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4CB1" w:rsidRPr="001A0EFD" w:rsidRDefault="00FA4CB1" w:rsidP="00AB2016">
      <w:pPr>
        <w:pStyle w:val="BodyText"/>
        <w:jc w:val="right"/>
        <w:rPr>
          <w:rFonts w:ascii="Times New Roman" w:hAnsi="Times New Roman" w:cs="Times New Roman"/>
          <w:i/>
          <w:iCs/>
          <w:sz w:val="20"/>
          <w:szCs w:val="20"/>
        </w:rPr>
      </w:pPr>
      <w:r w:rsidRPr="001A0EFD">
        <w:rPr>
          <w:rFonts w:ascii="Times New Roman" w:hAnsi="Times New Roman" w:cs="Times New Roman"/>
          <w:i/>
          <w:iCs/>
          <w:sz w:val="20"/>
          <w:szCs w:val="20"/>
        </w:rPr>
        <w:t>Судья Сивенков С.В.</w:t>
      </w:r>
    </w:p>
    <w:p w:rsidR="00FA4CB1" w:rsidRPr="00AB2016" w:rsidRDefault="00FA4CB1" w:rsidP="00AB2016">
      <w:pPr>
        <w:pStyle w:val="BodyText"/>
        <w:jc w:val="right"/>
        <w:rPr>
          <w:rFonts w:ascii="Times New Roman" w:hAnsi="Times New Roman" w:cs="Times New Roman"/>
          <w:sz w:val="26"/>
          <w:szCs w:val="26"/>
        </w:rPr>
      </w:pPr>
    </w:p>
    <w:p w:rsidR="00FA4CB1" w:rsidRDefault="00FA4CB1" w:rsidP="000B3B83">
      <w:pPr>
        <w:spacing w:after="0" w:line="240" w:lineRule="auto"/>
        <w:jc w:val="center"/>
        <w:rPr>
          <w:rFonts w:ascii="Times New Roman" w:hAnsi="Times New Roman" w:cs="Times New Roman"/>
          <w:sz w:val="26"/>
          <w:szCs w:val="26"/>
        </w:rPr>
      </w:pPr>
    </w:p>
    <w:p w:rsidR="00FA4CB1" w:rsidRDefault="00FA4CB1" w:rsidP="000B3B8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РЕШЕНИЕ № 7-64</w:t>
      </w:r>
      <w:r w:rsidRPr="000B3B83">
        <w:rPr>
          <w:rFonts w:ascii="Times New Roman" w:hAnsi="Times New Roman" w:cs="Times New Roman"/>
          <w:sz w:val="26"/>
          <w:szCs w:val="26"/>
        </w:rPr>
        <w:t>/2015</w:t>
      </w:r>
    </w:p>
    <w:p w:rsidR="00FA4CB1" w:rsidRPr="000B3B83" w:rsidRDefault="00FA4CB1" w:rsidP="000B3B83">
      <w:pPr>
        <w:spacing w:after="0" w:line="240" w:lineRule="auto"/>
        <w:jc w:val="center"/>
        <w:rPr>
          <w:rFonts w:ascii="Times New Roman" w:hAnsi="Times New Roman" w:cs="Times New Roman"/>
          <w:sz w:val="26"/>
          <w:szCs w:val="26"/>
        </w:rPr>
      </w:pPr>
    </w:p>
    <w:p w:rsidR="00FA4CB1" w:rsidRPr="000B3B83" w:rsidRDefault="00FA4CB1" w:rsidP="000B3B83">
      <w:pPr>
        <w:spacing w:after="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13 июля </w:t>
      </w:r>
      <w:smartTag w:uri="urn:schemas-microsoft-com:office:smarttags" w:element="metricconverter">
        <w:smartTagPr>
          <w:attr w:name="ProductID" w:val="2015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г. Ростов-на-Дону      </w:t>
      </w:r>
      <w:r w:rsidRPr="000B3B83">
        <w:rPr>
          <w:rFonts w:ascii="Times New Roman" w:hAnsi="Times New Roman" w:cs="Times New Roman"/>
          <w:sz w:val="26"/>
          <w:szCs w:val="26"/>
        </w:rPr>
        <w:tab/>
      </w:r>
      <w:r w:rsidRPr="000B3B83">
        <w:rPr>
          <w:rFonts w:ascii="Times New Roman" w:hAnsi="Times New Roman" w:cs="Times New Roman"/>
          <w:sz w:val="26"/>
          <w:szCs w:val="26"/>
        </w:rPr>
        <w:tab/>
      </w:r>
      <w:r w:rsidRPr="000B3B83">
        <w:rPr>
          <w:rFonts w:ascii="Times New Roman" w:hAnsi="Times New Roman" w:cs="Times New Roman"/>
          <w:sz w:val="26"/>
          <w:szCs w:val="26"/>
        </w:rPr>
        <w:tab/>
        <w:t xml:space="preserve"> </w:t>
      </w:r>
    </w:p>
    <w:p w:rsidR="00FA4CB1" w:rsidRPr="006D17D6" w:rsidRDefault="00FA4CB1" w:rsidP="00E526A5">
      <w:pPr>
        <w:spacing w:after="120"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r w:rsidRPr="000B3B83">
        <w:rPr>
          <w:rFonts w:ascii="Times New Roman" w:hAnsi="Times New Roman" w:cs="Times New Roman"/>
          <w:sz w:val="26"/>
          <w:szCs w:val="26"/>
        </w:rPr>
        <w:tab/>
        <w:t xml:space="preserve">Судья Северо-Кавказского окружного военного суда </w:t>
      </w:r>
      <w:r>
        <w:rPr>
          <w:rFonts w:ascii="Times New Roman" w:hAnsi="Times New Roman" w:cs="Times New Roman"/>
          <w:sz w:val="26"/>
          <w:szCs w:val="26"/>
        </w:rPr>
        <w:t>Магомадов Алексей Абдулмажитович</w:t>
      </w:r>
      <w:r w:rsidRPr="000B3B83">
        <w:rPr>
          <w:rFonts w:ascii="Times New Roman" w:hAnsi="Times New Roman" w:cs="Times New Roman"/>
          <w:sz w:val="26"/>
          <w:szCs w:val="26"/>
        </w:rPr>
        <w:t xml:space="preserve"> (г. Ростов-на-Дону, пр. М. Нагибина, д. 28/1), при секретаре </w:t>
      </w:r>
      <w:r>
        <w:rPr>
          <w:rFonts w:ascii="Times New Roman" w:hAnsi="Times New Roman" w:cs="Times New Roman"/>
          <w:sz w:val="26"/>
          <w:szCs w:val="26"/>
        </w:rPr>
        <w:t>Обуховой М.В.</w:t>
      </w:r>
      <w:r w:rsidRPr="000B3B83">
        <w:rPr>
          <w:rFonts w:ascii="Times New Roman" w:hAnsi="Times New Roman" w:cs="Times New Roman"/>
          <w:sz w:val="26"/>
          <w:szCs w:val="26"/>
        </w:rPr>
        <w:t>, с участием защитника Орешкина И.А., представител</w:t>
      </w:r>
      <w:r>
        <w:rPr>
          <w:rFonts w:ascii="Times New Roman" w:hAnsi="Times New Roman" w:cs="Times New Roman"/>
          <w:sz w:val="26"/>
          <w:szCs w:val="26"/>
        </w:rPr>
        <w:t>ей</w:t>
      </w:r>
      <w:r w:rsidRPr="000B3B83">
        <w:rPr>
          <w:rFonts w:ascii="Times New Roman" w:hAnsi="Times New Roman" w:cs="Times New Roman"/>
          <w:sz w:val="26"/>
          <w:szCs w:val="26"/>
        </w:rPr>
        <w:t xml:space="preserve">  Территориального управления Федеральной службы финансово-бюджетного </w:t>
      </w:r>
      <w:r w:rsidRPr="006D17D6">
        <w:rPr>
          <w:rFonts w:ascii="Times New Roman" w:hAnsi="Times New Roman" w:cs="Times New Roman"/>
          <w:sz w:val="26"/>
          <w:szCs w:val="26"/>
        </w:rPr>
        <w:t xml:space="preserve">надзора в Ростовской области (далее ТУ Росфиннадзор в </w:t>
      </w:r>
      <w:r>
        <w:rPr>
          <w:rFonts w:ascii="Times New Roman" w:hAnsi="Times New Roman" w:cs="Times New Roman"/>
          <w:sz w:val="26"/>
          <w:szCs w:val="26"/>
        </w:rPr>
        <w:t xml:space="preserve">РО) Мирчева А.Г. </w:t>
      </w:r>
      <w:r w:rsidRPr="006D17D6">
        <w:rPr>
          <w:rFonts w:ascii="Times New Roman" w:hAnsi="Times New Roman" w:cs="Times New Roman"/>
          <w:sz w:val="26"/>
          <w:szCs w:val="26"/>
        </w:rPr>
        <w:t xml:space="preserve">и Будановой А.В., рассмотрев жалобу исполняющего обязанности руководителя ТУ Росфиннадзора в РО Морскова И.Н. на решение судьи Новочеркасского гарнизонного военного суда от 22 мая </w:t>
      </w:r>
      <w:smartTag w:uri="urn:schemas-microsoft-com:office:smarttags" w:element="metricconverter">
        <w:smartTagPr>
          <w:attr w:name="ProductID" w:val="2015 г"/>
        </w:smartTagPr>
        <w:r w:rsidRPr="006D17D6">
          <w:rPr>
            <w:rFonts w:ascii="Times New Roman" w:hAnsi="Times New Roman" w:cs="Times New Roman"/>
            <w:sz w:val="26"/>
            <w:szCs w:val="26"/>
          </w:rPr>
          <w:t>2015 г</w:t>
        </w:r>
      </w:smartTag>
      <w:r w:rsidRPr="006D17D6">
        <w:rPr>
          <w:rFonts w:ascii="Times New Roman" w:hAnsi="Times New Roman" w:cs="Times New Roman"/>
          <w:sz w:val="26"/>
          <w:szCs w:val="26"/>
        </w:rPr>
        <w:t xml:space="preserve">. об отмене  постановления заместителя руководителя ТУ Росфиннадзора в РО от 23 декабря </w:t>
      </w:r>
      <w:smartTag w:uri="urn:schemas-microsoft-com:office:smarttags" w:element="metricconverter">
        <w:smartTagPr>
          <w:attr w:name="ProductID" w:val="2014 г"/>
        </w:smartTagPr>
        <w:r w:rsidRPr="006D17D6">
          <w:rPr>
            <w:rFonts w:ascii="Times New Roman" w:hAnsi="Times New Roman" w:cs="Times New Roman"/>
            <w:sz w:val="26"/>
            <w:szCs w:val="26"/>
          </w:rPr>
          <w:t>2014 г</w:t>
        </w:r>
      </w:smartTag>
      <w:r w:rsidRPr="006D17D6">
        <w:rPr>
          <w:rFonts w:ascii="Times New Roman" w:hAnsi="Times New Roman" w:cs="Times New Roman"/>
          <w:sz w:val="26"/>
          <w:szCs w:val="26"/>
        </w:rPr>
        <w:t xml:space="preserve">. о назначении военнослужащему войсковой части 3658 подполковнику </w:t>
      </w:r>
    </w:p>
    <w:p w:rsidR="00FA4CB1" w:rsidRPr="002E38D5" w:rsidRDefault="00FA4CB1" w:rsidP="00E526A5">
      <w:pPr>
        <w:pStyle w:val="Style3"/>
        <w:widowControl/>
        <w:spacing w:after="120" w:line="240" w:lineRule="auto"/>
        <w:ind w:left="2835"/>
        <w:rPr>
          <w:rStyle w:val="FontStyle11"/>
          <w:sz w:val="26"/>
          <w:szCs w:val="26"/>
        </w:rPr>
      </w:pPr>
      <w:r w:rsidRPr="002E38D5">
        <w:rPr>
          <w:rStyle w:val="FontStyle11"/>
          <w:sz w:val="26"/>
          <w:szCs w:val="26"/>
        </w:rPr>
        <w:t xml:space="preserve">Карасенко Сергею Анатольевичу, родившемуся 4 августа </w:t>
      </w:r>
      <w:smartTag w:uri="urn:schemas-microsoft-com:office:smarttags" w:element="metricconverter">
        <w:smartTagPr>
          <w:attr w:name="ProductID" w:val="1971 г"/>
        </w:smartTagPr>
        <w:r w:rsidRPr="002E38D5">
          <w:rPr>
            <w:rStyle w:val="FontStyle11"/>
            <w:sz w:val="26"/>
            <w:szCs w:val="26"/>
          </w:rPr>
          <w:t>1971 г</w:t>
        </w:r>
      </w:smartTag>
      <w:r w:rsidRPr="002E38D5">
        <w:rPr>
          <w:rStyle w:val="FontStyle11"/>
          <w:sz w:val="26"/>
          <w:szCs w:val="26"/>
        </w:rPr>
        <w:t>. в хут. Жатва Неклиновского района Ростовской области, командиру войсковой части, проживающему по адресу: г. Новочеркасск Ростовской области, пр. Баклановский, д. 192а, кв. 151,</w:t>
      </w:r>
    </w:p>
    <w:p w:rsidR="00FA4CB1" w:rsidRDefault="00FA4CB1" w:rsidP="00D41AAE">
      <w:pPr>
        <w:widowControl w:val="0"/>
        <w:spacing w:after="120" w:line="240" w:lineRule="auto"/>
        <w:jc w:val="both"/>
        <w:rPr>
          <w:rFonts w:ascii="Times New Roman" w:hAnsi="Times New Roman" w:cs="Times New Roman"/>
          <w:sz w:val="26"/>
          <w:szCs w:val="26"/>
        </w:rPr>
      </w:pPr>
      <w:r w:rsidRPr="006D17D6">
        <w:rPr>
          <w:rFonts w:ascii="Times New Roman" w:hAnsi="Times New Roman" w:cs="Times New Roman"/>
          <w:sz w:val="26"/>
          <w:szCs w:val="26"/>
        </w:rPr>
        <w:t>наказания и прекращении производства по делу об административн</w:t>
      </w:r>
      <w:r>
        <w:rPr>
          <w:rFonts w:ascii="Times New Roman" w:hAnsi="Times New Roman" w:cs="Times New Roman"/>
          <w:sz w:val="26"/>
          <w:szCs w:val="26"/>
        </w:rPr>
        <w:t>ом  правонарушении, возбужденному</w:t>
      </w:r>
      <w:r w:rsidRPr="006D17D6">
        <w:rPr>
          <w:rFonts w:ascii="Times New Roman" w:hAnsi="Times New Roman" w:cs="Times New Roman"/>
          <w:sz w:val="26"/>
          <w:szCs w:val="26"/>
        </w:rPr>
        <w:t xml:space="preserve"> по признакам административного правонарушения, предусмотренного ст. 15.14 Кодекса РФ об административных правонарушениях,</w:t>
      </w:r>
    </w:p>
    <w:p w:rsidR="00FA4CB1" w:rsidRPr="000B3B83" w:rsidRDefault="00FA4CB1" w:rsidP="000B3B83">
      <w:pPr>
        <w:spacing w:after="100" w:afterAutospacing="1" w:line="240" w:lineRule="auto"/>
        <w:ind w:left="3538" w:firstLine="709"/>
        <w:jc w:val="both"/>
        <w:rPr>
          <w:rFonts w:ascii="Times New Roman" w:hAnsi="Times New Roman" w:cs="Times New Roman"/>
          <w:sz w:val="26"/>
          <w:szCs w:val="26"/>
        </w:rPr>
      </w:pPr>
      <w:r w:rsidRPr="000B3B83">
        <w:rPr>
          <w:rFonts w:ascii="Times New Roman" w:hAnsi="Times New Roman" w:cs="Times New Roman"/>
          <w:sz w:val="26"/>
          <w:szCs w:val="26"/>
        </w:rPr>
        <w:t>установил:</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Согласно материалам дела 9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старшим контролером-ревизором ТУ Росфиннадзора в РО Сахаджиевой по итогам ревизии финансово-хозяйственной деятельности войсковой части 3658 за период с 1 июля </w:t>
      </w:r>
      <w:smartTag w:uri="urn:schemas-microsoft-com:office:smarttags" w:element="metricconverter">
        <w:smartTagPr>
          <w:attr w:name="ProductID" w:val="2012 г"/>
        </w:smartTagPr>
        <w:r w:rsidRPr="000B3B83">
          <w:rPr>
            <w:rFonts w:ascii="Times New Roman" w:hAnsi="Times New Roman" w:cs="Times New Roman"/>
            <w:sz w:val="26"/>
            <w:szCs w:val="26"/>
          </w:rPr>
          <w:t>2012 г</w:t>
        </w:r>
      </w:smartTag>
      <w:r w:rsidRPr="000B3B83">
        <w:rPr>
          <w:rFonts w:ascii="Times New Roman" w:hAnsi="Times New Roman" w:cs="Times New Roman"/>
          <w:sz w:val="26"/>
          <w:szCs w:val="26"/>
        </w:rPr>
        <w:t xml:space="preserve">. по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31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 отношении командира указанной воинской части Карасенко был составлен протокол об административном правонарушении, предусмотренном ст.15.14 КоАП РФ.</w:t>
      </w:r>
    </w:p>
    <w:p w:rsidR="00FA4CB1" w:rsidRDefault="00FA4CB1" w:rsidP="00F85D79">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Основанием для составления протокола об административном правонарушении явилось то обстоятельство, что при соверше</w:t>
      </w:r>
      <w:r>
        <w:rPr>
          <w:rFonts w:ascii="Times New Roman" w:hAnsi="Times New Roman" w:cs="Times New Roman"/>
          <w:sz w:val="26"/>
          <w:szCs w:val="26"/>
        </w:rPr>
        <w:t>нии кассовых операций 4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командиром войсковой части 3658 Карасенко денежные средства в сумме </w:t>
      </w:r>
      <w:r>
        <w:rPr>
          <w:rFonts w:ascii="Times New Roman" w:hAnsi="Times New Roman" w:cs="Times New Roman"/>
          <w:sz w:val="26"/>
          <w:szCs w:val="26"/>
        </w:rPr>
        <w:t>11 089 руб. 69 коп.,</w:t>
      </w:r>
      <w:r w:rsidRPr="000B3B83">
        <w:rPr>
          <w:rFonts w:ascii="Times New Roman" w:hAnsi="Times New Roman" w:cs="Times New Roman"/>
          <w:sz w:val="26"/>
          <w:szCs w:val="26"/>
        </w:rPr>
        <w:t xml:space="preserve"> </w:t>
      </w:r>
      <w:r>
        <w:rPr>
          <w:rFonts w:ascii="Times New Roman" w:hAnsi="Times New Roman" w:cs="Times New Roman"/>
          <w:sz w:val="26"/>
          <w:szCs w:val="26"/>
        </w:rPr>
        <w:t xml:space="preserve">выделенные 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«Иные выплаты персоналу, за исключением денежного довольствия», подстатье «Прочие выплаты», </w:t>
      </w:r>
      <w:r w:rsidRPr="000B3B83">
        <w:rPr>
          <w:rFonts w:ascii="Times New Roman" w:hAnsi="Times New Roman" w:cs="Times New Roman"/>
          <w:sz w:val="26"/>
          <w:szCs w:val="26"/>
        </w:rPr>
        <w:t xml:space="preserve">направлены и использованы </w:t>
      </w:r>
      <w:r>
        <w:rPr>
          <w:rFonts w:ascii="Times New Roman" w:hAnsi="Times New Roman" w:cs="Times New Roman"/>
          <w:sz w:val="26"/>
          <w:szCs w:val="26"/>
        </w:rPr>
        <w:t xml:space="preserve">на выплату денежного довольствия военнослужащим, уволенным с военной службы </w:t>
      </w:r>
      <w:r w:rsidRPr="000B3B83">
        <w:rPr>
          <w:rFonts w:ascii="Times New Roman" w:hAnsi="Times New Roman" w:cs="Times New Roman"/>
          <w:sz w:val="26"/>
          <w:szCs w:val="26"/>
        </w:rPr>
        <w:t>(по расход</w:t>
      </w:r>
      <w:r>
        <w:rPr>
          <w:rFonts w:ascii="Times New Roman" w:hAnsi="Times New Roman" w:cs="Times New Roman"/>
          <w:sz w:val="26"/>
          <w:szCs w:val="26"/>
        </w:rPr>
        <w:t xml:space="preserve">ному кассовому ордеру № 544 от 4 декабря </w:t>
      </w:r>
      <w:smartTag w:uri="urn:schemas-microsoft-com:office:smarttags" w:element="metricconverter">
        <w:smartTagPr>
          <w:attr w:name="ProductID" w:val="2013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w:t>
      </w:r>
      <w:r>
        <w:rPr>
          <w:rFonts w:ascii="Times New Roman" w:hAnsi="Times New Roman" w:cs="Times New Roman"/>
          <w:sz w:val="26"/>
          <w:szCs w:val="26"/>
        </w:rPr>
        <w:t xml:space="preserve">. </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командир войсковой части 3658 Карасенко признан виновным в совершении административного правонарушения, предусмотренного статьей 15.14 КоАП РФ, и ему назначено наказание в виде административного штрафа в размере 20 000 руб. </w:t>
      </w:r>
    </w:p>
    <w:p w:rsidR="00FA4CB1" w:rsidRPr="000B3B83" w:rsidRDefault="00FA4CB1" w:rsidP="00A9217F">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Таким образом, по мнению административного органа</w:t>
      </w:r>
      <w:r>
        <w:rPr>
          <w:rFonts w:ascii="Times New Roman" w:hAnsi="Times New Roman" w:cs="Times New Roman"/>
          <w:sz w:val="26"/>
          <w:szCs w:val="26"/>
        </w:rPr>
        <w:t>,</w:t>
      </w:r>
      <w:r w:rsidRPr="000B3B83">
        <w:rPr>
          <w:rFonts w:ascii="Times New Roman" w:hAnsi="Times New Roman" w:cs="Times New Roman"/>
          <w:sz w:val="26"/>
          <w:szCs w:val="26"/>
        </w:rPr>
        <w:t xml:space="preserve"> средства федерального бюджета в сумме </w:t>
      </w:r>
      <w:r>
        <w:rPr>
          <w:rFonts w:ascii="Times New Roman" w:hAnsi="Times New Roman" w:cs="Times New Roman"/>
          <w:sz w:val="26"/>
          <w:szCs w:val="26"/>
        </w:rPr>
        <w:t>11 089 руб. 69 коп.,</w:t>
      </w:r>
      <w:r w:rsidRPr="000B3B83">
        <w:rPr>
          <w:rFonts w:ascii="Times New Roman" w:hAnsi="Times New Roman" w:cs="Times New Roman"/>
          <w:sz w:val="26"/>
          <w:szCs w:val="26"/>
        </w:rPr>
        <w:t xml:space="preserve"> направлены на цели, не соответствующие условиям их получения, что в соответствии со ст. 30</w:t>
      </w:r>
      <w:r>
        <w:rPr>
          <w:rFonts w:ascii="Times New Roman" w:hAnsi="Times New Roman" w:cs="Times New Roman"/>
          <w:sz w:val="26"/>
          <w:szCs w:val="26"/>
        </w:rPr>
        <w:t>6</w:t>
      </w:r>
      <w:r w:rsidRPr="000B3B83">
        <w:rPr>
          <w:rFonts w:ascii="Times New Roman" w:hAnsi="Times New Roman" w:cs="Times New Roman"/>
          <w:sz w:val="26"/>
          <w:szCs w:val="26"/>
        </w:rPr>
        <w:t>.4 Бюджетного кодекса РФ являлось нецелевым использованием средств федерального бюджета.</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На данное постановление о назначении административного наказания представителем командира войсковой части 3658 Карасенко – Орешкиным в Новочеркасский гарнизонный военный суд подана жалоба, в которой он просил его отменить, прекратив производство по делу в связи с малозначительностью административного правонарушения и освободив Карасенко от административной ответственности.</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Решением судьи Новочеркасского гарнизонного военного суда от 22 мая </w:t>
      </w:r>
      <w:smartTag w:uri="urn:schemas-microsoft-com:office:smarttags" w:element="metricconverter">
        <w:smartTagPr>
          <w:attr w:name="ProductID" w:val="2014 г"/>
        </w:smartTagPr>
        <w:r w:rsidRPr="000B3B83">
          <w:rPr>
            <w:rFonts w:ascii="Times New Roman" w:hAnsi="Times New Roman" w:cs="Times New Roman"/>
            <w:sz w:val="26"/>
            <w:szCs w:val="26"/>
          </w:rPr>
          <w:t>2015 г</w:t>
        </w:r>
      </w:smartTag>
      <w:r w:rsidRPr="000B3B83">
        <w:rPr>
          <w:rFonts w:ascii="Times New Roman" w:hAnsi="Times New Roman" w:cs="Times New Roman"/>
          <w:sz w:val="26"/>
          <w:szCs w:val="26"/>
        </w:rPr>
        <w:t>. постановление заместителя руководителя Т</w:t>
      </w:r>
      <w:r>
        <w:rPr>
          <w:rFonts w:ascii="Times New Roman" w:hAnsi="Times New Roman" w:cs="Times New Roman"/>
          <w:sz w:val="26"/>
          <w:szCs w:val="26"/>
        </w:rPr>
        <w:t xml:space="preserve">У </w:t>
      </w:r>
      <w:r w:rsidRPr="000B3B83">
        <w:rPr>
          <w:rFonts w:ascii="Times New Roman" w:hAnsi="Times New Roman" w:cs="Times New Roman"/>
          <w:sz w:val="26"/>
          <w:szCs w:val="26"/>
        </w:rPr>
        <w:t xml:space="preserve">Росфиннадзора в РО от </w:t>
      </w:r>
      <w:r>
        <w:rPr>
          <w:rFonts w:ascii="Times New Roman" w:hAnsi="Times New Roman" w:cs="Times New Roman"/>
          <w:sz w:val="26"/>
          <w:szCs w:val="26"/>
        </w:rPr>
        <w:t xml:space="preserve">        </w:t>
      </w:r>
      <w:r w:rsidRPr="000B3B83">
        <w:rPr>
          <w:rFonts w:ascii="Times New Roman" w:hAnsi="Times New Roman" w:cs="Times New Roman"/>
          <w:sz w:val="26"/>
          <w:szCs w:val="26"/>
        </w:rPr>
        <w:t xml:space="preserve">23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о назначении Карасенко административного наказания отменено, производство по делу прекращено на основании п. 3 ч. 1 ст. 30.7 КоАП РФ, то есть в связи с малозначительностью административного правонарушения.</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Не согласившись с данным решением, исполняющ</w:t>
      </w:r>
      <w:r>
        <w:rPr>
          <w:rFonts w:ascii="Times New Roman" w:hAnsi="Times New Roman" w:cs="Times New Roman"/>
          <w:sz w:val="26"/>
          <w:szCs w:val="26"/>
        </w:rPr>
        <w:t xml:space="preserve">ий обязанности руководителя ТУ </w:t>
      </w:r>
      <w:r w:rsidRPr="000B3B83">
        <w:rPr>
          <w:rFonts w:ascii="Times New Roman" w:hAnsi="Times New Roman" w:cs="Times New Roman"/>
          <w:sz w:val="26"/>
          <w:szCs w:val="26"/>
        </w:rPr>
        <w:t>Росфиннадзора в Ростовской области Морсков подал в порядке пересмотра жалобу, в которой просил его отменить в связи с незаконностью и необоснованностью.</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В обоснование жалобы автор приводит собственный анализ материалов дела, норм действующего законодательства и разъяснений постановлений Пленума Верховного Суда РФ, на основании которого утверждает, что правом на самостоятельное перераспределение полученных денежных средств с одного вида расходов на другой получатель бюджетных средств, которым является Карасенко, Бюджетным кодексом РФ не наделен.</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По мнению автора жалобы, вывод судьи об отсутствии денежных средств на соответствующих статьях расходов как причины совершения Карасенко административного правонарушения, противоречит материалам дела, поскольку в соответствии с бюджетной сметой на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утвержденной 15 января </w:t>
      </w:r>
      <w:smartTag w:uri="urn:schemas-microsoft-com:office:smarttags" w:element="metricconverter">
        <w:smartTagPr>
          <w:attr w:name="ProductID" w:val="2014 г"/>
        </w:smartTagPr>
        <w:r w:rsidRPr="000B3B83">
          <w:rPr>
            <w:rFonts w:ascii="Times New Roman" w:hAnsi="Times New Roman" w:cs="Times New Roman"/>
            <w:sz w:val="26"/>
            <w:szCs w:val="26"/>
          </w:rPr>
          <w:t>2014 г</w:t>
        </w:r>
      </w:smartTag>
      <w:r w:rsidRPr="000B3B83">
        <w:rPr>
          <w:rFonts w:ascii="Times New Roman" w:hAnsi="Times New Roman" w:cs="Times New Roman"/>
          <w:sz w:val="26"/>
          <w:szCs w:val="26"/>
        </w:rPr>
        <w:t xml:space="preserve">. врио командира войсковой части 3660, получателю бюджетных средств – войсковой части 3658 выделялась определенная денежная сумма на вышеуказанные виды расходов. </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Одновременно автор жалобы обращает внимание на то обстоятельство, что Карасенко совершил несколько однородных административных правонарушений,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 </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Поскольку данное обстоятельство, по мнению автора жалобы, является отягчающим вину Карасенко, то судья гарнизонного военного суда необоснованно посчитал совершенное командиром войсковой части 3658 административное правонарушение малозначительным.</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Также автор жалобы указывает, что совершенное Карасенко административное правонарушение посягает на бюджетную и финансовую безопасность системы Российской Федерации, платежеспособность страны, влечет существенную угрозу охраняемым общественным отношениям, которая заключается не в наступлении каких-либо материальных последствий от самого правонарушения, а в пренебрежительном отношении лица к исполнению своих публично-правовых обязанностей.  </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указывается в заключение жалобы, освобождение Карасенко от административной ответственности будет противоречить задачам законодательства об административных правонарушениях, в частности, предупреждению совершения новых правонарушений как самим правонарушителем, так и другими лицами.</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Рассмотрев материалы дела об административном правонарушении и изучив доводы жалобы, не нахожу оснований для ее удовлетворения.</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Заместителем руководителя ТУ Росфиннадзора по РО и судьей был достоверно установ</w:t>
      </w:r>
      <w:r>
        <w:rPr>
          <w:rFonts w:ascii="Times New Roman" w:hAnsi="Times New Roman" w:cs="Times New Roman"/>
          <w:sz w:val="26"/>
          <w:szCs w:val="26"/>
        </w:rPr>
        <w:t>лен факт расходования 4 декабря</w:t>
      </w:r>
      <w:r w:rsidRPr="000B3B83">
        <w:rPr>
          <w:rFonts w:ascii="Times New Roman" w:hAnsi="Times New Roman" w:cs="Times New Roman"/>
          <w:sz w:val="26"/>
          <w:szCs w:val="26"/>
        </w:rPr>
        <w:t xml:space="preserve">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xml:space="preserve">. в войсковой части 3658 денежных средств на выплату расходов по оплате суточных в командировках военнослужащих указанной воинской части в сумме </w:t>
      </w:r>
      <w:r>
        <w:rPr>
          <w:rFonts w:ascii="Times New Roman" w:hAnsi="Times New Roman" w:cs="Times New Roman"/>
          <w:sz w:val="26"/>
          <w:szCs w:val="26"/>
        </w:rPr>
        <w:t>11 089 руб.</w:t>
      </w:r>
      <w:r w:rsidRPr="000B3B83">
        <w:rPr>
          <w:rFonts w:ascii="Times New Roman" w:hAnsi="Times New Roman" w:cs="Times New Roman"/>
          <w:sz w:val="26"/>
          <w:szCs w:val="26"/>
        </w:rPr>
        <w:t xml:space="preserve"> </w:t>
      </w:r>
      <w:r>
        <w:rPr>
          <w:rFonts w:ascii="Times New Roman" w:hAnsi="Times New Roman" w:cs="Times New Roman"/>
          <w:sz w:val="26"/>
          <w:szCs w:val="26"/>
        </w:rPr>
        <w:t>69 коп.</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Данное обстоятельство не оспаривается и представителями Росфиннадзора в Ростовской области, утверждавшими как в гарнизонном военном суде, так и в судебном заседании суда второй инстанции лишь о нецелевом расходовании Карасенко бюджетных средств.</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Действительно, в соответствии со ст. 38 Бюджетного кодекса РФ принцип адресности и целевого характера бюджетных средств означает,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Любые действия, приводящие к нарушению адресности предусмотренных бюджетом средств либо к направлению их на цели, не обозначенные в бюджете при выделении конкретных сумм и средств, являются нарушением бюджетного законодательства Российской Федерации.</w:t>
      </w:r>
    </w:p>
    <w:p w:rsidR="00FA4CB1" w:rsidRPr="000B3B83" w:rsidRDefault="00FA4CB1" w:rsidP="00F85D79">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связи с изложенны</w:t>
      </w:r>
      <w:r>
        <w:rPr>
          <w:rFonts w:ascii="Times New Roman" w:hAnsi="Times New Roman" w:cs="Times New Roman"/>
          <w:sz w:val="26"/>
          <w:szCs w:val="26"/>
        </w:rPr>
        <w:t xml:space="preserve">м выше произведенная 4 декабря </w:t>
      </w:r>
      <w:smartTag w:uri="urn:schemas-microsoft-com:office:smarttags" w:element="metricconverter">
        <w:smartTagPr>
          <w:attr w:name="ProductID" w:val="2014 г"/>
        </w:smartTagPr>
        <w:r w:rsidRPr="000B3B83">
          <w:rPr>
            <w:rFonts w:ascii="Times New Roman" w:hAnsi="Times New Roman" w:cs="Times New Roman"/>
            <w:sz w:val="26"/>
            <w:szCs w:val="26"/>
          </w:rPr>
          <w:t>2013 г</w:t>
        </w:r>
      </w:smartTag>
      <w:r w:rsidRPr="000B3B83">
        <w:rPr>
          <w:rFonts w:ascii="Times New Roman" w:hAnsi="Times New Roman" w:cs="Times New Roman"/>
          <w:sz w:val="26"/>
          <w:szCs w:val="26"/>
        </w:rPr>
        <w:t>. выдача денежных средств федерального бюджета, выделенных</w:t>
      </w:r>
      <w:r w:rsidRPr="00F85D79">
        <w:rPr>
          <w:rFonts w:ascii="Times New Roman" w:hAnsi="Times New Roman" w:cs="Times New Roman"/>
          <w:sz w:val="26"/>
          <w:szCs w:val="26"/>
        </w:rPr>
        <w:t xml:space="preserve"> </w:t>
      </w:r>
      <w:r>
        <w:rPr>
          <w:rFonts w:ascii="Times New Roman" w:hAnsi="Times New Roman" w:cs="Times New Roman"/>
          <w:sz w:val="26"/>
          <w:szCs w:val="26"/>
        </w:rPr>
        <w:t xml:space="preserve">по целевой статье                            «Функционирование вооруженных Сил Российской Федерации, органов в сфере национальной безопасности и правоохранительной деятельности, войск и иных воинских формирований» виду расхода «Иные выплаты персоналу, за исключением денежного довольствия», подстатье «Прочие выплаты» </w:t>
      </w:r>
      <w:r w:rsidRPr="000B3B83">
        <w:rPr>
          <w:rFonts w:ascii="Times New Roman" w:hAnsi="Times New Roman" w:cs="Times New Roman"/>
          <w:sz w:val="26"/>
          <w:szCs w:val="26"/>
        </w:rPr>
        <w:t xml:space="preserve">в сумме </w:t>
      </w:r>
      <w:r>
        <w:rPr>
          <w:rFonts w:ascii="Times New Roman" w:hAnsi="Times New Roman" w:cs="Times New Roman"/>
          <w:sz w:val="26"/>
          <w:szCs w:val="26"/>
        </w:rPr>
        <w:t xml:space="preserve">       11 089 руб.</w:t>
      </w:r>
      <w:r w:rsidRPr="000B3B83">
        <w:rPr>
          <w:rFonts w:ascii="Times New Roman" w:hAnsi="Times New Roman" w:cs="Times New Roman"/>
          <w:sz w:val="26"/>
          <w:szCs w:val="26"/>
        </w:rPr>
        <w:t xml:space="preserve"> </w:t>
      </w:r>
      <w:r>
        <w:rPr>
          <w:rFonts w:ascii="Times New Roman" w:hAnsi="Times New Roman" w:cs="Times New Roman"/>
          <w:sz w:val="26"/>
          <w:szCs w:val="26"/>
        </w:rPr>
        <w:t xml:space="preserve">69 коп., </w:t>
      </w:r>
      <w:r w:rsidRPr="000B3B83">
        <w:rPr>
          <w:rFonts w:ascii="Times New Roman" w:hAnsi="Times New Roman" w:cs="Times New Roman"/>
          <w:sz w:val="26"/>
          <w:szCs w:val="26"/>
        </w:rPr>
        <w:t xml:space="preserve">на выплату </w:t>
      </w:r>
      <w:r>
        <w:rPr>
          <w:rFonts w:ascii="Times New Roman" w:hAnsi="Times New Roman" w:cs="Times New Roman"/>
          <w:sz w:val="26"/>
          <w:szCs w:val="26"/>
        </w:rPr>
        <w:t>денежного довольствия военнослужащим, уволенным с военной службы</w:t>
      </w:r>
      <w:r w:rsidRPr="000B3B83">
        <w:rPr>
          <w:rFonts w:ascii="Times New Roman" w:hAnsi="Times New Roman" w:cs="Times New Roman"/>
          <w:sz w:val="26"/>
          <w:szCs w:val="26"/>
        </w:rPr>
        <w:t xml:space="preserve"> при отсутствии наличных денежных средств в кассе воинской части на данной статье, безусловно является нарушением требований ст. 38, 162 Бюджетного кодекса РФ, то есть нецелевым использованием бюджетных средств.</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Пленум Верховного Суда РФ в п. 21 постановления от 24 марта 2005 г. № 5 «О некоторых вопросах, возникающих у судов при применении Кодекса Российской Федерации об административных правонарушениях» разъяснил, что если при рассмотрении дела будет установлена малозначительность совершенного административного правонарушения, судья на основании ст. 2.9 КоАП РФ вправе освободить виновное лицо от административной ответственности. Если малозначительность административного правонарушения будет установлена при рассмотрении жалобы на постановление по делу о таком правонарушении, то на основании п. 3 ч. 1 ст. 30.7 КоАП РФ выносится решение об отмене постановления и о прекращении производства по делу.</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Именно с учетом названных разъяснений, вопреки утверждениям в жалобе, судья гарнизонного военного суда пришел к правильному выводу о том, что командир войсковой части 3658</w:t>
      </w:r>
      <w:r>
        <w:rPr>
          <w:rFonts w:ascii="Times New Roman" w:hAnsi="Times New Roman" w:cs="Times New Roman"/>
          <w:sz w:val="26"/>
          <w:szCs w:val="26"/>
        </w:rPr>
        <w:t xml:space="preserve"> подполковник Карасенко 4 декабря </w:t>
      </w:r>
      <w:r w:rsidRPr="000B3B83">
        <w:rPr>
          <w:rFonts w:ascii="Times New Roman" w:hAnsi="Times New Roman" w:cs="Times New Roman"/>
          <w:sz w:val="26"/>
          <w:szCs w:val="26"/>
        </w:rPr>
        <w:t>2013 г. хотя и совершил действия, формально содержащие признаки состава административного правонарушения, предусмотренного ст. 15.14 КоАП РФ, но с учетом размера израсходованной не по целевому назначению денежной суммы, возможного  нарушения прав военнослужащих, убывающих в командировки, обусловленного несвоевременной выплатой командировочных расходов, на своевременное и полное обеспечение денежным довольствием, производств</w:t>
      </w:r>
      <w:r>
        <w:rPr>
          <w:rFonts w:ascii="Times New Roman" w:hAnsi="Times New Roman" w:cs="Times New Roman"/>
          <w:sz w:val="26"/>
          <w:szCs w:val="26"/>
        </w:rPr>
        <w:t>а</w:t>
      </w:r>
      <w:r w:rsidRPr="000B3B83">
        <w:rPr>
          <w:rFonts w:ascii="Times New Roman" w:hAnsi="Times New Roman" w:cs="Times New Roman"/>
          <w:sz w:val="26"/>
          <w:szCs w:val="26"/>
        </w:rPr>
        <w:t xml:space="preserve"> указанного расхода денежных средств в пределах годовых лимитов, его действия не влекут существенного нарушения охраняемых законом общественных правоотношений. </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 а утверждения автора жалобы об обратном являются несостоятельными.</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Кроме того, приведенные в решении доказательства получили надлежащую оценку в совокупности с другими материалами дела об административном правонарушении в соответствии с требованиями статьи 26.11 КоАП РФ.</w:t>
      </w:r>
    </w:p>
    <w:p w:rsidR="00FA4CB1"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Утверждение автора жалобы о необходимости признания обстоятельством, отягчающим административную ответственность Карасенко, повторное совершение однородного правонарушения не основано на определении повторности, которое дано в п. 2 ч. 1 ст. 4.3 КоАП РФ, а поэтому является несостоятельным.</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При таких обстоятельствах изложенные в жалобе доводы не могут повлечь отмену либо изменение решения судьи Новочеркасского гарнизонного военного суда.</w:t>
      </w:r>
    </w:p>
    <w:p w:rsidR="00FA4CB1" w:rsidRPr="000B3B83" w:rsidRDefault="00FA4CB1" w:rsidP="000B3B83">
      <w:pPr>
        <w:spacing w:after="12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Таким образом, нарушений норм материального и процессуального права, влекущих отмену либо изменение состоявшегося судебного решения, не усматривается.</w:t>
      </w:r>
    </w:p>
    <w:p w:rsidR="00FA4CB1" w:rsidRPr="000B3B83" w:rsidRDefault="00FA4CB1" w:rsidP="000B3B83">
      <w:pPr>
        <w:spacing w:after="120" w:line="240" w:lineRule="auto"/>
        <w:ind w:firstLine="708"/>
        <w:jc w:val="both"/>
        <w:rPr>
          <w:rFonts w:ascii="Times New Roman" w:hAnsi="Times New Roman" w:cs="Times New Roman"/>
          <w:sz w:val="26"/>
          <w:szCs w:val="26"/>
        </w:rPr>
      </w:pPr>
      <w:r w:rsidRPr="000B3B83">
        <w:rPr>
          <w:rFonts w:ascii="Times New Roman" w:hAnsi="Times New Roman" w:cs="Times New Roman"/>
          <w:sz w:val="26"/>
          <w:szCs w:val="26"/>
        </w:rPr>
        <w:t xml:space="preserve">На основании изложенного, руководствуясь ст. 30.7 Кодекса РФ об административных правонарушениях, </w:t>
      </w:r>
    </w:p>
    <w:p w:rsidR="00FA4CB1" w:rsidRPr="00D432EE" w:rsidRDefault="00FA4CB1" w:rsidP="000B3B83">
      <w:pPr>
        <w:pStyle w:val="BodyText2"/>
        <w:spacing w:after="100" w:afterAutospacing="1"/>
        <w:jc w:val="center"/>
        <w:rPr>
          <w:rFonts w:ascii="Times New Roman" w:hAnsi="Times New Roman" w:cs="Times New Roman"/>
        </w:rPr>
      </w:pPr>
      <w:r w:rsidRPr="00D432EE">
        <w:rPr>
          <w:rFonts w:ascii="Times New Roman" w:hAnsi="Times New Roman" w:cs="Times New Roman"/>
        </w:rPr>
        <w:t>решил:</w:t>
      </w:r>
    </w:p>
    <w:p w:rsidR="00FA4CB1" w:rsidRDefault="00FA4CB1" w:rsidP="000B3B83">
      <w:pPr>
        <w:spacing w:after="0" w:line="240" w:lineRule="auto"/>
        <w:ind w:firstLine="709"/>
        <w:jc w:val="both"/>
        <w:rPr>
          <w:rFonts w:ascii="Times New Roman" w:hAnsi="Times New Roman" w:cs="Times New Roman"/>
          <w:sz w:val="26"/>
          <w:szCs w:val="26"/>
        </w:rPr>
      </w:pPr>
      <w:r w:rsidRPr="000B3B83">
        <w:rPr>
          <w:rFonts w:ascii="Times New Roman" w:hAnsi="Times New Roman" w:cs="Times New Roman"/>
          <w:sz w:val="26"/>
          <w:szCs w:val="26"/>
        </w:rPr>
        <w:t xml:space="preserve">Решение судьи Новочеркасского гарнизонного военного суда от 22 мая   2015 г. об отмене постановления заместителя руководителя ТУ Росфиннадзора в РО от 23 декабря 2014 г. о назначении Карасенко С.А. наказания и прекращении производства по делу об административном правонарушении, предусмотренном </w:t>
      </w:r>
      <w:r>
        <w:rPr>
          <w:rFonts w:ascii="Times New Roman" w:hAnsi="Times New Roman" w:cs="Times New Roman"/>
          <w:sz w:val="26"/>
          <w:szCs w:val="26"/>
        </w:rPr>
        <w:t xml:space="preserve"> </w:t>
      </w:r>
      <w:r w:rsidRPr="000B3B83">
        <w:rPr>
          <w:rFonts w:ascii="Times New Roman" w:hAnsi="Times New Roman" w:cs="Times New Roman"/>
          <w:sz w:val="26"/>
          <w:szCs w:val="26"/>
        </w:rPr>
        <w:t>ст. 15.14 Кодекса РФ об административных правонарушениях, в связи с малозначительностью административного правонарушения, оставить без изменения, а жалобу исполняющего обязанности руководителя ТУ Росфиннадзора в РО Морскова И.Н. – без удовлетворения.</w:t>
      </w:r>
    </w:p>
    <w:p w:rsidR="00FA4CB1" w:rsidRDefault="00FA4CB1" w:rsidP="000B3B83">
      <w:pPr>
        <w:spacing w:after="0" w:line="240" w:lineRule="auto"/>
        <w:ind w:firstLine="709"/>
        <w:jc w:val="both"/>
        <w:rPr>
          <w:rFonts w:ascii="Times New Roman" w:hAnsi="Times New Roman" w:cs="Times New Roman"/>
          <w:sz w:val="26"/>
          <w:szCs w:val="26"/>
        </w:rPr>
      </w:pPr>
    </w:p>
    <w:p w:rsidR="00FA4CB1" w:rsidRPr="000B3B83" w:rsidRDefault="00FA4CB1" w:rsidP="000B3B83">
      <w:pPr>
        <w:spacing w:after="0" w:line="240" w:lineRule="auto"/>
        <w:ind w:firstLine="709"/>
        <w:jc w:val="both"/>
        <w:rPr>
          <w:rFonts w:ascii="Times New Roman" w:hAnsi="Times New Roman" w:cs="Times New Roman"/>
          <w:sz w:val="26"/>
          <w:szCs w:val="26"/>
        </w:rPr>
      </w:pPr>
    </w:p>
    <w:p w:rsidR="00FA4CB1" w:rsidRPr="000B3B83" w:rsidRDefault="00FA4CB1"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Судья </w:t>
      </w:r>
      <w:r>
        <w:rPr>
          <w:rFonts w:ascii="Times New Roman" w:hAnsi="Times New Roman" w:cs="Times New Roman"/>
          <w:sz w:val="26"/>
          <w:szCs w:val="26"/>
        </w:rPr>
        <w:t xml:space="preserve">                                                                                                        А.А. Магомадов</w:t>
      </w:r>
    </w:p>
    <w:p w:rsidR="00FA4CB1" w:rsidRPr="000B3B83" w:rsidRDefault="00FA4CB1" w:rsidP="000B3B83">
      <w:pPr>
        <w:spacing w:after="100" w:afterAutospacing="1" w:line="240" w:lineRule="auto"/>
        <w:jc w:val="both"/>
        <w:rPr>
          <w:rFonts w:ascii="Times New Roman" w:hAnsi="Times New Roman" w:cs="Times New Roman"/>
          <w:sz w:val="26"/>
          <w:szCs w:val="26"/>
        </w:rPr>
      </w:pPr>
      <w:r w:rsidRPr="000B3B83">
        <w:rPr>
          <w:rFonts w:ascii="Times New Roman" w:hAnsi="Times New Roman" w:cs="Times New Roman"/>
          <w:sz w:val="26"/>
          <w:szCs w:val="26"/>
        </w:rPr>
        <w:t xml:space="preserve">                                                                                                        </w:t>
      </w:r>
    </w:p>
    <w:p w:rsidR="00FA4CB1" w:rsidRDefault="00FA4CB1" w:rsidP="00AB2016">
      <w:pPr>
        <w:jc w:val="both"/>
        <w:rPr>
          <w:sz w:val="28"/>
          <w:szCs w:val="28"/>
        </w:rPr>
      </w:pPr>
    </w:p>
    <w:p w:rsidR="00FA4CB1" w:rsidRDefault="00FA4CB1"/>
    <w:sectPr w:rsidR="00FA4CB1" w:rsidSect="000316BA">
      <w:headerReference w:type="default" r:id="rId6"/>
      <w:pgSz w:w="11906" w:h="16838"/>
      <w:pgMar w:top="1276"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4CB1" w:rsidRDefault="00FA4CB1">
      <w:r>
        <w:separator/>
      </w:r>
    </w:p>
  </w:endnote>
  <w:endnote w:type="continuationSeparator" w:id="0">
    <w:p w:rsidR="00FA4CB1" w:rsidRDefault="00FA4CB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4CB1" w:rsidRDefault="00FA4CB1">
      <w:r>
        <w:separator/>
      </w:r>
    </w:p>
  </w:footnote>
  <w:footnote w:type="continuationSeparator" w:id="0">
    <w:p w:rsidR="00FA4CB1" w:rsidRDefault="00FA4CB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4CB1" w:rsidRDefault="00FA4CB1" w:rsidP="00B519C2">
    <w:pPr>
      <w:pStyle w:val="Header"/>
      <w:framePr w:wrap="auto" w:vAnchor="text" w:hAnchor="margin" w:xAlign="center" w:y="1"/>
      <w:rPr>
        <w:rStyle w:val="PageNumber"/>
        <w:rFonts w:cs="Calibri"/>
      </w:rPr>
    </w:pPr>
    <w:r>
      <w:rPr>
        <w:rStyle w:val="PageNumber"/>
        <w:rFonts w:cs="Calibri"/>
      </w:rPr>
      <w:fldChar w:fldCharType="begin"/>
    </w:r>
    <w:r>
      <w:rPr>
        <w:rStyle w:val="PageNumber"/>
        <w:rFonts w:cs="Calibri"/>
      </w:rPr>
      <w:instrText xml:space="preserve">PAGE  </w:instrText>
    </w:r>
    <w:r>
      <w:rPr>
        <w:rStyle w:val="PageNumber"/>
        <w:rFonts w:cs="Calibri"/>
      </w:rPr>
      <w:fldChar w:fldCharType="separate"/>
    </w:r>
    <w:r>
      <w:rPr>
        <w:rStyle w:val="PageNumber"/>
        <w:rFonts w:cs="Calibri"/>
        <w:noProof/>
      </w:rPr>
      <w:t>5</w:t>
    </w:r>
    <w:r>
      <w:rPr>
        <w:rStyle w:val="PageNumber"/>
        <w:rFonts w:cs="Calibri"/>
      </w:rPr>
      <w:fldChar w:fldCharType="end"/>
    </w:r>
  </w:p>
  <w:p w:rsidR="00FA4CB1" w:rsidRPr="00D41AAE" w:rsidRDefault="00FA4CB1">
    <w:pPr>
      <w:pStyle w:val="Header"/>
      <w:rPr>
        <w:rFonts w:ascii="Times New Roman" w:hAnsi="Times New Roman" w:cs="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B2016"/>
    <w:rsid w:val="00005886"/>
    <w:rsid w:val="0001579A"/>
    <w:rsid w:val="000316BA"/>
    <w:rsid w:val="0003764C"/>
    <w:rsid w:val="00041467"/>
    <w:rsid w:val="000469CE"/>
    <w:rsid w:val="0004722F"/>
    <w:rsid w:val="00057288"/>
    <w:rsid w:val="000A5809"/>
    <w:rsid w:val="000B3B83"/>
    <w:rsid w:val="000B504B"/>
    <w:rsid w:val="000B52F2"/>
    <w:rsid w:val="000B7FF3"/>
    <w:rsid w:val="000C63A6"/>
    <w:rsid w:val="00101F6F"/>
    <w:rsid w:val="001032DF"/>
    <w:rsid w:val="00104752"/>
    <w:rsid w:val="001210F6"/>
    <w:rsid w:val="00125958"/>
    <w:rsid w:val="00135096"/>
    <w:rsid w:val="00147C9C"/>
    <w:rsid w:val="00154615"/>
    <w:rsid w:val="00163341"/>
    <w:rsid w:val="001730F2"/>
    <w:rsid w:val="00174200"/>
    <w:rsid w:val="001962FF"/>
    <w:rsid w:val="001970A6"/>
    <w:rsid w:val="001A0EFD"/>
    <w:rsid w:val="001B19A0"/>
    <w:rsid w:val="001E4246"/>
    <w:rsid w:val="001E7EAF"/>
    <w:rsid w:val="00204C68"/>
    <w:rsid w:val="002425B1"/>
    <w:rsid w:val="00246503"/>
    <w:rsid w:val="002632A9"/>
    <w:rsid w:val="00263368"/>
    <w:rsid w:val="00266ECE"/>
    <w:rsid w:val="00293BB1"/>
    <w:rsid w:val="002B07F7"/>
    <w:rsid w:val="002E2F7C"/>
    <w:rsid w:val="002E38D5"/>
    <w:rsid w:val="002E5E87"/>
    <w:rsid w:val="002E78C3"/>
    <w:rsid w:val="00303B20"/>
    <w:rsid w:val="003063D5"/>
    <w:rsid w:val="0031077B"/>
    <w:rsid w:val="003118C3"/>
    <w:rsid w:val="00344282"/>
    <w:rsid w:val="00345AE5"/>
    <w:rsid w:val="00370427"/>
    <w:rsid w:val="003911C4"/>
    <w:rsid w:val="00395475"/>
    <w:rsid w:val="00397831"/>
    <w:rsid w:val="003B01EC"/>
    <w:rsid w:val="003B1A78"/>
    <w:rsid w:val="003C0694"/>
    <w:rsid w:val="003D278F"/>
    <w:rsid w:val="00410B86"/>
    <w:rsid w:val="0041740D"/>
    <w:rsid w:val="00425058"/>
    <w:rsid w:val="004468C4"/>
    <w:rsid w:val="00460C1E"/>
    <w:rsid w:val="00461F35"/>
    <w:rsid w:val="0049294D"/>
    <w:rsid w:val="004A1BCD"/>
    <w:rsid w:val="004C2C57"/>
    <w:rsid w:val="004D00A7"/>
    <w:rsid w:val="004D5164"/>
    <w:rsid w:val="004F0B86"/>
    <w:rsid w:val="004F5F52"/>
    <w:rsid w:val="004F6CCF"/>
    <w:rsid w:val="005268AC"/>
    <w:rsid w:val="00541822"/>
    <w:rsid w:val="00543F8A"/>
    <w:rsid w:val="00576DA6"/>
    <w:rsid w:val="00580F17"/>
    <w:rsid w:val="00592A42"/>
    <w:rsid w:val="005A0CD2"/>
    <w:rsid w:val="005B4C00"/>
    <w:rsid w:val="005B55E0"/>
    <w:rsid w:val="005C6791"/>
    <w:rsid w:val="0060193D"/>
    <w:rsid w:val="00606FEF"/>
    <w:rsid w:val="00613985"/>
    <w:rsid w:val="00665C5F"/>
    <w:rsid w:val="0067511E"/>
    <w:rsid w:val="00676688"/>
    <w:rsid w:val="00680209"/>
    <w:rsid w:val="0069074C"/>
    <w:rsid w:val="006966B9"/>
    <w:rsid w:val="006D17D6"/>
    <w:rsid w:val="006D1978"/>
    <w:rsid w:val="006D5B99"/>
    <w:rsid w:val="0073281F"/>
    <w:rsid w:val="00732BCC"/>
    <w:rsid w:val="00742664"/>
    <w:rsid w:val="007824FC"/>
    <w:rsid w:val="00782B36"/>
    <w:rsid w:val="007B0458"/>
    <w:rsid w:val="007C642D"/>
    <w:rsid w:val="007E4DAD"/>
    <w:rsid w:val="007E7834"/>
    <w:rsid w:val="007F56B7"/>
    <w:rsid w:val="0080600E"/>
    <w:rsid w:val="00813F20"/>
    <w:rsid w:val="008225DC"/>
    <w:rsid w:val="008264A0"/>
    <w:rsid w:val="0083608F"/>
    <w:rsid w:val="008601E6"/>
    <w:rsid w:val="0087100B"/>
    <w:rsid w:val="0087608E"/>
    <w:rsid w:val="00881126"/>
    <w:rsid w:val="00882616"/>
    <w:rsid w:val="008C0BFC"/>
    <w:rsid w:val="00911234"/>
    <w:rsid w:val="00927073"/>
    <w:rsid w:val="009C2584"/>
    <w:rsid w:val="009C2AAD"/>
    <w:rsid w:val="009D58E0"/>
    <w:rsid w:val="00A04651"/>
    <w:rsid w:val="00A05109"/>
    <w:rsid w:val="00A3673C"/>
    <w:rsid w:val="00A62BE1"/>
    <w:rsid w:val="00A9217F"/>
    <w:rsid w:val="00A951DA"/>
    <w:rsid w:val="00AB2016"/>
    <w:rsid w:val="00AB29EC"/>
    <w:rsid w:val="00AD71BA"/>
    <w:rsid w:val="00AE7E1E"/>
    <w:rsid w:val="00AF3E48"/>
    <w:rsid w:val="00AF4DF3"/>
    <w:rsid w:val="00AF6C5E"/>
    <w:rsid w:val="00B14A8A"/>
    <w:rsid w:val="00B236FD"/>
    <w:rsid w:val="00B30C81"/>
    <w:rsid w:val="00B408C8"/>
    <w:rsid w:val="00B42042"/>
    <w:rsid w:val="00B42105"/>
    <w:rsid w:val="00B50ABD"/>
    <w:rsid w:val="00B519C2"/>
    <w:rsid w:val="00BD5C2D"/>
    <w:rsid w:val="00BE6DEC"/>
    <w:rsid w:val="00BF718F"/>
    <w:rsid w:val="00C0162B"/>
    <w:rsid w:val="00C37D76"/>
    <w:rsid w:val="00C549E6"/>
    <w:rsid w:val="00C54F58"/>
    <w:rsid w:val="00C6624A"/>
    <w:rsid w:val="00C67AFC"/>
    <w:rsid w:val="00C9018F"/>
    <w:rsid w:val="00CA43EF"/>
    <w:rsid w:val="00CA769A"/>
    <w:rsid w:val="00CB7526"/>
    <w:rsid w:val="00CC0C02"/>
    <w:rsid w:val="00D014C4"/>
    <w:rsid w:val="00D13394"/>
    <w:rsid w:val="00D41AAE"/>
    <w:rsid w:val="00D432EE"/>
    <w:rsid w:val="00D578AE"/>
    <w:rsid w:val="00D6794E"/>
    <w:rsid w:val="00D76024"/>
    <w:rsid w:val="00D95F76"/>
    <w:rsid w:val="00DA5C94"/>
    <w:rsid w:val="00DB787A"/>
    <w:rsid w:val="00DD698E"/>
    <w:rsid w:val="00DF6D91"/>
    <w:rsid w:val="00E1608F"/>
    <w:rsid w:val="00E2260E"/>
    <w:rsid w:val="00E279D6"/>
    <w:rsid w:val="00E34CA9"/>
    <w:rsid w:val="00E36CE9"/>
    <w:rsid w:val="00E526A5"/>
    <w:rsid w:val="00E64E90"/>
    <w:rsid w:val="00E83FE4"/>
    <w:rsid w:val="00E84677"/>
    <w:rsid w:val="00E9781D"/>
    <w:rsid w:val="00EA64CB"/>
    <w:rsid w:val="00EC3B71"/>
    <w:rsid w:val="00EE775A"/>
    <w:rsid w:val="00F3727F"/>
    <w:rsid w:val="00F464F5"/>
    <w:rsid w:val="00F47337"/>
    <w:rsid w:val="00F65506"/>
    <w:rsid w:val="00F85D79"/>
    <w:rsid w:val="00F952BA"/>
    <w:rsid w:val="00FA4CB1"/>
    <w:rsid w:val="00FB7C0F"/>
    <w:rsid w:val="00FD41D8"/>
    <w:rsid w:val="00FF21E2"/>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3"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07F7"/>
    <w:pPr>
      <w:spacing w:after="200" w:line="276" w:lineRule="auto"/>
    </w:pPr>
    <w:rPr>
      <w:rFonts w:cs="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AB2016"/>
    <w:pPr>
      <w:spacing w:after="0" w:line="240" w:lineRule="auto"/>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AB2016"/>
    <w:rPr>
      <w:rFonts w:ascii="Courier New" w:hAnsi="Courier New" w:cs="Courier New"/>
      <w:sz w:val="24"/>
      <w:szCs w:val="24"/>
    </w:rPr>
  </w:style>
  <w:style w:type="paragraph" w:styleId="BodyTextIndent">
    <w:name w:val="Body Text Indent"/>
    <w:basedOn w:val="Normal"/>
    <w:link w:val="BodyTextIndentChar"/>
    <w:uiPriority w:val="99"/>
    <w:semiHidden/>
    <w:rsid w:val="00AB2016"/>
    <w:pPr>
      <w:spacing w:after="0" w:line="240" w:lineRule="auto"/>
      <w:ind w:firstLine="720"/>
      <w:jc w:val="both"/>
    </w:pPr>
    <w:rPr>
      <w:sz w:val="28"/>
      <w:szCs w:val="28"/>
    </w:rPr>
  </w:style>
  <w:style w:type="character" w:customStyle="1" w:styleId="BodyTextIndentChar">
    <w:name w:val="Body Text Indent Char"/>
    <w:basedOn w:val="DefaultParagraphFont"/>
    <w:link w:val="BodyTextIndent"/>
    <w:uiPriority w:val="99"/>
    <w:semiHidden/>
    <w:locked/>
    <w:rsid w:val="00AB2016"/>
    <w:rPr>
      <w:rFonts w:ascii="Times New Roman" w:hAnsi="Times New Roman" w:cs="Times New Roman"/>
      <w:sz w:val="24"/>
      <w:szCs w:val="24"/>
    </w:rPr>
  </w:style>
  <w:style w:type="paragraph" w:styleId="BodyText2">
    <w:name w:val="Body Text 2"/>
    <w:basedOn w:val="Normal"/>
    <w:link w:val="BodyText2Char"/>
    <w:uiPriority w:val="99"/>
    <w:semiHidden/>
    <w:rsid w:val="00AB2016"/>
    <w:pPr>
      <w:spacing w:after="0" w:line="240" w:lineRule="auto"/>
    </w:pPr>
    <w:rPr>
      <w:sz w:val="26"/>
      <w:szCs w:val="26"/>
    </w:rPr>
  </w:style>
  <w:style w:type="character" w:customStyle="1" w:styleId="BodyText2Char">
    <w:name w:val="Body Text 2 Char"/>
    <w:basedOn w:val="DefaultParagraphFont"/>
    <w:link w:val="BodyText2"/>
    <w:uiPriority w:val="99"/>
    <w:semiHidden/>
    <w:locked/>
    <w:rsid w:val="00AB2016"/>
    <w:rPr>
      <w:rFonts w:ascii="Times New Roman" w:hAnsi="Times New Roman" w:cs="Times New Roman"/>
      <w:sz w:val="24"/>
      <w:szCs w:val="24"/>
    </w:rPr>
  </w:style>
  <w:style w:type="paragraph" w:styleId="BodyText3">
    <w:name w:val="Body Text 3"/>
    <w:basedOn w:val="Normal"/>
    <w:link w:val="BodyText3Char"/>
    <w:uiPriority w:val="99"/>
    <w:semiHidden/>
    <w:rsid w:val="00AB2016"/>
    <w:pPr>
      <w:spacing w:after="0" w:line="240" w:lineRule="auto"/>
      <w:jc w:val="both"/>
    </w:pPr>
    <w:rPr>
      <w:sz w:val="26"/>
      <w:szCs w:val="26"/>
    </w:rPr>
  </w:style>
  <w:style w:type="character" w:customStyle="1" w:styleId="BodyText3Char">
    <w:name w:val="Body Text 3 Char"/>
    <w:basedOn w:val="DefaultParagraphFont"/>
    <w:link w:val="BodyText3"/>
    <w:uiPriority w:val="99"/>
    <w:semiHidden/>
    <w:locked/>
    <w:rsid w:val="00AB2016"/>
    <w:rPr>
      <w:rFonts w:ascii="Times New Roman" w:hAnsi="Times New Roman" w:cs="Times New Roman"/>
      <w:sz w:val="24"/>
      <w:szCs w:val="24"/>
    </w:rPr>
  </w:style>
  <w:style w:type="paragraph" w:styleId="BodyTextIndent2">
    <w:name w:val="Body Text Indent 2"/>
    <w:basedOn w:val="Normal"/>
    <w:link w:val="BodyTextIndent2Char"/>
    <w:uiPriority w:val="99"/>
    <w:semiHidden/>
    <w:rsid w:val="00AB2016"/>
    <w:pPr>
      <w:spacing w:after="0" w:line="240" w:lineRule="auto"/>
      <w:ind w:firstLine="708"/>
      <w:jc w:val="both"/>
    </w:pPr>
    <w:rPr>
      <w:sz w:val="28"/>
      <w:szCs w:val="28"/>
    </w:rPr>
  </w:style>
  <w:style w:type="character" w:customStyle="1" w:styleId="BodyTextIndent2Char">
    <w:name w:val="Body Text Indent 2 Char"/>
    <w:basedOn w:val="DefaultParagraphFont"/>
    <w:link w:val="BodyTextIndent2"/>
    <w:uiPriority w:val="99"/>
    <w:semiHidden/>
    <w:locked/>
    <w:rsid w:val="00AB2016"/>
    <w:rPr>
      <w:rFonts w:ascii="Times New Roman" w:hAnsi="Times New Roman" w:cs="Times New Roman"/>
      <w:sz w:val="24"/>
      <w:szCs w:val="24"/>
    </w:rPr>
  </w:style>
  <w:style w:type="paragraph" w:styleId="Header">
    <w:name w:val="header"/>
    <w:basedOn w:val="Normal"/>
    <w:link w:val="HeaderChar"/>
    <w:uiPriority w:val="99"/>
    <w:rsid w:val="001730F2"/>
    <w:pPr>
      <w:tabs>
        <w:tab w:val="center" w:pos="4677"/>
        <w:tab w:val="right" w:pos="9355"/>
      </w:tabs>
    </w:pPr>
  </w:style>
  <w:style w:type="character" w:customStyle="1" w:styleId="HeaderChar">
    <w:name w:val="Header Char"/>
    <w:basedOn w:val="DefaultParagraphFont"/>
    <w:link w:val="Header"/>
    <w:uiPriority w:val="99"/>
    <w:semiHidden/>
    <w:locked/>
    <w:rsid w:val="001E4246"/>
    <w:rPr>
      <w:rFonts w:cs="Times New Roman"/>
    </w:rPr>
  </w:style>
  <w:style w:type="character" w:styleId="PageNumber">
    <w:name w:val="page number"/>
    <w:basedOn w:val="DefaultParagraphFont"/>
    <w:uiPriority w:val="99"/>
    <w:rsid w:val="001730F2"/>
    <w:rPr>
      <w:rFonts w:cs="Times New Roman"/>
    </w:rPr>
  </w:style>
  <w:style w:type="character" w:customStyle="1" w:styleId="FontStyle11">
    <w:name w:val="Font Style11"/>
    <w:basedOn w:val="DefaultParagraphFont"/>
    <w:uiPriority w:val="99"/>
    <w:rsid w:val="00B30C81"/>
    <w:rPr>
      <w:rFonts w:ascii="Times New Roman" w:hAnsi="Times New Roman" w:cs="Times New Roman"/>
      <w:sz w:val="24"/>
      <w:szCs w:val="24"/>
    </w:rPr>
  </w:style>
  <w:style w:type="paragraph" w:customStyle="1" w:styleId="Style3">
    <w:name w:val="Style3"/>
    <w:basedOn w:val="Normal"/>
    <w:uiPriority w:val="99"/>
    <w:rsid w:val="00B30C81"/>
    <w:pPr>
      <w:widowControl w:val="0"/>
      <w:autoSpaceDE w:val="0"/>
      <w:autoSpaceDN w:val="0"/>
      <w:adjustRightInd w:val="0"/>
      <w:spacing w:after="0" w:line="298" w:lineRule="exact"/>
      <w:jc w:val="both"/>
    </w:pPr>
    <w:rPr>
      <w:sz w:val="24"/>
      <w:szCs w:val="24"/>
    </w:rPr>
  </w:style>
  <w:style w:type="paragraph" w:styleId="Footer">
    <w:name w:val="footer"/>
    <w:basedOn w:val="Normal"/>
    <w:link w:val="FooterChar"/>
    <w:uiPriority w:val="99"/>
    <w:semiHidden/>
    <w:rsid w:val="00D41AAE"/>
    <w:pPr>
      <w:tabs>
        <w:tab w:val="center" w:pos="4677"/>
        <w:tab w:val="right" w:pos="9355"/>
      </w:tabs>
    </w:pPr>
  </w:style>
  <w:style w:type="character" w:customStyle="1" w:styleId="FooterChar">
    <w:name w:val="Footer Char"/>
    <w:basedOn w:val="DefaultParagraphFont"/>
    <w:link w:val="Footer"/>
    <w:uiPriority w:val="99"/>
    <w:semiHidden/>
    <w:locked/>
    <w:rsid w:val="00D41AAE"/>
    <w:rPr>
      <w:rFonts w:cs="Times New Roman"/>
      <w:sz w:val="22"/>
      <w:szCs w:val="22"/>
    </w:rPr>
  </w:style>
</w:styles>
</file>

<file path=word/webSettings.xml><?xml version="1.0" encoding="utf-8"?>
<w:webSettings xmlns:r="http://schemas.openxmlformats.org/officeDocument/2006/relationships" xmlns:w="http://schemas.openxmlformats.org/wordprocessingml/2006/main">
  <w:divs>
    <w:div w:id="110141533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407</TotalTime>
  <Pages>5</Pages>
  <Words>1792</Words>
  <Characters>10218</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Сапрунов</dc:creator>
  <cp:keywords/>
  <dc:description/>
  <cp:lastModifiedBy>Магомадов</cp:lastModifiedBy>
  <cp:revision>69</cp:revision>
  <cp:lastPrinted>2015-07-13T11:47:00Z</cp:lastPrinted>
  <dcterms:created xsi:type="dcterms:W3CDTF">2015-07-08T12:24:00Z</dcterms:created>
  <dcterms:modified xsi:type="dcterms:W3CDTF">2015-07-22T13:16:00Z</dcterms:modified>
</cp:coreProperties>
</file>