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E40" w:rsidRPr="00A557BE" w:rsidRDefault="005C4E40" w:rsidP="00AB2016">
      <w:pPr>
        <w:pStyle w:val="BodyText"/>
        <w:jc w:val="right"/>
        <w:rPr>
          <w:rFonts w:ascii="Times New Roman" w:hAnsi="Times New Roman" w:cs="Times New Roman"/>
          <w:i/>
          <w:iCs/>
          <w:sz w:val="20"/>
          <w:szCs w:val="20"/>
        </w:rPr>
      </w:pPr>
      <w:r w:rsidRPr="00A557BE">
        <w:rPr>
          <w:rFonts w:ascii="Times New Roman" w:hAnsi="Times New Roman" w:cs="Times New Roman"/>
          <w:i/>
          <w:iCs/>
          <w:sz w:val="20"/>
          <w:szCs w:val="20"/>
        </w:rPr>
        <w:t>Судья Сивенков С.В.</w:t>
      </w:r>
    </w:p>
    <w:p w:rsidR="005C4E40" w:rsidRPr="00AB2016" w:rsidRDefault="005C4E40" w:rsidP="00AB2016">
      <w:pPr>
        <w:pStyle w:val="BodyText"/>
        <w:jc w:val="right"/>
        <w:rPr>
          <w:rFonts w:ascii="Times New Roman" w:hAnsi="Times New Roman" w:cs="Times New Roman"/>
          <w:sz w:val="26"/>
          <w:szCs w:val="26"/>
        </w:rPr>
      </w:pPr>
    </w:p>
    <w:p w:rsidR="005C4E40" w:rsidRDefault="005C4E40" w:rsidP="000B3B83">
      <w:pPr>
        <w:spacing w:after="0" w:line="240" w:lineRule="auto"/>
        <w:jc w:val="center"/>
        <w:rPr>
          <w:rFonts w:ascii="Times New Roman" w:hAnsi="Times New Roman" w:cs="Times New Roman"/>
          <w:sz w:val="26"/>
          <w:szCs w:val="26"/>
        </w:rPr>
      </w:pPr>
    </w:p>
    <w:p w:rsidR="005C4E40" w:rsidRDefault="005C4E40"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7-66</w:t>
      </w:r>
      <w:r w:rsidRPr="000B3B83">
        <w:rPr>
          <w:rFonts w:ascii="Times New Roman" w:hAnsi="Times New Roman" w:cs="Times New Roman"/>
          <w:sz w:val="26"/>
          <w:szCs w:val="26"/>
        </w:rPr>
        <w:t>/2015</w:t>
      </w:r>
    </w:p>
    <w:p w:rsidR="005C4E40" w:rsidRPr="000B3B83" w:rsidRDefault="005C4E40" w:rsidP="000B3B83">
      <w:pPr>
        <w:spacing w:after="0" w:line="240" w:lineRule="auto"/>
        <w:jc w:val="center"/>
        <w:rPr>
          <w:rFonts w:ascii="Times New Roman" w:hAnsi="Times New Roman" w:cs="Times New Roman"/>
          <w:sz w:val="26"/>
          <w:szCs w:val="26"/>
        </w:rPr>
      </w:pPr>
    </w:p>
    <w:p w:rsidR="005C4E40" w:rsidRPr="000B3B83" w:rsidRDefault="005C4E40"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5C4E40" w:rsidRPr="006D17D6" w:rsidRDefault="005C4E40"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w:t>
      </w:r>
      <w:r>
        <w:rPr>
          <w:rFonts w:ascii="Times New Roman" w:hAnsi="Times New Roman" w:cs="Times New Roman"/>
          <w:sz w:val="26"/>
          <w:szCs w:val="26"/>
        </w:rPr>
        <w:t xml:space="preserve">осфиннадзор в РО) Мирчева А.Г. </w:t>
      </w:r>
      <w:r w:rsidRPr="006D17D6">
        <w:rPr>
          <w:rFonts w:ascii="Times New Roman" w:hAnsi="Times New Roman" w:cs="Times New Roman"/>
          <w:sz w:val="26"/>
          <w:szCs w:val="26"/>
        </w:rPr>
        <w:t xml:space="preserve">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5C4E40" w:rsidRPr="002E38D5" w:rsidRDefault="005C4E40"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5C4E40" w:rsidRDefault="005C4E40"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5C4E40" w:rsidRPr="000B3B83" w:rsidRDefault="005C4E40"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4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5C4E40" w:rsidRDefault="005C4E40" w:rsidP="006C036D">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нии кассовых операций 30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4 347 руб. 73 коп.,</w:t>
      </w:r>
      <w:r w:rsidRPr="000B3B83">
        <w:rPr>
          <w:rFonts w:ascii="Times New Roman" w:hAnsi="Times New Roman" w:cs="Times New Roman"/>
          <w:sz w:val="26"/>
          <w:szCs w:val="26"/>
        </w:rPr>
        <w:t xml:space="preserve"> </w:t>
      </w:r>
      <w:r>
        <w:rPr>
          <w:rFonts w:ascii="Times New Roman" w:hAnsi="Times New Roman" w:cs="Times New Roman"/>
          <w:sz w:val="26"/>
          <w:szCs w:val="26"/>
        </w:rPr>
        <w:t xml:space="preserve">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«Закупка товаров, работ, услуг в сфере информационно-коммуникационных технологий», подстатье «Услуги связи», направлены и использованы на приобретение конвертов </w:t>
      </w:r>
      <w:r w:rsidRPr="000B3B83">
        <w:rPr>
          <w:rFonts w:ascii="Times New Roman" w:hAnsi="Times New Roman" w:cs="Times New Roman"/>
          <w:sz w:val="26"/>
          <w:szCs w:val="26"/>
        </w:rPr>
        <w:t>(по расход</w:t>
      </w:r>
      <w:r>
        <w:rPr>
          <w:rFonts w:ascii="Times New Roman" w:hAnsi="Times New Roman" w:cs="Times New Roman"/>
          <w:sz w:val="26"/>
          <w:szCs w:val="26"/>
        </w:rPr>
        <w:t xml:space="preserve">ному кассовому ордеру № 627 от 30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5C4E40" w:rsidRPr="000B3B83" w:rsidRDefault="005C4E40"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4 347 руб. 73 коп.,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4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30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4 347 руб. 73 коп.</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5C4E40" w:rsidRPr="000B3B83" w:rsidRDefault="005C4E40" w:rsidP="006C036D">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30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выдача денежных средств федерального бюджета, выделенных </w:t>
      </w:r>
      <w:r>
        <w:rPr>
          <w:rFonts w:ascii="Times New Roman" w:hAnsi="Times New Roman" w:cs="Times New Roman"/>
          <w:sz w:val="26"/>
          <w:szCs w:val="26"/>
        </w:rPr>
        <w:t xml:space="preserve">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«Закупка товаров, работ, услуг в сфере информационно-коммуникационных технологий», подстатье «Услуги связи» </w:t>
      </w:r>
      <w:r w:rsidRPr="000B3B83">
        <w:rPr>
          <w:rFonts w:ascii="Times New Roman" w:hAnsi="Times New Roman" w:cs="Times New Roman"/>
          <w:sz w:val="26"/>
          <w:szCs w:val="26"/>
        </w:rPr>
        <w:t xml:space="preserve">в сумме </w:t>
      </w:r>
      <w:r>
        <w:rPr>
          <w:rFonts w:ascii="Times New Roman" w:hAnsi="Times New Roman" w:cs="Times New Roman"/>
          <w:sz w:val="26"/>
          <w:szCs w:val="26"/>
        </w:rPr>
        <w:t xml:space="preserve">4 347 руб. 73 коп., </w:t>
      </w:r>
      <w:r w:rsidRPr="000B3B83">
        <w:rPr>
          <w:rFonts w:ascii="Times New Roman" w:hAnsi="Times New Roman" w:cs="Times New Roman"/>
          <w:sz w:val="26"/>
          <w:szCs w:val="26"/>
        </w:rPr>
        <w:t xml:space="preserve">на </w:t>
      </w:r>
      <w:r>
        <w:rPr>
          <w:rFonts w:ascii="Times New Roman" w:hAnsi="Times New Roman" w:cs="Times New Roman"/>
          <w:sz w:val="26"/>
          <w:szCs w:val="26"/>
        </w:rPr>
        <w:t>приобретение конвертов</w:t>
      </w:r>
      <w:r w:rsidRPr="000B3B83">
        <w:rPr>
          <w:rFonts w:ascii="Times New Roman" w:hAnsi="Times New Roman" w:cs="Times New Roman"/>
          <w:sz w:val="26"/>
          <w:szCs w:val="26"/>
        </w:rPr>
        <w:t xml:space="preserve"> 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Пленум Верховного Суда РФ в п. 21 постановления от 24 марта </w:t>
      </w:r>
      <w:smartTag w:uri="urn:schemas-microsoft-com:office:smarttags" w:element="metricconverter">
        <w:smartTagPr>
          <w:attr w:name="ProductID" w:val="2014 г"/>
        </w:smartTagPr>
        <w:r w:rsidRPr="000B3B83">
          <w:rPr>
            <w:rFonts w:ascii="Times New Roman" w:hAnsi="Times New Roman" w:cs="Times New Roman"/>
            <w:sz w:val="26"/>
            <w:szCs w:val="26"/>
          </w:rPr>
          <w:t>2005 г</w:t>
        </w:r>
      </w:smartTag>
      <w:r w:rsidRPr="000B3B83">
        <w:rPr>
          <w:rFonts w:ascii="Times New Roman" w:hAnsi="Times New Roman" w:cs="Times New Roman"/>
          <w:sz w:val="26"/>
          <w:szCs w:val="26"/>
        </w:rPr>
        <w:t>.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30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5C4E40"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5C4E40" w:rsidRPr="000B3B83" w:rsidRDefault="005C4E40"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5C4E40" w:rsidRPr="000B3B83" w:rsidRDefault="005C4E40"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5C4E40" w:rsidRPr="00D432EE" w:rsidRDefault="005C4E40"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5C4E40" w:rsidRDefault="005C4E40"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5C4E40" w:rsidRDefault="005C4E40" w:rsidP="000B3B83">
      <w:pPr>
        <w:spacing w:after="0" w:line="240" w:lineRule="auto"/>
        <w:ind w:firstLine="709"/>
        <w:jc w:val="both"/>
        <w:rPr>
          <w:rFonts w:ascii="Times New Roman" w:hAnsi="Times New Roman" w:cs="Times New Roman"/>
          <w:sz w:val="26"/>
          <w:szCs w:val="26"/>
        </w:rPr>
      </w:pPr>
    </w:p>
    <w:p w:rsidR="005C4E40" w:rsidRPr="000B3B83" w:rsidRDefault="005C4E40" w:rsidP="000B3B83">
      <w:pPr>
        <w:spacing w:after="0" w:line="240" w:lineRule="auto"/>
        <w:ind w:firstLine="709"/>
        <w:jc w:val="both"/>
        <w:rPr>
          <w:rFonts w:ascii="Times New Roman" w:hAnsi="Times New Roman" w:cs="Times New Roman"/>
          <w:sz w:val="26"/>
          <w:szCs w:val="26"/>
        </w:rPr>
      </w:pPr>
    </w:p>
    <w:p w:rsidR="005C4E40" w:rsidRPr="000B3B83" w:rsidRDefault="005C4E40"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5C4E40" w:rsidRPr="000B3B83" w:rsidRDefault="005C4E40"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5C4E40" w:rsidRDefault="005C4E40" w:rsidP="00AB2016">
      <w:pPr>
        <w:jc w:val="both"/>
        <w:rPr>
          <w:sz w:val="28"/>
          <w:szCs w:val="28"/>
        </w:rPr>
      </w:pPr>
    </w:p>
    <w:p w:rsidR="005C4E40" w:rsidRDefault="005C4E40"/>
    <w:sectPr w:rsidR="005C4E40"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4E40" w:rsidRDefault="005C4E40">
      <w:r>
        <w:separator/>
      </w:r>
    </w:p>
  </w:endnote>
  <w:endnote w:type="continuationSeparator" w:id="0">
    <w:p w:rsidR="005C4E40" w:rsidRDefault="005C4E4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4E40" w:rsidRDefault="005C4E40">
      <w:r>
        <w:separator/>
      </w:r>
    </w:p>
  </w:footnote>
  <w:footnote w:type="continuationSeparator" w:id="0">
    <w:p w:rsidR="005C4E40" w:rsidRDefault="005C4E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E40" w:rsidRDefault="005C4E40"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5C4E40" w:rsidRPr="00D41AAE" w:rsidRDefault="005C4E40">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349C"/>
    <w:rsid w:val="000469CE"/>
    <w:rsid w:val="0004722F"/>
    <w:rsid w:val="000A4CB1"/>
    <w:rsid w:val="000A5809"/>
    <w:rsid w:val="000B3B83"/>
    <w:rsid w:val="000B504B"/>
    <w:rsid w:val="000B52F2"/>
    <w:rsid w:val="000B7FF3"/>
    <w:rsid w:val="000C224F"/>
    <w:rsid w:val="000C63A6"/>
    <w:rsid w:val="00101F6F"/>
    <w:rsid w:val="001032DF"/>
    <w:rsid w:val="001210F6"/>
    <w:rsid w:val="00125958"/>
    <w:rsid w:val="00135096"/>
    <w:rsid w:val="00147C9C"/>
    <w:rsid w:val="00154615"/>
    <w:rsid w:val="00163341"/>
    <w:rsid w:val="001730F2"/>
    <w:rsid w:val="00174200"/>
    <w:rsid w:val="001962FF"/>
    <w:rsid w:val="001970A6"/>
    <w:rsid w:val="001B19A0"/>
    <w:rsid w:val="001E4246"/>
    <w:rsid w:val="001E7EAF"/>
    <w:rsid w:val="00204C68"/>
    <w:rsid w:val="002425B1"/>
    <w:rsid w:val="0024346B"/>
    <w:rsid w:val="00246503"/>
    <w:rsid w:val="002632A9"/>
    <w:rsid w:val="00263368"/>
    <w:rsid w:val="002641D5"/>
    <w:rsid w:val="00266ECE"/>
    <w:rsid w:val="00283EA4"/>
    <w:rsid w:val="00293BB1"/>
    <w:rsid w:val="002B07F7"/>
    <w:rsid w:val="002D15BD"/>
    <w:rsid w:val="002E2F7C"/>
    <w:rsid w:val="002E38D5"/>
    <w:rsid w:val="002E5E87"/>
    <w:rsid w:val="002E78C3"/>
    <w:rsid w:val="00303B20"/>
    <w:rsid w:val="003063D5"/>
    <w:rsid w:val="0031077B"/>
    <w:rsid w:val="003118C3"/>
    <w:rsid w:val="0031694C"/>
    <w:rsid w:val="00344282"/>
    <w:rsid w:val="00345AE5"/>
    <w:rsid w:val="00370427"/>
    <w:rsid w:val="003911C4"/>
    <w:rsid w:val="00397831"/>
    <w:rsid w:val="003B01EC"/>
    <w:rsid w:val="003B1A78"/>
    <w:rsid w:val="003C0694"/>
    <w:rsid w:val="003D278F"/>
    <w:rsid w:val="003E2484"/>
    <w:rsid w:val="00410B86"/>
    <w:rsid w:val="0041740D"/>
    <w:rsid w:val="00425058"/>
    <w:rsid w:val="004468C4"/>
    <w:rsid w:val="00460C1E"/>
    <w:rsid w:val="00461F35"/>
    <w:rsid w:val="0049294D"/>
    <w:rsid w:val="004A1BCD"/>
    <w:rsid w:val="004C2C57"/>
    <w:rsid w:val="004D00A7"/>
    <w:rsid w:val="004D5164"/>
    <w:rsid w:val="004F0B86"/>
    <w:rsid w:val="004F5F52"/>
    <w:rsid w:val="004F6CCF"/>
    <w:rsid w:val="005268AC"/>
    <w:rsid w:val="00543F8A"/>
    <w:rsid w:val="00576DA6"/>
    <w:rsid w:val="00580F17"/>
    <w:rsid w:val="0059232A"/>
    <w:rsid w:val="00592A42"/>
    <w:rsid w:val="005A0CD2"/>
    <w:rsid w:val="005B2876"/>
    <w:rsid w:val="005B4C00"/>
    <w:rsid w:val="005B55E0"/>
    <w:rsid w:val="005C4E40"/>
    <w:rsid w:val="005C6791"/>
    <w:rsid w:val="0060193D"/>
    <w:rsid w:val="00606FEF"/>
    <w:rsid w:val="00613985"/>
    <w:rsid w:val="0067511E"/>
    <w:rsid w:val="00676688"/>
    <w:rsid w:val="00680209"/>
    <w:rsid w:val="0069074C"/>
    <w:rsid w:val="006966B9"/>
    <w:rsid w:val="006B27AF"/>
    <w:rsid w:val="006C036D"/>
    <w:rsid w:val="006D17D6"/>
    <w:rsid w:val="006D1978"/>
    <w:rsid w:val="006D5B99"/>
    <w:rsid w:val="006E3BFF"/>
    <w:rsid w:val="0073281F"/>
    <w:rsid w:val="00732BCC"/>
    <w:rsid w:val="00742664"/>
    <w:rsid w:val="00775488"/>
    <w:rsid w:val="007824FC"/>
    <w:rsid w:val="00782B36"/>
    <w:rsid w:val="0079189A"/>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7073"/>
    <w:rsid w:val="00993F6E"/>
    <w:rsid w:val="009C2584"/>
    <w:rsid w:val="009C2AAD"/>
    <w:rsid w:val="009C4F2A"/>
    <w:rsid w:val="009D58E0"/>
    <w:rsid w:val="009F5D22"/>
    <w:rsid w:val="00A04651"/>
    <w:rsid w:val="00A05109"/>
    <w:rsid w:val="00A3673C"/>
    <w:rsid w:val="00A557BE"/>
    <w:rsid w:val="00A83F45"/>
    <w:rsid w:val="00A9217F"/>
    <w:rsid w:val="00A951DA"/>
    <w:rsid w:val="00AB2016"/>
    <w:rsid w:val="00AB29EC"/>
    <w:rsid w:val="00AC5F9A"/>
    <w:rsid w:val="00AD23D3"/>
    <w:rsid w:val="00AD71BA"/>
    <w:rsid w:val="00AE7E1E"/>
    <w:rsid w:val="00AF3E48"/>
    <w:rsid w:val="00AF4DF3"/>
    <w:rsid w:val="00AF6C5E"/>
    <w:rsid w:val="00B14A8A"/>
    <w:rsid w:val="00B236FD"/>
    <w:rsid w:val="00B30C81"/>
    <w:rsid w:val="00B408C8"/>
    <w:rsid w:val="00B42042"/>
    <w:rsid w:val="00B42105"/>
    <w:rsid w:val="00B50ABD"/>
    <w:rsid w:val="00B519C2"/>
    <w:rsid w:val="00BD5C2D"/>
    <w:rsid w:val="00BF718F"/>
    <w:rsid w:val="00C0162B"/>
    <w:rsid w:val="00C37D76"/>
    <w:rsid w:val="00C549E6"/>
    <w:rsid w:val="00C54F58"/>
    <w:rsid w:val="00C6624A"/>
    <w:rsid w:val="00C67AFC"/>
    <w:rsid w:val="00CA43EF"/>
    <w:rsid w:val="00CA769A"/>
    <w:rsid w:val="00CB7526"/>
    <w:rsid w:val="00CD149B"/>
    <w:rsid w:val="00D014C4"/>
    <w:rsid w:val="00D13394"/>
    <w:rsid w:val="00D41AAE"/>
    <w:rsid w:val="00D432EE"/>
    <w:rsid w:val="00D578AE"/>
    <w:rsid w:val="00D6794E"/>
    <w:rsid w:val="00D76024"/>
    <w:rsid w:val="00D95F76"/>
    <w:rsid w:val="00DA5C94"/>
    <w:rsid w:val="00DB70ED"/>
    <w:rsid w:val="00DB787A"/>
    <w:rsid w:val="00DD698E"/>
    <w:rsid w:val="00DF6D91"/>
    <w:rsid w:val="00E1007A"/>
    <w:rsid w:val="00E1608F"/>
    <w:rsid w:val="00E2260E"/>
    <w:rsid w:val="00E279D6"/>
    <w:rsid w:val="00E34CA9"/>
    <w:rsid w:val="00E36CE9"/>
    <w:rsid w:val="00E526A5"/>
    <w:rsid w:val="00E64E90"/>
    <w:rsid w:val="00E75AA2"/>
    <w:rsid w:val="00E83FE4"/>
    <w:rsid w:val="00E84677"/>
    <w:rsid w:val="00E90B53"/>
    <w:rsid w:val="00E9781D"/>
    <w:rsid w:val="00EA64CB"/>
    <w:rsid w:val="00EC3B71"/>
    <w:rsid w:val="00EE775A"/>
    <w:rsid w:val="00F3727F"/>
    <w:rsid w:val="00F464F5"/>
    <w:rsid w:val="00F47337"/>
    <w:rsid w:val="00F65506"/>
    <w:rsid w:val="00F952BA"/>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9151139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461</TotalTime>
  <Pages>5</Pages>
  <Words>1773</Words>
  <Characters>10110</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73</cp:revision>
  <cp:lastPrinted>2015-07-22T13:41:00Z</cp:lastPrinted>
  <dcterms:created xsi:type="dcterms:W3CDTF">2015-07-08T12:24:00Z</dcterms:created>
  <dcterms:modified xsi:type="dcterms:W3CDTF">2015-07-22T13:41:00Z</dcterms:modified>
</cp:coreProperties>
</file>