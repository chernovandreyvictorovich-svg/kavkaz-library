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317" w:rsidRPr="009C3C5C" w:rsidRDefault="00E82317" w:rsidP="00F311B6">
      <w:pPr>
        <w:suppressAutoHyphens/>
        <w:jc w:val="right"/>
        <w:rPr>
          <w:i/>
          <w:sz w:val="20"/>
          <w:szCs w:val="20"/>
        </w:rPr>
      </w:pPr>
      <w:r w:rsidRPr="009C3C5C">
        <w:rPr>
          <w:i/>
          <w:sz w:val="20"/>
          <w:szCs w:val="20"/>
        </w:rPr>
        <w:t>Судья Котов П.Н.</w:t>
      </w:r>
    </w:p>
    <w:p w:rsidR="00E82317" w:rsidRPr="00F311B6" w:rsidRDefault="00E82317" w:rsidP="00F311B6">
      <w:pPr>
        <w:suppressAutoHyphens/>
        <w:jc w:val="right"/>
        <w:rPr>
          <w:i/>
          <w:sz w:val="26"/>
          <w:szCs w:val="26"/>
        </w:rPr>
      </w:pPr>
    </w:p>
    <w:p w:rsidR="00E82317" w:rsidRPr="00F311B6" w:rsidRDefault="00E82317" w:rsidP="00F311B6">
      <w:pPr>
        <w:suppressAutoHyphens/>
        <w:jc w:val="center"/>
        <w:rPr>
          <w:sz w:val="26"/>
          <w:szCs w:val="26"/>
        </w:rPr>
      </w:pPr>
      <w:r w:rsidRPr="00F311B6">
        <w:rPr>
          <w:sz w:val="26"/>
          <w:szCs w:val="26"/>
        </w:rPr>
        <w:t>РЕШЕНИЕ № 7-70/2019</w:t>
      </w:r>
    </w:p>
    <w:p w:rsidR="00E82317" w:rsidRPr="00F311B6" w:rsidRDefault="00E82317" w:rsidP="00F311B6">
      <w:pPr>
        <w:suppressAutoHyphens/>
        <w:jc w:val="center"/>
        <w:rPr>
          <w:sz w:val="26"/>
          <w:szCs w:val="26"/>
        </w:rPr>
      </w:pPr>
      <w:r w:rsidRPr="00F311B6">
        <w:rPr>
          <w:sz w:val="26"/>
          <w:szCs w:val="26"/>
        </w:rPr>
        <w:t>(дело № 5-62/2019)</w:t>
      </w:r>
    </w:p>
    <w:p w:rsidR="00E82317" w:rsidRPr="00F311B6" w:rsidRDefault="00E82317" w:rsidP="00F311B6">
      <w:pPr>
        <w:suppressAutoHyphens/>
        <w:rPr>
          <w:sz w:val="26"/>
          <w:szCs w:val="26"/>
        </w:rPr>
      </w:pPr>
    </w:p>
    <w:p w:rsidR="00E82317" w:rsidRPr="00F311B6" w:rsidRDefault="00E82317" w:rsidP="00F311B6">
      <w:pPr>
        <w:suppressAutoHyphens/>
        <w:rPr>
          <w:sz w:val="26"/>
          <w:szCs w:val="26"/>
        </w:rPr>
      </w:pPr>
      <w:r w:rsidRPr="00F311B6">
        <w:rPr>
          <w:sz w:val="26"/>
          <w:szCs w:val="26"/>
        </w:rPr>
        <w:t xml:space="preserve">8 июля 2019 г.                                                                     </w:t>
      </w:r>
      <w:r w:rsidRPr="00F311B6">
        <w:rPr>
          <w:sz w:val="26"/>
          <w:szCs w:val="26"/>
        </w:rPr>
        <w:tab/>
        <w:t xml:space="preserve">        </w:t>
      </w:r>
      <w:r>
        <w:rPr>
          <w:sz w:val="26"/>
          <w:szCs w:val="26"/>
        </w:rPr>
        <w:t xml:space="preserve">               </w:t>
      </w:r>
      <w:r w:rsidRPr="00F311B6">
        <w:rPr>
          <w:sz w:val="26"/>
          <w:szCs w:val="26"/>
        </w:rPr>
        <w:t>г. Ростов-на-Дону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</w:p>
    <w:p w:rsidR="00E82317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 xml:space="preserve">Судья Северо-Кавказского окружного военного суда Магомадов Алексей Абдулмажитович (г. Ростов-на-Дону, просп. М. Нагибина, д. 28/1), при секретаре       </w:t>
      </w:r>
      <w:r w:rsidRPr="00B4684F">
        <w:rPr>
          <w:sz w:val="26"/>
          <w:szCs w:val="26"/>
        </w:rPr>
        <w:t>Недыба Д.С.</w:t>
      </w:r>
      <w:r w:rsidRPr="00F311B6">
        <w:rPr>
          <w:sz w:val="26"/>
          <w:szCs w:val="26"/>
        </w:rPr>
        <w:t>, рассмотрев дело об административном правонарушении по жалобе военнослужащего войсковой части 6918 рядового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</w:p>
    <w:p w:rsidR="00E82317" w:rsidRDefault="00E82317" w:rsidP="00F311B6">
      <w:pPr>
        <w:suppressAutoHyphens/>
        <w:ind w:left="3960"/>
        <w:jc w:val="both"/>
        <w:rPr>
          <w:sz w:val="26"/>
          <w:szCs w:val="26"/>
        </w:rPr>
      </w:pPr>
      <w:r w:rsidRPr="00F311B6">
        <w:rPr>
          <w:sz w:val="26"/>
          <w:szCs w:val="26"/>
        </w:rPr>
        <w:t xml:space="preserve">Павленко Игоря Игоревича, родившегося 13 мая 1997 г. в г. Евпатории Республики Крым, проживающего по адресу: </w:t>
      </w:r>
      <w:r>
        <w:rPr>
          <w:sz w:val="26"/>
          <w:szCs w:val="26"/>
        </w:rPr>
        <w:t xml:space="preserve">Республика Крым,            </w:t>
      </w:r>
      <w:r w:rsidRPr="00F311B6">
        <w:rPr>
          <w:sz w:val="26"/>
          <w:szCs w:val="26"/>
        </w:rPr>
        <w:t>г. Евпатория, Советский проезд, д. 7, кв. 16,</w:t>
      </w:r>
    </w:p>
    <w:p w:rsidR="00E82317" w:rsidRPr="00F311B6" w:rsidRDefault="00E82317" w:rsidP="00F311B6">
      <w:pPr>
        <w:suppressAutoHyphens/>
        <w:ind w:left="3960"/>
        <w:jc w:val="both"/>
        <w:rPr>
          <w:sz w:val="26"/>
          <w:szCs w:val="26"/>
        </w:rPr>
      </w:pPr>
    </w:p>
    <w:p w:rsidR="00E82317" w:rsidRDefault="00E82317" w:rsidP="00F311B6">
      <w:pPr>
        <w:suppressAutoHyphens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на постановление судьи Крымского гарнизонного военного суда от 21 мая 2019 г. о назначении административного наказания за совершение правонарушения, предусмотренного ч. 1 ст. 12.8 КоАП РФ,</w:t>
      </w:r>
    </w:p>
    <w:p w:rsidR="00E82317" w:rsidRPr="00F311B6" w:rsidRDefault="00E82317" w:rsidP="00F311B6">
      <w:pPr>
        <w:suppressAutoHyphens/>
        <w:jc w:val="both"/>
        <w:rPr>
          <w:sz w:val="26"/>
          <w:szCs w:val="26"/>
        </w:rPr>
      </w:pPr>
    </w:p>
    <w:p w:rsidR="00E82317" w:rsidRDefault="00E82317" w:rsidP="00F311B6">
      <w:pPr>
        <w:suppressAutoHyphens/>
        <w:jc w:val="center"/>
        <w:rPr>
          <w:sz w:val="26"/>
          <w:szCs w:val="26"/>
        </w:rPr>
      </w:pPr>
      <w:bookmarkStart w:id="0" w:name="bookmark1"/>
      <w:r w:rsidRPr="00F311B6">
        <w:rPr>
          <w:sz w:val="26"/>
          <w:szCs w:val="26"/>
        </w:rPr>
        <w:t>УСТАНОВИЛ:</w:t>
      </w:r>
      <w:bookmarkEnd w:id="0"/>
    </w:p>
    <w:p w:rsidR="00E82317" w:rsidRPr="00F311B6" w:rsidRDefault="00E82317" w:rsidP="00F311B6">
      <w:pPr>
        <w:suppressAutoHyphens/>
        <w:jc w:val="center"/>
        <w:rPr>
          <w:sz w:val="26"/>
          <w:szCs w:val="26"/>
        </w:rPr>
      </w:pP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 xml:space="preserve">Согласно судебному постановлению 14 февраля 2019 г. в г. Евпатории </w:t>
      </w:r>
      <w:r>
        <w:rPr>
          <w:sz w:val="26"/>
          <w:szCs w:val="26"/>
        </w:rPr>
        <w:t xml:space="preserve">Республики Крым </w:t>
      </w:r>
      <w:r w:rsidRPr="00F311B6">
        <w:rPr>
          <w:sz w:val="26"/>
          <w:szCs w:val="26"/>
        </w:rPr>
        <w:t>водитель Павленко, в нарушение требований п. 2.7 Правил дорожного движения РФ, управлял транспортным средством в состоянии опьянения, чем совершил административное правонарушение, предусмотренное ч. 1 ст. 12.8 КоАП РФ. В связи с этим Павленко назначено административное наказание в виде административного штрафа в размере 30 000 руб. с лишением права управления транспортными средствами на срок 1 год 6 месяцев.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В жалобе, поданной в порядке пересмотра, Павленко, не оспаривая квалификацию и фактические обстоятельства содеянного, считая судебное постановление несправедливым вследствие чрезмерной суровости назначенного административного наказания, просит его изменить и назначить административное наказание с применением ч. 2.2 ст. 4.1 КоАП РФ</w:t>
      </w:r>
      <w:r>
        <w:rPr>
          <w:sz w:val="26"/>
          <w:szCs w:val="26"/>
        </w:rPr>
        <w:t xml:space="preserve"> в виде штрафа и не лишать его права управления транспортными средствами</w:t>
      </w:r>
      <w:r w:rsidRPr="00F311B6">
        <w:rPr>
          <w:sz w:val="26"/>
          <w:szCs w:val="26"/>
        </w:rPr>
        <w:t>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В обоснование автор жалобы утверждает, что судья, назначая наказание, в должной мере не уч</w:t>
      </w:r>
      <w:r>
        <w:rPr>
          <w:sz w:val="26"/>
          <w:szCs w:val="26"/>
        </w:rPr>
        <w:t>е</w:t>
      </w:r>
      <w:r w:rsidRPr="00F311B6">
        <w:rPr>
          <w:sz w:val="26"/>
          <w:szCs w:val="26"/>
        </w:rPr>
        <w:t>л признание им вины и раскаяние в содеянном.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Рассмотрев материалы дела и доводы жалобы, нахожу е</w:t>
      </w:r>
      <w:r>
        <w:rPr>
          <w:sz w:val="26"/>
          <w:szCs w:val="26"/>
        </w:rPr>
        <w:t>е</w:t>
      </w:r>
      <w:r w:rsidRPr="00F311B6">
        <w:rPr>
          <w:sz w:val="26"/>
          <w:szCs w:val="26"/>
        </w:rPr>
        <w:t xml:space="preserve"> не подлежащей удовлетворению.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Вывод судьи в постановлении о признании в действиях Павленко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Факт совершения Павленко административного правонарушения при указанных обстоятельствах подтверждается протоколами об административном правонарушении, об отстранении от управления транспортным средством, о задержании транспортного средства, а также актом освидетельствования на состояние алкогольного опьянения с положительными результатом исследования, свидетельствующим о наличии абсолютного этилового спирта в выдыхаемом воздухе в размере 0,65 мг/л, с которым водитель Павленко согласился.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Привед</w:t>
      </w:r>
      <w:r>
        <w:rPr>
          <w:sz w:val="26"/>
          <w:szCs w:val="26"/>
        </w:rPr>
        <w:t>е</w:t>
      </w:r>
      <w:r w:rsidRPr="00F311B6">
        <w:rPr>
          <w:sz w:val="26"/>
          <w:szCs w:val="26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Протоколы процессуальных действий составлены согласно процедуре их оформления, установленной КоАП РФ, и с применением видеозаписи, достоверность и объективность их содержания сомнений не вызывает.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Таким образом, совокупность положенных в основу судебного постановления доказательств свидетельствует о наличии в действиях Павленко события и состава административного правонарушения, предусмотренного ч. 1 ст. 12.8 КоАП РФ.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Вопреки доводам жалобы, административное наказание назначено Павленко с уч</w:t>
      </w:r>
      <w:r>
        <w:rPr>
          <w:sz w:val="26"/>
          <w:szCs w:val="26"/>
        </w:rPr>
        <w:t>е</w:t>
      </w:r>
      <w:r w:rsidRPr="00F311B6">
        <w:rPr>
          <w:sz w:val="26"/>
          <w:szCs w:val="26"/>
        </w:rPr>
        <w:t>том характера соверш</w:t>
      </w:r>
      <w:r>
        <w:rPr>
          <w:sz w:val="26"/>
          <w:szCs w:val="26"/>
        </w:rPr>
        <w:t>е</w:t>
      </w:r>
      <w:r w:rsidRPr="00F311B6">
        <w:rPr>
          <w:sz w:val="26"/>
          <w:szCs w:val="26"/>
        </w:rPr>
        <w:t>нного административного правонарушения, сопряж</w:t>
      </w:r>
      <w:r>
        <w:rPr>
          <w:sz w:val="26"/>
          <w:szCs w:val="26"/>
        </w:rPr>
        <w:t>е</w:t>
      </w:r>
      <w:r w:rsidRPr="00F311B6">
        <w:rPr>
          <w:sz w:val="26"/>
          <w:szCs w:val="26"/>
        </w:rPr>
        <w:t xml:space="preserve">нного с управлением в состоянии опьянения транспортным средством, являющимся источником повышенной опасности, данных о его личности, в пределах, установленных санкцией </w:t>
      </w:r>
      <w:r>
        <w:rPr>
          <w:sz w:val="26"/>
          <w:szCs w:val="26"/>
        </w:rPr>
        <w:t xml:space="preserve">  </w:t>
      </w:r>
      <w:r w:rsidRPr="00F311B6">
        <w:rPr>
          <w:sz w:val="26"/>
          <w:szCs w:val="26"/>
        </w:rPr>
        <w:t>ч. 1 ст. 12.8 КоАП РФ.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Обстоятельством, смягчающим административную ответственность, судь</w:t>
      </w:r>
      <w:r>
        <w:rPr>
          <w:sz w:val="26"/>
          <w:szCs w:val="26"/>
        </w:rPr>
        <w:t>ей</w:t>
      </w:r>
      <w:r w:rsidRPr="00F311B6">
        <w:rPr>
          <w:sz w:val="26"/>
          <w:szCs w:val="26"/>
        </w:rPr>
        <w:t xml:space="preserve"> правильно призна</w:t>
      </w:r>
      <w:r>
        <w:rPr>
          <w:sz w:val="26"/>
          <w:szCs w:val="26"/>
        </w:rPr>
        <w:t>но</w:t>
      </w:r>
      <w:r w:rsidRPr="00F311B6">
        <w:rPr>
          <w:sz w:val="26"/>
          <w:szCs w:val="26"/>
        </w:rPr>
        <w:t xml:space="preserve"> раскаяние Павленко в содеянном.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С уч</w:t>
      </w:r>
      <w:r>
        <w:rPr>
          <w:sz w:val="26"/>
          <w:szCs w:val="26"/>
        </w:rPr>
        <w:t>е</w:t>
      </w:r>
      <w:r w:rsidRPr="00F311B6">
        <w:rPr>
          <w:sz w:val="26"/>
          <w:szCs w:val="26"/>
        </w:rPr>
        <w:t>том изложенного Павленко было назначено справедливое наказание в минимальном размере.</w:t>
      </w:r>
    </w:p>
    <w:p w:rsidR="00E82317" w:rsidRPr="009C3C5C" w:rsidRDefault="00E82317" w:rsidP="009C3C5C">
      <w:pPr>
        <w:suppressAutoHyphens/>
        <w:ind w:firstLine="709"/>
        <w:jc w:val="both"/>
        <w:rPr>
          <w:sz w:val="26"/>
          <w:szCs w:val="26"/>
        </w:rPr>
      </w:pPr>
      <w:r w:rsidRPr="009C3C5C">
        <w:rPr>
          <w:sz w:val="26"/>
          <w:szCs w:val="26"/>
        </w:rPr>
        <w:t>Исключительных обстоятельств, связанных с характером совершенного административного правонарушения и его последствиями, личностью и имущественным положением Павленко</w:t>
      </w:r>
      <w:r>
        <w:rPr>
          <w:sz w:val="26"/>
          <w:szCs w:val="26"/>
        </w:rPr>
        <w:t>,</w:t>
      </w:r>
      <w:r w:rsidRPr="009C3C5C">
        <w:rPr>
          <w:sz w:val="26"/>
          <w:szCs w:val="26"/>
        </w:rPr>
        <w:t xml:space="preserve"> для снижения ему размера назначенного штрафа в порядке ч. 2.2 ст. 4.1 КоАП РФ, а также освобождения от административной ответственности в виде лишения права управления транспортными средствами, из материалов дела не усматривается.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При таких обстоятельствах состоявшееся судебное постановление сомнений в своей законности и обоснованности не вызывает, оснований для его отмены либо изменения не имеется.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E82317" w:rsidRDefault="00E82317" w:rsidP="00F311B6">
      <w:pPr>
        <w:pStyle w:val="BodyText2"/>
        <w:suppressAutoHyphens/>
        <w:jc w:val="center"/>
      </w:pPr>
    </w:p>
    <w:p w:rsidR="00E82317" w:rsidRDefault="00E82317" w:rsidP="00F311B6">
      <w:pPr>
        <w:pStyle w:val="BodyText2"/>
        <w:suppressAutoHyphens/>
        <w:jc w:val="center"/>
      </w:pPr>
      <w:r w:rsidRPr="00F311B6">
        <w:t>РЕШИЛ:</w:t>
      </w:r>
    </w:p>
    <w:p w:rsidR="00E82317" w:rsidRPr="00F311B6" w:rsidRDefault="00E82317" w:rsidP="00F311B6">
      <w:pPr>
        <w:pStyle w:val="BodyText2"/>
        <w:suppressAutoHyphens/>
        <w:jc w:val="center"/>
      </w:pP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  <w:r w:rsidRPr="00F311B6">
        <w:rPr>
          <w:sz w:val="26"/>
          <w:szCs w:val="26"/>
        </w:rPr>
        <w:t xml:space="preserve">Постановление судьи Крымского гарнизонного военного суда от 21 мая 2019 г. о назначении Павленко Игорю Игоревичу административного наказания за совершение административного правонарушения, предусмотренного ч. 1 ст. 12.8 КоАП РФ, оставить без изменения, а </w:t>
      </w:r>
      <w:r>
        <w:rPr>
          <w:sz w:val="26"/>
          <w:szCs w:val="26"/>
        </w:rPr>
        <w:t xml:space="preserve">его </w:t>
      </w:r>
      <w:r w:rsidRPr="00F311B6">
        <w:rPr>
          <w:sz w:val="26"/>
          <w:szCs w:val="26"/>
        </w:rPr>
        <w:t>жалобу –</w:t>
      </w:r>
      <w:r>
        <w:rPr>
          <w:sz w:val="26"/>
          <w:szCs w:val="26"/>
        </w:rPr>
        <w:t xml:space="preserve"> </w:t>
      </w:r>
      <w:r w:rsidRPr="00F311B6">
        <w:rPr>
          <w:sz w:val="26"/>
          <w:szCs w:val="26"/>
        </w:rPr>
        <w:t>без удовлетворения.</w:t>
      </w: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</w:p>
    <w:p w:rsidR="00E82317" w:rsidRPr="00F311B6" w:rsidRDefault="00E82317" w:rsidP="00F311B6">
      <w:pPr>
        <w:suppressAutoHyphens/>
        <w:ind w:firstLine="709"/>
        <w:jc w:val="both"/>
        <w:rPr>
          <w:sz w:val="26"/>
          <w:szCs w:val="26"/>
        </w:rPr>
      </w:pPr>
    </w:p>
    <w:p w:rsidR="00E82317" w:rsidRPr="00F311B6" w:rsidRDefault="00E82317" w:rsidP="00F311B6">
      <w:pPr>
        <w:suppressAutoHyphens/>
        <w:jc w:val="both"/>
        <w:rPr>
          <w:sz w:val="26"/>
          <w:szCs w:val="26"/>
        </w:rPr>
      </w:pPr>
      <w:r w:rsidRPr="00F311B6">
        <w:rPr>
          <w:sz w:val="26"/>
          <w:szCs w:val="26"/>
        </w:rPr>
        <w:t>Судья</w:t>
      </w:r>
      <w:r w:rsidRPr="00F311B6">
        <w:rPr>
          <w:sz w:val="26"/>
          <w:szCs w:val="26"/>
        </w:rPr>
        <w:tab/>
      </w:r>
      <w:r w:rsidRPr="00F311B6">
        <w:rPr>
          <w:sz w:val="26"/>
          <w:szCs w:val="26"/>
        </w:rPr>
        <w:tab/>
      </w:r>
      <w:r w:rsidRPr="00F311B6">
        <w:rPr>
          <w:sz w:val="26"/>
          <w:szCs w:val="26"/>
        </w:rPr>
        <w:tab/>
      </w:r>
      <w:r w:rsidRPr="00F311B6">
        <w:rPr>
          <w:sz w:val="26"/>
          <w:szCs w:val="26"/>
        </w:rPr>
        <w:tab/>
      </w:r>
      <w:r w:rsidRPr="00F311B6">
        <w:rPr>
          <w:sz w:val="26"/>
          <w:szCs w:val="26"/>
        </w:rPr>
        <w:tab/>
      </w:r>
      <w:r w:rsidRPr="00F311B6">
        <w:rPr>
          <w:sz w:val="26"/>
          <w:szCs w:val="26"/>
        </w:rPr>
        <w:tab/>
      </w:r>
      <w:r w:rsidRPr="00F311B6">
        <w:rPr>
          <w:sz w:val="26"/>
          <w:szCs w:val="26"/>
        </w:rPr>
        <w:tab/>
      </w:r>
      <w:r w:rsidRPr="00F311B6">
        <w:rPr>
          <w:sz w:val="26"/>
          <w:szCs w:val="26"/>
        </w:rPr>
        <w:tab/>
      </w:r>
      <w:r w:rsidRPr="00F311B6">
        <w:rPr>
          <w:sz w:val="26"/>
          <w:szCs w:val="26"/>
        </w:rPr>
        <w:tab/>
        <w:t xml:space="preserve">          </w:t>
      </w:r>
      <w:r>
        <w:rPr>
          <w:sz w:val="26"/>
          <w:szCs w:val="26"/>
        </w:rPr>
        <w:t xml:space="preserve">                </w:t>
      </w:r>
      <w:r w:rsidRPr="00F311B6">
        <w:rPr>
          <w:sz w:val="26"/>
          <w:szCs w:val="26"/>
        </w:rPr>
        <w:t>А.А. Магомадов</w:t>
      </w:r>
    </w:p>
    <w:sectPr w:rsidR="00E82317" w:rsidRPr="00F311B6" w:rsidSect="003A1DE6">
      <w:headerReference w:type="default" r:id="rId6"/>
      <w:pgSz w:w="11906" w:h="16838" w:code="9"/>
      <w:pgMar w:top="993" w:right="566" w:bottom="96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2317" w:rsidRDefault="00E82317" w:rsidP="00F11951">
      <w:r>
        <w:separator/>
      </w:r>
    </w:p>
  </w:endnote>
  <w:endnote w:type="continuationSeparator" w:id="0">
    <w:p w:rsidR="00E82317" w:rsidRDefault="00E8231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2317" w:rsidRDefault="00E82317" w:rsidP="00F11951">
      <w:r>
        <w:separator/>
      </w:r>
    </w:p>
  </w:footnote>
  <w:footnote w:type="continuationSeparator" w:id="0">
    <w:p w:rsidR="00E82317" w:rsidRDefault="00E8231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317" w:rsidRDefault="00E82317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E82317" w:rsidRDefault="00E8231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4928"/>
    <w:rsid w:val="00025987"/>
    <w:rsid w:val="0002749D"/>
    <w:rsid w:val="000277F3"/>
    <w:rsid w:val="00032A02"/>
    <w:rsid w:val="00032D49"/>
    <w:rsid w:val="000363F9"/>
    <w:rsid w:val="0003789B"/>
    <w:rsid w:val="00040898"/>
    <w:rsid w:val="00041BF3"/>
    <w:rsid w:val="0004226D"/>
    <w:rsid w:val="000430D8"/>
    <w:rsid w:val="0006232B"/>
    <w:rsid w:val="000671C6"/>
    <w:rsid w:val="00076732"/>
    <w:rsid w:val="00080307"/>
    <w:rsid w:val="00081D16"/>
    <w:rsid w:val="00085AAB"/>
    <w:rsid w:val="00085AEF"/>
    <w:rsid w:val="00087770"/>
    <w:rsid w:val="000915C4"/>
    <w:rsid w:val="00091DAA"/>
    <w:rsid w:val="00092F4B"/>
    <w:rsid w:val="0009511C"/>
    <w:rsid w:val="00096916"/>
    <w:rsid w:val="00096AD8"/>
    <w:rsid w:val="000A1F8C"/>
    <w:rsid w:val="000A2357"/>
    <w:rsid w:val="000A3308"/>
    <w:rsid w:val="000A35DF"/>
    <w:rsid w:val="000A46EC"/>
    <w:rsid w:val="000B0381"/>
    <w:rsid w:val="000B12EA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100D29"/>
    <w:rsid w:val="00102DD4"/>
    <w:rsid w:val="001056FB"/>
    <w:rsid w:val="00111803"/>
    <w:rsid w:val="00111E7B"/>
    <w:rsid w:val="00115E18"/>
    <w:rsid w:val="00116F23"/>
    <w:rsid w:val="001300CB"/>
    <w:rsid w:val="001341F5"/>
    <w:rsid w:val="00135200"/>
    <w:rsid w:val="001364CB"/>
    <w:rsid w:val="00150943"/>
    <w:rsid w:val="00152F17"/>
    <w:rsid w:val="00154638"/>
    <w:rsid w:val="00156C72"/>
    <w:rsid w:val="001609EB"/>
    <w:rsid w:val="00162499"/>
    <w:rsid w:val="00171E13"/>
    <w:rsid w:val="001736FD"/>
    <w:rsid w:val="00174D3B"/>
    <w:rsid w:val="00175576"/>
    <w:rsid w:val="00176D6F"/>
    <w:rsid w:val="00180720"/>
    <w:rsid w:val="00184839"/>
    <w:rsid w:val="00187438"/>
    <w:rsid w:val="00192C76"/>
    <w:rsid w:val="0019407F"/>
    <w:rsid w:val="00195729"/>
    <w:rsid w:val="00197005"/>
    <w:rsid w:val="001A11B5"/>
    <w:rsid w:val="001B05F1"/>
    <w:rsid w:val="001B16E8"/>
    <w:rsid w:val="001B2EE6"/>
    <w:rsid w:val="001B43D9"/>
    <w:rsid w:val="001C2EE6"/>
    <w:rsid w:val="001C4D2D"/>
    <w:rsid w:val="001D1102"/>
    <w:rsid w:val="001D3895"/>
    <w:rsid w:val="001D4F1D"/>
    <w:rsid w:val="001E17BF"/>
    <w:rsid w:val="002017F5"/>
    <w:rsid w:val="002031A5"/>
    <w:rsid w:val="00210B69"/>
    <w:rsid w:val="002125B1"/>
    <w:rsid w:val="00212E25"/>
    <w:rsid w:val="00213C20"/>
    <w:rsid w:val="00216447"/>
    <w:rsid w:val="002165E8"/>
    <w:rsid w:val="00220E1E"/>
    <w:rsid w:val="002233CD"/>
    <w:rsid w:val="00232C18"/>
    <w:rsid w:val="0023377E"/>
    <w:rsid w:val="0023445C"/>
    <w:rsid w:val="002359AD"/>
    <w:rsid w:val="00240D55"/>
    <w:rsid w:val="00241F70"/>
    <w:rsid w:val="00244C57"/>
    <w:rsid w:val="002455F3"/>
    <w:rsid w:val="00250D4F"/>
    <w:rsid w:val="00253792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83780"/>
    <w:rsid w:val="0029151C"/>
    <w:rsid w:val="002932AD"/>
    <w:rsid w:val="002935C4"/>
    <w:rsid w:val="00295E67"/>
    <w:rsid w:val="002A3D55"/>
    <w:rsid w:val="002A6D20"/>
    <w:rsid w:val="002A77D8"/>
    <w:rsid w:val="002A7AEA"/>
    <w:rsid w:val="002B295F"/>
    <w:rsid w:val="002B347E"/>
    <w:rsid w:val="002B3BD1"/>
    <w:rsid w:val="002B403F"/>
    <w:rsid w:val="002B487F"/>
    <w:rsid w:val="002B5CD3"/>
    <w:rsid w:val="002B7FC3"/>
    <w:rsid w:val="002C13A8"/>
    <w:rsid w:val="002C3CDB"/>
    <w:rsid w:val="002C6150"/>
    <w:rsid w:val="002D0555"/>
    <w:rsid w:val="002D4CC8"/>
    <w:rsid w:val="002D6BCF"/>
    <w:rsid w:val="002E062B"/>
    <w:rsid w:val="002E096A"/>
    <w:rsid w:val="002E2469"/>
    <w:rsid w:val="002E2B97"/>
    <w:rsid w:val="002E2D8E"/>
    <w:rsid w:val="002E4313"/>
    <w:rsid w:val="002E7391"/>
    <w:rsid w:val="002F1BEC"/>
    <w:rsid w:val="00300249"/>
    <w:rsid w:val="00300448"/>
    <w:rsid w:val="0030150C"/>
    <w:rsid w:val="00303C48"/>
    <w:rsid w:val="00306F2E"/>
    <w:rsid w:val="003122A3"/>
    <w:rsid w:val="003123A0"/>
    <w:rsid w:val="00313993"/>
    <w:rsid w:val="003140A8"/>
    <w:rsid w:val="00314943"/>
    <w:rsid w:val="00315150"/>
    <w:rsid w:val="00321444"/>
    <w:rsid w:val="00325AD2"/>
    <w:rsid w:val="003276C8"/>
    <w:rsid w:val="0033064A"/>
    <w:rsid w:val="00332C51"/>
    <w:rsid w:val="003403EA"/>
    <w:rsid w:val="00347922"/>
    <w:rsid w:val="003524F5"/>
    <w:rsid w:val="0035278F"/>
    <w:rsid w:val="00352D35"/>
    <w:rsid w:val="003558EF"/>
    <w:rsid w:val="003569D3"/>
    <w:rsid w:val="00360B3D"/>
    <w:rsid w:val="00360C3F"/>
    <w:rsid w:val="00361527"/>
    <w:rsid w:val="003655F9"/>
    <w:rsid w:val="00367302"/>
    <w:rsid w:val="00370D15"/>
    <w:rsid w:val="00371943"/>
    <w:rsid w:val="00373DB0"/>
    <w:rsid w:val="0037411B"/>
    <w:rsid w:val="00377F25"/>
    <w:rsid w:val="00384762"/>
    <w:rsid w:val="00391F0F"/>
    <w:rsid w:val="00392719"/>
    <w:rsid w:val="003938C6"/>
    <w:rsid w:val="00395486"/>
    <w:rsid w:val="003A1DE6"/>
    <w:rsid w:val="003A37E7"/>
    <w:rsid w:val="003A57E7"/>
    <w:rsid w:val="003A61F7"/>
    <w:rsid w:val="003B11A1"/>
    <w:rsid w:val="003B21A4"/>
    <w:rsid w:val="003B275D"/>
    <w:rsid w:val="003B5C44"/>
    <w:rsid w:val="003C5131"/>
    <w:rsid w:val="003C5D88"/>
    <w:rsid w:val="003C5DC3"/>
    <w:rsid w:val="003D6D33"/>
    <w:rsid w:val="003E1BC2"/>
    <w:rsid w:val="003E2BD4"/>
    <w:rsid w:val="003F45E2"/>
    <w:rsid w:val="003F7A42"/>
    <w:rsid w:val="0040103A"/>
    <w:rsid w:val="00404543"/>
    <w:rsid w:val="00405853"/>
    <w:rsid w:val="00405AB9"/>
    <w:rsid w:val="00410FD6"/>
    <w:rsid w:val="0041331C"/>
    <w:rsid w:val="00415D7B"/>
    <w:rsid w:val="00417376"/>
    <w:rsid w:val="004178B3"/>
    <w:rsid w:val="0042122C"/>
    <w:rsid w:val="00422839"/>
    <w:rsid w:val="004264FC"/>
    <w:rsid w:val="0043361B"/>
    <w:rsid w:val="00433A88"/>
    <w:rsid w:val="00444B3B"/>
    <w:rsid w:val="00444E7D"/>
    <w:rsid w:val="00452470"/>
    <w:rsid w:val="00452AE4"/>
    <w:rsid w:val="00466F78"/>
    <w:rsid w:val="004737B6"/>
    <w:rsid w:val="0047507D"/>
    <w:rsid w:val="00480E0F"/>
    <w:rsid w:val="004851DD"/>
    <w:rsid w:val="004917D8"/>
    <w:rsid w:val="0049212D"/>
    <w:rsid w:val="00493034"/>
    <w:rsid w:val="004942E6"/>
    <w:rsid w:val="00494591"/>
    <w:rsid w:val="00495AD5"/>
    <w:rsid w:val="004A1CBD"/>
    <w:rsid w:val="004B019B"/>
    <w:rsid w:val="004B0513"/>
    <w:rsid w:val="004B3837"/>
    <w:rsid w:val="004B5A44"/>
    <w:rsid w:val="004B7529"/>
    <w:rsid w:val="004B773F"/>
    <w:rsid w:val="004C65DE"/>
    <w:rsid w:val="004C7D98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247C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AB"/>
    <w:rsid w:val="00554ED7"/>
    <w:rsid w:val="00555729"/>
    <w:rsid w:val="005632C1"/>
    <w:rsid w:val="005649F9"/>
    <w:rsid w:val="00584DA5"/>
    <w:rsid w:val="005854B2"/>
    <w:rsid w:val="00593C92"/>
    <w:rsid w:val="00595E60"/>
    <w:rsid w:val="005A0B7D"/>
    <w:rsid w:val="005A38CE"/>
    <w:rsid w:val="005B1E13"/>
    <w:rsid w:val="005B4D2D"/>
    <w:rsid w:val="005C01B1"/>
    <w:rsid w:val="005C02EA"/>
    <w:rsid w:val="005C0744"/>
    <w:rsid w:val="005C0874"/>
    <w:rsid w:val="005C1BBF"/>
    <w:rsid w:val="005C6393"/>
    <w:rsid w:val="005C6790"/>
    <w:rsid w:val="005C6E3D"/>
    <w:rsid w:val="005D0122"/>
    <w:rsid w:val="005D0CD9"/>
    <w:rsid w:val="005D0D45"/>
    <w:rsid w:val="005D0EBE"/>
    <w:rsid w:val="005D3538"/>
    <w:rsid w:val="005D5927"/>
    <w:rsid w:val="005D76EC"/>
    <w:rsid w:val="005E11E0"/>
    <w:rsid w:val="005F2074"/>
    <w:rsid w:val="005F639B"/>
    <w:rsid w:val="00600EE9"/>
    <w:rsid w:val="0060166B"/>
    <w:rsid w:val="0060479D"/>
    <w:rsid w:val="00614A3C"/>
    <w:rsid w:val="006220AC"/>
    <w:rsid w:val="00625938"/>
    <w:rsid w:val="006274D3"/>
    <w:rsid w:val="006303F3"/>
    <w:rsid w:val="006331F0"/>
    <w:rsid w:val="00633B9E"/>
    <w:rsid w:val="0063527D"/>
    <w:rsid w:val="00637526"/>
    <w:rsid w:val="006379DF"/>
    <w:rsid w:val="00637D00"/>
    <w:rsid w:val="0064179A"/>
    <w:rsid w:val="00643B52"/>
    <w:rsid w:val="006453D4"/>
    <w:rsid w:val="00645749"/>
    <w:rsid w:val="00646E5B"/>
    <w:rsid w:val="00656C66"/>
    <w:rsid w:val="006675EE"/>
    <w:rsid w:val="00675E19"/>
    <w:rsid w:val="00676860"/>
    <w:rsid w:val="00677D7D"/>
    <w:rsid w:val="00686163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C536D"/>
    <w:rsid w:val="006D1769"/>
    <w:rsid w:val="006D4CB8"/>
    <w:rsid w:val="006D6D8D"/>
    <w:rsid w:val="006D75E3"/>
    <w:rsid w:val="006E04D3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16AC6"/>
    <w:rsid w:val="0072124D"/>
    <w:rsid w:val="00725AEE"/>
    <w:rsid w:val="007260A3"/>
    <w:rsid w:val="00730AFE"/>
    <w:rsid w:val="00731007"/>
    <w:rsid w:val="00735E2D"/>
    <w:rsid w:val="00736331"/>
    <w:rsid w:val="00736F08"/>
    <w:rsid w:val="00737B72"/>
    <w:rsid w:val="00741299"/>
    <w:rsid w:val="007449E8"/>
    <w:rsid w:val="00752093"/>
    <w:rsid w:val="00754631"/>
    <w:rsid w:val="0075464C"/>
    <w:rsid w:val="00754DB7"/>
    <w:rsid w:val="007578FB"/>
    <w:rsid w:val="007578FD"/>
    <w:rsid w:val="00764D02"/>
    <w:rsid w:val="007659B5"/>
    <w:rsid w:val="00767C8F"/>
    <w:rsid w:val="00773730"/>
    <w:rsid w:val="00777CDD"/>
    <w:rsid w:val="00782DBE"/>
    <w:rsid w:val="00784B76"/>
    <w:rsid w:val="007857EB"/>
    <w:rsid w:val="00791C8E"/>
    <w:rsid w:val="00792C97"/>
    <w:rsid w:val="007A38BC"/>
    <w:rsid w:val="007A4956"/>
    <w:rsid w:val="007A4D6A"/>
    <w:rsid w:val="007A6019"/>
    <w:rsid w:val="007A649C"/>
    <w:rsid w:val="007A7519"/>
    <w:rsid w:val="007B0E35"/>
    <w:rsid w:val="007B2405"/>
    <w:rsid w:val="007B5BE0"/>
    <w:rsid w:val="007C09A2"/>
    <w:rsid w:val="007C141F"/>
    <w:rsid w:val="007C3785"/>
    <w:rsid w:val="007C684E"/>
    <w:rsid w:val="007D22DA"/>
    <w:rsid w:val="007D7C34"/>
    <w:rsid w:val="007E51A1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4196"/>
    <w:rsid w:val="008469DA"/>
    <w:rsid w:val="00846AD0"/>
    <w:rsid w:val="008536F8"/>
    <w:rsid w:val="00861097"/>
    <w:rsid w:val="00864426"/>
    <w:rsid w:val="00874A80"/>
    <w:rsid w:val="00874E5E"/>
    <w:rsid w:val="00876232"/>
    <w:rsid w:val="0087789B"/>
    <w:rsid w:val="00877B38"/>
    <w:rsid w:val="0088540D"/>
    <w:rsid w:val="008859AD"/>
    <w:rsid w:val="008905C8"/>
    <w:rsid w:val="00890752"/>
    <w:rsid w:val="00893BBE"/>
    <w:rsid w:val="008954DD"/>
    <w:rsid w:val="008977CD"/>
    <w:rsid w:val="00897F25"/>
    <w:rsid w:val="008A09A5"/>
    <w:rsid w:val="008A1E0A"/>
    <w:rsid w:val="008A2A68"/>
    <w:rsid w:val="008A2AD2"/>
    <w:rsid w:val="008A6FE6"/>
    <w:rsid w:val="008B2E02"/>
    <w:rsid w:val="008B480B"/>
    <w:rsid w:val="008B5DC8"/>
    <w:rsid w:val="008C2EEA"/>
    <w:rsid w:val="008C4976"/>
    <w:rsid w:val="008D55BE"/>
    <w:rsid w:val="008E094F"/>
    <w:rsid w:val="008E2E68"/>
    <w:rsid w:val="008E4109"/>
    <w:rsid w:val="008E4275"/>
    <w:rsid w:val="008E54C2"/>
    <w:rsid w:val="008E566F"/>
    <w:rsid w:val="008E6A47"/>
    <w:rsid w:val="008F6AB6"/>
    <w:rsid w:val="008F7B9C"/>
    <w:rsid w:val="0090199D"/>
    <w:rsid w:val="00901FCC"/>
    <w:rsid w:val="009039C3"/>
    <w:rsid w:val="00907589"/>
    <w:rsid w:val="0090776D"/>
    <w:rsid w:val="0091269E"/>
    <w:rsid w:val="00913FB9"/>
    <w:rsid w:val="00914F41"/>
    <w:rsid w:val="009168E0"/>
    <w:rsid w:val="0091798C"/>
    <w:rsid w:val="0092280D"/>
    <w:rsid w:val="00932094"/>
    <w:rsid w:val="009328BA"/>
    <w:rsid w:val="00941BDD"/>
    <w:rsid w:val="0094276A"/>
    <w:rsid w:val="00942F1B"/>
    <w:rsid w:val="00943776"/>
    <w:rsid w:val="009465E5"/>
    <w:rsid w:val="009474E8"/>
    <w:rsid w:val="009527AB"/>
    <w:rsid w:val="009537CC"/>
    <w:rsid w:val="00954BDF"/>
    <w:rsid w:val="009552BD"/>
    <w:rsid w:val="009560BD"/>
    <w:rsid w:val="00957446"/>
    <w:rsid w:val="00960E11"/>
    <w:rsid w:val="00960E2E"/>
    <w:rsid w:val="00960E40"/>
    <w:rsid w:val="009615BD"/>
    <w:rsid w:val="00961ACD"/>
    <w:rsid w:val="009637C5"/>
    <w:rsid w:val="009643B9"/>
    <w:rsid w:val="009662E8"/>
    <w:rsid w:val="00967253"/>
    <w:rsid w:val="009704CC"/>
    <w:rsid w:val="009706FF"/>
    <w:rsid w:val="009740FF"/>
    <w:rsid w:val="00976769"/>
    <w:rsid w:val="00977B7B"/>
    <w:rsid w:val="009837EE"/>
    <w:rsid w:val="00983B25"/>
    <w:rsid w:val="00983DEE"/>
    <w:rsid w:val="0098455F"/>
    <w:rsid w:val="00986160"/>
    <w:rsid w:val="00990F06"/>
    <w:rsid w:val="009A1446"/>
    <w:rsid w:val="009A5D39"/>
    <w:rsid w:val="009B0B65"/>
    <w:rsid w:val="009B3F2E"/>
    <w:rsid w:val="009B689F"/>
    <w:rsid w:val="009C01A8"/>
    <w:rsid w:val="009C08C8"/>
    <w:rsid w:val="009C3C5C"/>
    <w:rsid w:val="009C6050"/>
    <w:rsid w:val="009D034D"/>
    <w:rsid w:val="009D1E52"/>
    <w:rsid w:val="009D22EB"/>
    <w:rsid w:val="009D3A6A"/>
    <w:rsid w:val="009D6782"/>
    <w:rsid w:val="009D77B7"/>
    <w:rsid w:val="009E0A3E"/>
    <w:rsid w:val="009E1753"/>
    <w:rsid w:val="009E1CC5"/>
    <w:rsid w:val="009E7718"/>
    <w:rsid w:val="009E78AB"/>
    <w:rsid w:val="009F019E"/>
    <w:rsid w:val="009F22C4"/>
    <w:rsid w:val="009F3C17"/>
    <w:rsid w:val="009F4F03"/>
    <w:rsid w:val="009F5185"/>
    <w:rsid w:val="00A00EF4"/>
    <w:rsid w:val="00A049F6"/>
    <w:rsid w:val="00A102E5"/>
    <w:rsid w:val="00A134EC"/>
    <w:rsid w:val="00A14362"/>
    <w:rsid w:val="00A16663"/>
    <w:rsid w:val="00A22EA0"/>
    <w:rsid w:val="00A2475C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7A0F"/>
    <w:rsid w:val="00A53744"/>
    <w:rsid w:val="00A538A7"/>
    <w:rsid w:val="00A607D8"/>
    <w:rsid w:val="00A61243"/>
    <w:rsid w:val="00A6250C"/>
    <w:rsid w:val="00A630D1"/>
    <w:rsid w:val="00A64D63"/>
    <w:rsid w:val="00A71155"/>
    <w:rsid w:val="00A713FB"/>
    <w:rsid w:val="00A71BFD"/>
    <w:rsid w:val="00A74D3E"/>
    <w:rsid w:val="00A762B4"/>
    <w:rsid w:val="00A80147"/>
    <w:rsid w:val="00A80E2E"/>
    <w:rsid w:val="00A8235A"/>
    <w:rsid w:val="00A85ABB"/>
    <w:rsid w:val="00A87690"/>
    <w:rsid w:val="00A87AB7"/>
    <w:rsid w:val="00A97448"/>
    <w:rsid w:val="00AA3163"/>
    <w:rsid w:val="00AA4874"/>
    <w:rsid w:val="00AA513B"/>
    <w:rsid w:val="00AA7B5E"/>
    <w:rsid w:val="00AB17E0"/>
    <w:rsid w:val="00AB2896"/>
    <w:rsid w:val="00AB373A"/>
    <w:rsid w:val="00AB5BF8"/>
    <w:rsid w:val="00AB6F98"/>
    <w:rsid w:val="00AB7F8A"/>
    <w:rsid w:val="00AC401B"/>
    <w:rsid w:val="00AC7A9A"/>
    <w:rsid w:val="00AD0469"/>
    <w:rsid w:val="00AD247F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0610E"/>
    <w:rsid w:val="00B219BB"/>
    <w:rsid w:val="00B2438F"/>
    <w:rsid w:val="00B26174"/>
    <w:rsid w:val="00B2773F"/>
    <w:rsid w:val="00B3245F"/>
    <w:rsid w:val="00B3365E"/>
    <w:rsid w:val="00B36D2D"/>
    <w:rsid w:val="00B370EC"/>
    <w:rsid w:val="00B43238"/>
    <w:rsid w:val="00B44EA2"/>
    <w:rsid w:val="00B455F1"/>
    <w:rsid w:val="00B465E7"/>
    <w:rsid w:val="00B4684F"/>
    <w:rsid w:val="00B47603"/>
    <w:rsid w:val="00B50B35"/>
    <w:rsid w:val="00B516B6"/>
    <w:rsid w:val="00B51E55"/>
    <w:rsid w:val="00B537C7"/>
    <w:rsid w:val="00B578CA"/>
    <w:rsid w:val="00B60255"/>
    <w:rsid w:val="00B65513"/>
    <w:rsid w:val="00B75A8A"/>
    <w:rsid w:val="00B832EE"/>
    <w:rsid w:val="00B85F1C"/>
    <w:rsid w:val="00B871FD"/>
    <w:rsid w:val="00B87D8B"/>
    <w:rsid w:val="00B92912"/>
    <w:rsid w:val="00B9407B"/>
    <w:rsid w:val="00B94755"/>
    <w:rsid w:val="00B961AD"/>
    <w:rsid w:val="00B96E53"/>
    <w:rsid w:val="00BB0E2E"/>
    <w:rsid w:val="00BB56E2"/>
    <w:rsid w:val="00BC1F01"/>
    <w:rsid w:val="00BC5BBB"/>
    <w:rsid w:val="00BD1E81"/>
    <w:rsid w:val="00BE28A1"/>
    <w:rsid w:val="00BE2E99"/>
    <w:rsid w:val="00BE3196"/>
    <w:rsid w:val="00BE7D6B"/>
    <w:rsid w:val="00BF156B"/>
    <w:rsid w:val="00C0135A"/>
    <w:rsid w:val="00C01393"/>
    <w:rsid w:val="00C02EF8"/>
    <w:rsid w:val="00C07B58"/>
    <w:rsid w:val="00C11F43"/>
    <w:rsid w:val="00C1216F"/>
    <w:rsid w:val="00C12436"/>
    <w:rsid w:val="00C15473"/>
    <w:rsid w:val="00C159FF"/>
    <w:rsid w:val="00C17F33"/>
    <w:rsid w:val="00C20CD8"/>
    <w:rsid w:val="00C21271"/>
    <w:rsid w:val="00C223C1"/>
    <w:rsid w:val="00C22C4E"/>
    <w:rsid w:val="00C23CCF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09F3"/>
    <w:rsid w:val="00C92AC0"/>
    <w:rsid w:val="00C93159"/>
    <w:rsid w:val="00C968BA"/>
    <w:rsid w:val="00CA5513"/>
    <w:rsid w:val="00CB1F0A"/>
    <w:rsid w:val="00CB2AC0"/>
    <w:rsid w:val="00CB2F65"/>
    <w:rsid w:val="00CB43DA"/>
    <w:rsid w:val="00CB5C95"/>
    <w:rsid w:val="00CB7A5D"/>
    <w:rsid w:val="00CC0713"/>
    <w:rsid w:val="00CC3E9A"/>
    <w:rsid w:val="00CC4DF4"/>
    <w:rsid w:val="00CC5E4B"/>
    <w:rsid w:val="00CD00A0"/>
    <w:rsid w:val="00CD0719"/>
    <w:rsid w:val="00CD1E2F"/>
    <w:rsid w:val="00CD59D1"/>
    <w:rsid w:val="00CD5C63"/>
    <w:rsid w:val="00CD5F35"/>
    <w:rsid w:val="00CE52A3"/>
    <w:rsid w:val="00CE6483"/>
    <w:rsid w:val="00CE6AB7"/>
    <w:rsid w:val="00CF0371"/>
    <w:rsid w:val="00CF359B"/>
    <w:rsid w:val="00CF5548"/>
    <w:rsid w:val="00CF5F25"/>
    <w:rsid w:val="00CF74EF"/>
    <w:rsid w:val="00D023D4"/>
    <w:rsid w:val="00D03519"/>
    <w:rsid w:val="00D05AE4"/>
    <w:rsid w:val="00D101D7"/>
    <w:rsid w:val="00D114E3"/>
    <w:rsid w:val="00D12BA2"/>
    <w:rsid w:val="00D147DB"/>
    <w:rsid w:val="00D20156"/>
    <w:rsid w:val="00D21DDF"/>
    <w:rsid w:val="00D25CCB"/>
    <w:rsid w:val="00D27806"/>
    <w:rsid w:val="00D35EAB"/>
    <w:rsid w:val="00D40565"/>
    <w:rsid w:val="00D4319F"/>
    <w:rsid w:val="00D4378E"/>
    <w:rsid w:val="00D43D84"/>
    <w:rsid w:val="00D46B15"/>
    <w:rsid w:val="00D54F4F"/>
    <w:rsid w:val="00D55D85"/>
    <w:rsid w:val="00D63B3B"/>
    <w:rsid w:val="00D64FC3"/>
    <w:rsid w:val="00D76E40"/>
    <w:rsid w:val="00D774ED"/>
    <w:rsid w:val="00D80A47"/>
    <w:rsid w:val="00D829FB"/>
    <w:rsid w:val="00D853DE"/>
    <w:rsid w:val="00D92723"/>
    <w:rsid w:val="00D92F70"/>
    <w:rsid w:val="00D9610E"/>
    <w:rsid w:val="00DA11AB"/>
    <w:rsid w:val="00DA1D02"/>
    <w:rsid w:val="00DA220B"/>
    <w:rsid w:val="00DA653A"/>
    <w:rsid w:val="00DA76E1"/>
    <w:rsid w:val="00DB0089"/>
    <w:rsid w:val="00DB3479"/>
    <w:rsid w:val="00DB5B96"/>
    <w:rsid w:val="00DB6E03"/>
    <w:rsid w:val="00DC2B2C"/>
    <w:rsid w:val="00DC51E2"/>
    <w:rsid w:val="00DC6370"/>
    <w:rsid w:val="00DD09D7"/>
    <w:rsid w:val="00DD517C"/>
    <w:rsid w:val="00DD5F0C"/>
    <w:rsid w:val="00DE211E"/>
    <w:rsid w:val="00DF3987"/>
    <w:rsid w:val="00DF7A94"/>
    <w:rsid w:val="00E04A58"/>
    <w:rsid w:val="00E11CBA"/>
    <w:rsid w:val="00E159BE"/>
    <w:rsid w:val="00E1612C"/>
    <w:rsid w:val="00E25C4F"/>
    <w:rsid w:val="00E25D70"/>
    <w:rsid w:val="00E410F5"/>
    <w:rsid w:val="00E41E61"/>
    <w:rsid w:val="00E424E1"/>
    <w:rsid w:val="00E46C46"/>
    <w:rsid w:val="00E50A4E"/>
    <w:rsid w:val="00E5101C"/>
    <w:rsid w:val="00E53465"/>
    <w:rsid w:val="00E56E4B"/>
    <w:rsid w:val="00E60134"/>
    <w:rsid w:val="00E64703"/>
    <w:rsid w:val="00E66712"/>
    <w:rsid w:val="00E71E54"/>
    <w:rsid w:val="00E817BB"/>
    <w:rsid w:val="00E82317"/>
    <w:rsid w:val="00E9796F"/>
    <w:rsid w:val="00EA2154"/>
    <w:rsid w:val="00EA6B71"/>
    <w:rsid w:val="00EC31C0"/>
    <w:rsid w:val="00EC6155"/>
    <w:rsid w:val="00ED00EC"/>
    <w:rsid w:val="00ED0873"/>
    <w:rsid w:val="00EE01A4"/>
    <w:rsid w:val="00EE2706"/>
    <w:rsid w:val="00EE474E"/>
    <w:rsid w:val="00EF02E8"/>
    <w:rsid w:val="00EF43B3"/>
    <w:rsid w:val="00EF634E"/>
    <w:rsid w:val="00F00B64"/>
    <w:rsid w:val="00F03EC7"/>
    <w:rsid w:val="00F047E5"/>
    <w:rsid w:val="00F06D50"/>
    <w:rsid w:val="00F11951"/>
    <w:rsid w:val="00F12D11"/>
    <w:rsid w:val="00F16746"/>
    <w:rsid w:val="00F25885"/>
    <w:rsid w:val="00F27143"/>
    <w:rsid w:val="00F27DB8"/>
    <w:rsid w:val="00F311B6"/>
    <w:rsid w:val="00F31EEF"/>
    <w:rsid w:val="00F40D1A"/>
    <w:rsid w:val="00F45010"/>
    <w:rsid w:val="00F46581"/>
    <w:rsid w:val="00F47047"/>
    <w:rsid w:val="00F53420"/>
    <w:rsid w:val="00F53FE1"/>
    <w:rsid w:val="00F561D3"/>
    <w:rsid w:val="00F56C77"/>
    <w:rsid w:val="00F62D16"/>
    <w:rsid w:val="00F64566"/>
    <w:rsid w:val="00F652F8"/>
    <w:rsid w:val="00F7045B"/>
    <w:rsid w:val="00F712A8"/>
    <w:rsid w:val="00F72BBF"/>
    <w:rsid w:val="00F72F6D"/>
    <w:rsid w:val="00F74FBD"/>
    <w:rsid w:val="00F75340"/>
    <w:rsid w:val="00F80BE3"/>
    <w:rsid w:val="00F85135"/>
    <w:rsid w:val="00F91B20"/>
    <w:rsid w:val="00F92C31"/>
    <w:rsid w:val="00F933B8"/>
    <w:rsid w:val="00F9367E"/>
    <w:rsid w:val="00F94254"/>
    <w:rsid w:val="00F95843"/>
    <w:rsid w:val="00FA7A14"/>
    <w:rsid w:val="00FB1589"/>
    <w:rsid w:val="00FB17D0"/>
    <w:rsid w:val="00FB32BE"/>
    <w:rsid w:val="00FB40BD"/>
    <w:rsid w:val="00FB4A9D"/>
    <w:rsid w:val="00FB7512"/>
    <w:rsid w:val="00FB7678"/>
    <w:rsid w:val="00FC4AA9"/>
    <w:rsid w:val="00FC4B14"/>
    <w:rsid w:val="00FC4F82"/>
    <w:rsid w:val="00FD2146"/>
    <w:rsid w:val="00FD3A94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8746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61</TotalTime>
  <Pages>2</Pages>
  <Words>745</Words>
  <Characters>4253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12</cp:revision>
  <cp:lastPrinted>2019-07-09T06:29:00Z</cp:lastPrinted>
  <dcterms:created xsi:type="dcterms:W3CDTF">2019-06-27T07:58:00Z</dcterms:created>
  <dcterms:modified xsi:type="dcterms:W3CDTF">2019-07-10T14:30:00Z</dcterms:modified>
</cp:coreProperties>
</file>