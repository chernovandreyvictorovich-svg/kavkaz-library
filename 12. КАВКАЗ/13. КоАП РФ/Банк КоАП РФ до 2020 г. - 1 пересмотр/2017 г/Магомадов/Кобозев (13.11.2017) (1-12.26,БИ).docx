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19CB" w:rsidRPr="00BE410A" w:rsidRDefault="00B719CB" w:rsidP="000269E5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Pr="00BE410A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Pr="00BE410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Бельченко К.В.</w:t>
      </w:r>
    </w:p>
    <w:p w:rsidR="00B719CB" w:rsidRPr="00BE410A" w:rsidRDefault="00B719CB" w:rsidP="000269E5">
      <w:pPr>
        <w:suppressAutoHyphens/>
        <w:jc w:val="center"/>
        <w:rPr>
          <w:i/>
          <w:sz w:val="27"/>
          <w:szCs w:val="27"/>
        </w:rPr>
      </w:pPr>
    </w:p>
    <w:p w:rsidR="00B719CB" w:rsidRPr="005F04C8" w:rsidRDefault="00B719CB" w:rsidP="000269E5">
      <w:pPr>
        <w:suppressAutoHyphens/>
        <w:jc w:val="center"/>
        <w:rPr>
          <w:sz w:val="26"/>
          <w:szCs w:val="26"/>
        </w:rPr>
      </w:pPr>
      <w:r w:rsidRPr="005F04C8">
        <w:rPr>
          <w:sz w:val="26"/>
          <w:szCs w:val="26"/>
        </w:rPr>
        <w:t>РЕШЕНИЕ № 7-</w:t>
      </w:r>
      <w:r>
        <w:rPr>
          <w:sz w:val="26"/>
          <w:szCs w:val="26"/>
        </w:rPr>
        <w:t>107</w:t>
      </w:r>
      <w:r w:rsidRPr="005F04C8">
        <w:rPr>
          <w:sz w:val="26"/>
          <w:szCs w:val="26"/>
        </w:rPr>
        <w:t>/2017</w:t>
      </w:r>
    </w:p>
    <w:p w:rsidR="00B719CB" w:rsidRPr="005F04C8" w:rsidRDefault="00B719CB" w:rsidP="000269E5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(дело № 5-101</w:t>
      </w:r>
      <w:r w:rsidRPr="005F04C8">
        <w:rPr>
          <w:sz w:val="26"/>
          <w:szCs w:val="26"/>
        </w:rPr>
        <w:t>/2017)</w:t>
      </w:r>
    </w:p>
    <w:p w:rsidR="00B719CB" w:rsidRPr="005F04C8" w:rsidRDefault="00B719CB" w:rsidP="000269E5">
      <w:pPr>
        <w:suppressAutoHyphens/>
        <w:rPr>
          <w:sz w:val="26"/>
          <w:szCs w:val="26"/>
        </w:rPr>
      </w:pPr>
      <w:r>
        <w:rPr>
          <w:sz w:val="26"/>
          <w:szCs w:val="26"/>
        </w:rPr>
        <w:t>13</w:t>
      </w:r>
      <w:r w:rsidRPr="005F04C8">
        <w:rPr>
          <w:sz w:val="26"/>
          <w:szCs w:val="26"/>
        </w:rPr>
        <w:t xml:space="preserve"> </w:t>
      </w:r>
      <w:r>
        <w:rPr>
          <w:sz w:val="26"/>
          <w:szCs w:val="26"/>
        </w:rPr>
        <w:t>ноября</w:t>
      </w:r>
      <w:r w:rsidRPr="005F04C8">
        <w:rPr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7 г"/>
        </w:smartTagPr>
        <w:r w:rsidRPr="005F04C8">
          <w:rPr>
            <w:sz w:val="26"/>
            <w:szCs w:val="26"/>
          </w:rPr>
          <w:t>2017 г</w:t>
        </w:r>
      </w:smartTag>
      <w:r w:rsidRPr="005F04C8">
        <w:rPr>
          <w:sz w:val="26"/>
          <w:szCs w:val="26"/>
        </w:rPr>
        <w:t xml:space="preserve">.                  </w:t>
      </w:r>
      <w:r>
        <w:rPr>
          <w:sz w:val="26"/>
          <w:szCs w:val="26"/>
        </w:rPr>
        <w:t xml:space="preserve">   </w:t>
      </w:r>
      <w:r w:rsidRPr="005F04C8">
        <w:rPr>
          <w:sz w:val="26"/>
          <w:szCs w:val="26"/>
        </w:rPr>
        <w:t xml:space="preserve">                                                         </w:t>
      </w:r>
      <w:r>
        <w:rPr>
          <w:sz w:val="26"/>
          <w:szCs w:val="26"/>
        </w:rPr>
        <w:t xml:space="preserve">           </w:t>
      </w:r>
      <w:r w:rsidRPr="005F04C8">
        <w:rPr>
          <w:sz w:val="26"/>
          <w:szCs w:val="26"/>
        </w:rPr>
        <w:t>г. Ростов-на-Дону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</w:p>
    <w:p w:rsidR="00B719CB" w:rsidRPr="000269E5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0269E5">
        <w:rPr>
          <w:sz w:val="26"/>
          <w:szCs w:val="26"/>
        </w:rPr>
        <w:t>Судья Северо-Кавказского окружного военного суда Магомадов Алексей Абдулмажитович (г. Ростов-на-Дону, просп. Михаила Нагибина, д. 28/1), при секретаре Веденковой А.В., рассмотрев дело об административном правонарушении по жалобе военнослужащего войсковой части 54801 младшего сержанта</w:t>
      </w:r>
    </w:p>
    <w:p w:rsidR="00B719CB" w:rsidRPr="000269E5" w:rsidRDefault="00B719CB" w:rsidP="000269E5">
      <w:pPr>
        <w:pStyle w:val="21"/>
        <w:ind w:left="3960" w:firstLine="0"/>
        <w:jc w:val="both"/>
        <w:rPr>
          <w:sz w:val="26"/>
          <w:szCs w:val="26"/>
        </w:rPr>
      </w:pPr>
      <w:r w:rsidRPr="000269E5">
        <w:rPr>
          <w:sz w:val="26"/>
          <w:szCs w:val="26"/>
        </w:rPr>
        <w:t xml:space="preserve">Кобозева Сергея Александровича, родившегося 21 апреля </w:t>
      </w:r>
      <w:smartTag w:uri="urn:schemas-microsoft-com:office:smarttags" w:element="metricconverter">
        <w:smartTagPr>
          <w:attr w:name="ProductID" w:val="1995 г"/>
        </w:smartTagPr>
        <w:r w:rsidRPr="000269E5">
          <w:rPr>
            <w:sz w:val="26"/>
            <w:szCs w:val="26"/>
          </w:rPr>
          <w:t>1995 г</w:t>
        </w:r>
      </w:smartTag>
      <w:r w:rsidRPr="000269E5">
        <w:rPr>
          <w:sz w:val="26"/>
          <w:szCs w:val="26"/>
        </w:rPr>
        <w:t>. в г. Новоалександровске Ставропольского края, проживающего по адресу:  г. Ставрополь, ул. Серова, д. 480, кв. 163,</w:t>
      </w:r>
    </w:p>
    <w:p w:rsidR="00B719CB" w:rsidRPr="005F04C8" w:rsidRDefault="00B719CB" w:rsidP="000269E5">
      <w:pPr>
        <w:suppressAutoHyphens/>
        <w:jc w:val="both"/>
        <w:rPr>
          <w:sz w:val="26"/>
          <w:szCs w:val="26"/>
        </w:rPr>
      </w:pPr>
      <w:r w:rsidRPr="000269E5">
        <w:rPr>
          <w:sz w:val="26"/>
          <w:szCs w:val="26"/>
        </w:rPr>
        <w:t xml:space="preserve">на постановление судьи Ставропольского гарнизонного военного суда от 25 сентября </w:t>
      </w:r>
      <w:smartTag w:uri="urn:schemas-microsoft-com:office:smarttags" w:element="metricconverter">
        <w:smartTagPr>
          <w:attr w:name="ProductID" w:val="2017 г"/>
        </w:smartTagPr>
        <w:r w:rsidRPr="000269E5">
          <w:rPr>
            <w:sz w:val="26"/>
            <w:szCs w:val="26"/>
          </w:rPr>
          <w:t xml:space="preserve">2017 </w:t>
        </w:r>
        <w:r w:rsidRPr="005F04C8">
          <w:rPr>
            <w:sz w:val="26"/>
            <w:szCs w:val="26"/>
          </w:rPr>
          <w:t>г</w:t>
        </w:r>
      </w:smartTag>
      <w:r w:rsidRPr="005F04C8">
        <w:rPr>
          <w:sz w:val="26"/>
          <w:szCs w:val="26"/>
        </w:rPr>
        <w:t xml:space="preserve">. о назначении </w:t>
      </w:r>
      <w:r>
        <w:rPr>
          <w:sz w:val="26"/>
          <w:szCs w:val="26"/>
        </w:rPr>
        <w:t>Кобозеву С.А.</w:t>
      </w:r>
      <w:r w:rsidRPr="005F04C8">
        <w:rPr>
          <w:sz w:val="26"/>
          <w:szCs w:val="26"/>
        </w:rPr>
        <w:t xml:space="preserve"> административного наказания за совершение правонарушения, предусмотренного ч. 1 ст. 12.26 КоАП РФ,</w:t>
      </w:r>
    </w:p>
    <w:p w:rsidR="00B719CB" w:rsidRPr="005F04C8" w:rsidRDefault="00B719CB" w:rsidP="000269E5">
      <w:pPr>
        <w:suppressAutoHyphens/>
        <w:jc w:val="both"/>
        <w:rPr>
          <w:sz w:val="26"/>
          <w:szCs w:val="26"/>
        </w:rPr>
      </w:pPr>
    </w:p>
    <w:p w:rsidR="00B719CB" w:rsidRPr="005F04C8" w:rsidRDefault="00B719CB" w:rsidP="000269E5">
      <w:pPr>
        <w:suppressAutoHyphens/>
        <w:jc w:val="center"/>
        <w:rPr>
          <w:sz w:val="26"/>
          <w:szCs w:val="26"/>
        </w:rPr>
      </w:pPr>
      <w:bookmarkStart w:id="0" w:name="bookmark1"/>
      <w:r w:rsidRPr="005F04C8">
        <w:rPr>
          <w:sz w:val="26"/>
          <w:szCs w:val="26"/>
        </w:rPr>
        <w:t>УСТАНОВИЛ:</w:t>
      </w:r>
      <w:bookmarkEnd w:id="0"/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Согласно постановлению по делу об административном правонарушении водитель </w:t>
      </w:r>
      <w:r>
        <w:rPr>
          <w:sz w:val="26"/>
          <w:szCs w:val="26"/>
        </w:rPr>
        <w:t xml:space="preserve">Кобозев </w:t>
      </w:r>
      <w:r w:rsidRPr="005F04C8">
        <w:rPr>
          <w:sz w:val="26"/>
          <w:szCs w:val="26"/>
        </w:rPr>
        <w:t xml:space="preserve">признан виновным в том, что </w:t>
      </w:r>
      <w:r>
        <w:rPr>
          <w:sz w:val="26"/>
          <w:szCs w:val="26"/>
        </w:rPr>
        <w:t>23</w:t>
      </w:r>
      <w:r w:rsidRPr="005F04C8">
        <w:rPr>
          <w:sz w:val="26"/>
          <w:szCs w:val="26"/>
        </w:rPr>
        <w:t xml:space="preserve"> </w:t>
      </w:r>
      <w:r>
        <w:rPr>
          <w:sz w:val="26"/>
          <w:szCs w:val="26"/>
        </w:rPr>
        <w:t>июля</w:t>
      </w:r>
      <w:r w:rsidRPr="005F04C8">
        <w:rPr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2017 г"/>
        </w:smartTagPr>
        <w:r w:rsidRPr="005F04C8">
          <w:rPr>
            <w:sz w:val="26"/>
            <w:szCs w:val="26"/>
          </w:rPr>
          <w:t>2017 г</w:t>
        </w:r>
      </w:smartTag>
      <w:r w:rsidRPr="005F04C8">
        <w:rPr>
          <w:sz w:val="26"/>
          <w:szCs w:val="26"/>
        </w:rPr>
        <w:t xml:space="preserve">. в </w:t>
      </w:r>
      <w:r>
        <w:rPr>
          <w:sz w:val="26"/>
          <w:szCs w:val="26"/>
        </w:rPr>
        <w:t>23</w:t>
      </w:r>
      <w:r w:rsidRPr="005F04C8">
        <w:rPr>
          <w:sz w:val="26"/>
          <w:szCs w:val="26"/>
        </w:rPr>
        <w:t xml:space="preserve"> час</w:t>
      </w:r>
      <w:r>
        <w:rPr>
          <w:sz w:val="26"/>
          <w:szCs w:val="26"/>
        </w:rPr>
        <w:t>а</w:t>
      </w:r>
      <w:r w:rsidRPr="005F04C8">
        <w:rPr>
          <w:sz w:val="26"/>
          <w:szCs w:val="26"/>
        </w:rPr>
        <w:t xml:space="preserve"> </w:t>
      </w:r>
      <w:r>
        <w:rPr>
          <w:sz w:val="26"/>
          <w:szCs w:val="26"/>
        </w:rPr>
        <w:t>59</w:t>
      </w:r>
      <w:r w:rsidRPr="005F04C8">
        <w:rPr>
          <w:sz w:val="26"/>
          <w:szCs w:val="26"/>
        </w:rPr>
        <w:t xml:space="preserve"> минут в </w:t>
      </w:r>
      <w:r>
        <w:rPr>
          <w:sz w:val="26"/>
          <w:szCs w:val="26"/>
        </w:rPr>
        <w:t xml:space="preserve">        г. Ставрополе, </w:t>
      </w:r>
      <w:r w:rsidRPr="005F04C8">
        <w:rPr>
          <w:sz w:val="26"/>
          <w:szCs w:val="26"/>
        </w:rPr>
        <w:t>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6"/>
          <w:szCs w:val="26"/>
        </w:rPr>
        <w:t xml:space="preserve">о </w:t>
      </w:r>
      <w:r w:rsidRPr="005F04C8">
        <w:rPr>
          <w:sz w:val="26"/>
          <w:szCs w:val="26"/>
        </w:rPr>
        <w:t>е</w:t>
      </w:r>
      <w:r>
        <w:rPr>
          <w:sz w:val="26"/>
          <w:szCs w:val="26"/>
        </w:rPr>
        <w:t>сть</w:t>
      </w:r>
      <w:r w:rsidRPr="005F04C8">
        <w:rPr>
          <w:sz w:val="26"/>
          <w:szCs w:val="26"/>
        </w:rPr>
        <w:t xml:space="preserve"> совершил правонарушение, предусмотренное ч. 1 ст. 12.26 КоАП РФ. В связи с этим </w:t>
      </w:r>
      <w:r>
        <w:rPr>
          <w:sz w:val="26"/>
          <w:szCs w:val="26"/>
        </w:rPr>
        <w:t xml:space="preserve">Кобозеву </w:t>
      </w:r>
      <w:r w:rsidRPr="005F04C8">
        <w:rPr>
          <w:sz w:val="26"/>
          <w:szCs w:val="26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срок 1 год </w:t>
      </w:r>
      <w:r>
        <w:rPr>
          <w:sz w:val="26"/>
          <w:szCs w:val="26"/>
        </w:rPr>
        <w:t xml:space="preserve">6 </w:t>
      </w:r>
      <w:r w:rsidRPr="005F04C8">
        <w:rPr>
          <w:sz w:val="26"/>
          <w:szCs w:val="26"/>
        </w:rPr>
        <w:t>месяцев.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В жалобе на судебное постановление </w:t>
      </w:r>
      <w:r>
        <w:rPr>
          <w:sz w:val="26"/>
          <w:szCs w:val="26"/>
        </w:rPr>
        <w:t>Кобозев</w:t>
      </w:r>
      <w:r w:rsidRPr="005F04C8">
        <w:rPr>
          <w:sz w:val="26"/>
          <w:szCs w:val="26"/>
        </w:rPr>
        <w:t>, считая постановление незаконным и необоснованным, просит его отменить, производство по делу об административном правонарушении прекратить.</w:t>
      </w:r>
    </w:p>
    <w:p w:rsidR="00B719CB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В обоснование автор жалоб</w:t>
      </w:r>
      <w:r>
        <w:rPr>
          <w:sz w:val="26"/>
          <w:szCs w:val="26"/>
        </w:rPr>
        <w:t>ы</w:t>
      </w:r>
      <w:r w:rsidRPr="005F04C8">
        <w:rPr>
          <w:sz w:val="26"/>
          <w:szCs w:val="26"/>
        </w:rPr>
        <w:t xml:space="preserve">, ссылаясь на нормы КоАП РФ, иные нормативные правовые акты и приводя собственный анализ доказательств по делу, утверждает, что дело рассмотрено </w:t>
      </w:r>
      <w:r>
        <w:rPr>
          <w:sz w:val="26"/>
          <w:szCs w:val="26"/>
        </w:rPr>
        <w:t xml:space="preserve">судьей </w:t>
      </w:r>
      <w:r w:rsidRPr="005F04C8">
        <w:rPr>
          <w:sz w:val="26"/>
          <w:szCs w:val="26"/>
        </w:rPr>
        <w:t xml:space="preserve">необъективно, его выводы не соответствуют имеющимся в деле доказательствам, надлежащая оценка </w:t>
      </w:r>
      <w:r>
        <w:rPr>
          <w:sz w:val="26"/>
          <w:szCs w:val="26"/>
        </w:rPr>
        <w:t xml:space="preserve">которым </w:t>
      </w:r>
      <w:r w:rsidRPr="005F04C8">
        <w:rPr>
          <w:sz w:val="26"/>
          <w:szCs w:val="26"/>
        </w:rPr>
        <w:t>не дана. Неустранимые сомнения в доказанности вины должны были толковаться в его пользу.</w:t>
      </w:r>
    </w:p>
    <w:p w:rsidR="00B719CB" w:rsidRDefault="00B719CB" w:rsidP="000269E5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Т</w:t>
      </w:r>
      <w:r w:rsidRPr="00604D31">
        <w:rPr>
          <w:sz w:val="26"/>
          <w:szCs w:val="26"/>
        </w:rPr>
        <w:t>ранспортным средством в состоянии алкогольного опьянения</w:t>
      </w:r>
      <w:r>
        <w:rPr>
          <w:sz w:val="26"/>
          <w:szCs w:val="26"/>
        </w:rPr>
        <w:t xml:space="preserve"> он не управлял. О</w:t>
      </w:r>
      <w:r w:rsidRPr="00667792">
        <w:rPr>
          <w:sz w:val="26"/>
          <w:szCs w:val="26"/>
        </w:rPr>
        <w:t>т прохождения</w:t>
      </w:r>
      <w:r>
        <w:rPr>
          <w:sz w:val="26"/>
          <w:szCs w:val="26"/>
        </w:rPr>
        <w:t xml:space="preserve"> медицинского</w:t>
      </w:r>
      <w:r w:rsidRPr="00667792">
        <w:rPr>
          <w:sz w:val="26"/>
          <w:szCs w:val="26"/>
        </w:rPr>
        <w:t xml:space="preserve"> освидетельствовани</w:t>
      </w:r>
      <w:r>
        <w:rPr>
          <w:sz w:val="26"/>
          <w:szCs w:val="26"/>
        </w:rPr>
        <w:t>я</w:t>
      </w:r>
      <w:r w:rsidRPr="00667792">
        <w:rPr>
          <w:sz w:val="26"/>
          <w:szCs w:val="26"/>
        </w:rPr>
        <w:t xml:space="preserve"> на состояние опьянения он отказался, поскольку </w:t>
      </w:r>
      <w:r w:rsidRPr="005F04C8">
        <w:rPr>
          <w:sz w:val="26"/>
          <w:szCs w:val="26"/>
        </w:rPr>
        <w:t>должностны</w:t>
      </w:r>
      <w:r>
        <w:rPr>
          <w:sz w:val="26"/>
          <w:szCs w:val="26"/>
        </w:rPr>
        <w:t>е</w:t>
      </w:r>
      <w:r w:rsidRPr="005F04C8">
        <w:rPr>
          <w:sz w:val="26"/>
          <w:szCs w:val="26"/>
        </w:rPr>
        <w:t xml:space="preserve"> лиц</w:t>
      </w:r>
      <w:r>
        <w:rPr>
          <w:sz w:val="26"/>
          <w:szCs w:val="26"/>
        </w:rPr>
        <w:t>а</w:t>
      </w:r>
      <w:r w:rsidRPr="005F04C8">
        <w:rPr>
          <w:sz w:val="26"/>
          <w:szCs w:val="26"/>
        </w:rPr>
        <w:t xml:space="preserve"> Госавтоинспекции</w:t>
      </w:r>
      <w:r>
        <w:rPr>
          <w:sz w:val="26"/>
          <w:szCs w:val="26"/>
        </w:rPr>
        <w:t xml:space="preserve"> ввели его в заблуждение и не предупредили об ответственности за такой отказ. </w:t>
      </w:r>
    </w:p>
    <w:p w:rsidR="00B719CB" w:rsidRDefault="00B719CB" w:rsidP="000269E5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Бланки протоколов, которые он подписывал, были пустыми, в протоколе об административном правонарушении отсутствуют сведения об использованных специальных технических средствах, что свидетельствует о недопустимости доказательств, в том числе видеозаписи.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>
        <w:rPr>
          <w:sz w:val="26"/>
          <w:szCs w:val="26"/>
        </w:rPr>
        <w:t>Кобозевым</w:t>
      </w:r>
      <w:r w:rsidRPr="005F04C8">
        <w:rPr>
          <w:sz w:val="26"/>
          <w:szCs w:val="26"/>
        </w:rPr>
        <w:t xml:space="preserve"> и основано на исследованных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Направление </w:t>
      </w:r>
      <w:r>
        <w:rPr>
          <w:sz w:val="26"/>
          <w:szCs w:val="26"/>
        </w:rPr>
        <w:t>Кобозева</w:t>
      </w:r>
      <w:r w:rsidRPr="005F04C8">
        <w:rPr>
          <w:sz w:val="26"/>
          <w:szCs w:val="26"/>
        </w:rPr>
        <w:t xml:space="preserve"> на медицинское освидетельствование на состояние опьянения осуществлено должностным лицом Госавтоинспекции в пределах его компетенции, установленной ч. 2 ст. 27.12 КоАП РФ.</w:t>
      </w:r>
    </w:p>
    <w:p w:rsidR="00B719CB" w:rsidRPr="00EE74CF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В силу ч. 1</w:t>
      </w:r>
      <w:r w:rsidRPr="005F04C8">
        <w:rPr>
          <w:sz w:val="26"/>
          <w:szCs w:val="26"/>
          <w:vertAlign w:val="superscript"/>
        </w:rPr>
        <w:t>1</w:t>
      </w:r>
      <w:r w:rsidRPr="005F04C8">
        <w:rPr>
          <w:sz w:val="26"/>
          <w:szCs w:val="26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>
        <w:rPr>
          <w:sz w:val="26"/>
          <w:szCs w:val="26"/>
        </w:rPr>
        <w:t>е</w:t>
      </w:r>
      <w:r w:rsidRPr="005F04C8">
        <w:rPr>
          <w:sz w:val="26"/>
          <w:szCs w:val="26"/>
        </w:rPr>
        <w:t xml:space="preserve"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</w:t>
      </w:r>
      <w:r w:rsidRPr="00EE74CF">
        <w:rPr>
          <w:sz w:val="26"/>
          <w:szCs w:val="26"/>
        </w:rPr>
        <w:t>а равно при наличии достаточных оснований полагать, что водитель транспортного средства находится в состоянии опьянения и  отрицательном результате освидетельствования на состояние алкогольного опьянения.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EE74CF">
        <w:rPr>
          <w:sz w:val="26"/>
          <w:szCs w:val="26"/>
        </w:rPr>
        <w:t>Согласно п. 3 Правил ос</w:t>
      </w:r>
      <w:r w:rsidRPr="005F04C8">
        <w:rPr>
          <w:sz w:val="26"/>
          <w:szCs w:val="26"/>
        </w:rPr>
        <w:t>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>
        <w:rPr>
          <w:sz w:val="26"/>
          <w:szCs w:val="26"/>
        </w:rPr>
        <w:t>е</w:t>
      </w:r>
      <w:r w:rsidRPr="005F04C8">
        <w:rPr>
          <w:sz w:val="26"/>
          <w:szCs w:val="26"/>
        </w:rPr>
        <w:t xml:space="preserve">нных </w:t>
      </w:r>
      <w:r>
        <w:rPr>
          <w:sz w:val="26"/>
          <w:szCs w:val="26"/>
        </w:rPr>
        <w:t>П</w:t>
      </w:r>
      <w:r w:rsidRPr="005F04C8">
        <w:rPr>
          <w:sz w:val="26"/>
          <w:szCs w:val="26"/>
        </w:rPr>
        <w:t xml:space="preserve">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5F04C8">
          <w:rPr>
            <w:sz w:val="26"/>
            <w:szCs w:val="26"/>
          </w:rPr>
          <w:t>2008 г</w:t>
        </w:r>
      </w:smartTag>
      <w:r w:rsidRPr="005F04C8">
        <w:rPr>
          <w:sz w:val="26"/>
          <w:szCs w:val="26"/>
        </w:rPr>
        <w:t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Как видно из протокола о направлении на медицинское освидетельствование на состояние опьянения (т. </w:t>
      </w:r>
      <w:smartTag w:uri="urn:schemas-microsoft-com:office:smarttags" w:element="metricconverter">
        <w:smartTagPr>
          <w:attr w:name="ProductID" w:val="1 л"/>
        </w:smartTagPr>
        <w:r w:rsidRPr="005F04C8">
          <w:rPr>
            <w:sz w:val="26"/>
            <w:szCs w:val="26"/>
          </w:rPr>
          <w:t>1 л</w:t>
        </w:r>
      </w:smartTag>
      <w:r w:rsidRPr="005F04C8">
        <w:rPr>
          <w:sz w:val="26"/>
          <w:szCs w:val="26"/>
        </w:rPr>
        <w:t xml:space="preserve">.д. </w:t>
      </w:r>
      <w:r>
        <w:rPr>
          <w:sz w:val="26"/>
          <w:szCs w:val="26"/>
        </w:rPr>
        <w:t>7</w:t>
      </w:r>
      <w:r w:rsidRPr="005F04C8">
        <w:rPr>
          <w:sz w:val="26"/>
          <w:szCs w:val="26"/>
        </w:rPr>
        <w:t xml:space="preserve">), составленного в отношении водителя </w:t>
      </w:r>
      <w:r>
        <w:rPr>
          <w:sz w:val="26"/>
          <w:szCs w:val="26"/>
        </w:rPr>
        <w:t>Кобозева</w:t>
      </w:r>
      <w:r w:rsidRPr="005F04C8">
        <w:rPr>
          <w:sz w:val="26"/>
          <w:szCs w:val="26"/>
        </w:rPr>
        <w:t xml:space="preserve">, обстоятельством, послужившим законным основанием для направления </w:t>
      </w:r>
      <w:r>
        <w:rPr>
          <w:sz w:val="26"/>
          <w:szCs w:val="26"/>
        </w:rPr>
        <w:t xml:space="preserve">его </w:t>
      </w:r>
      <w:r w:rsidRPr="005F04C8">
        <w:rPr>
          <w:sz w:val="26"/>
          <w:szCs w:val="26"/>
        </w:rPr>
        <w:t xml:space="preserve">на медицинское освидетельствование, </w:t>
      </w:r>
      <w:r>
        <w:rPr>
          <w:sz w:val="26"/>
          <w:szCs w:val="26"/>
        </w:rPr>
        <w:t xml:space="preserve">явилось </w:t>
      </w:r>
      <w:r w:rsidRPr="00EE74CF">
        <w:rPr>
          <w:sz w:val="26"/>
          <w:szCs w:val="26"/>
        </w:rPr>
        <w:t>наличи</w:t>
      </w:r>
      <w:r>
        <w:rPr>
          <w:sz w:val="26"/>
          <w:szCs w:val="26"/>
        </w:rPr>
        <w:t>е</w:t>
      </w:r>
      <w:r w:rsidRPr="00EE74CF">
        <w:rPr>
          <w:sz w:val="26"/>
          <w:szCs w:val="26"/>
        </w:rPr>
        <w:t xml:space="preserve"> достаточных оснований полагать, что </w:t>
      </w:r>
      <w:r>
        <w:rPr>
          <w:sz w:val="26"/>
          <w:szCs w:val="26"/>
        </w:rPr>
        <w:t xml:space="preserve">он </w:t>
      </w:r>
      <w:r w:rsidRPr="00EE74CF">
        <w:rPr>
          <w:sz w:val="26"/>
          <w:szCs w:val="26"/>
        </w:rPr>
        <w:t>находится в состоянии опьянения и отрицательном результате освидетельствования на состояние алкогольного опьянения</w:t>
      </w:r>
      <w:r>
        <w:rPr>
          <w:sz w:val="26"/>
          <w:szCs w:val="26"/>
        </w:rPr>
        <w:t>.</w:t>
      </w:r>
      <w:r w:rsidRPr="005F04C8">
        <w:rPr>
          <w:sz w:val="26"/>
          <w:szCs w:val="26"/>
        </w:rPr>
        <w:t xml:space="preserve"> </w:t>
      </w:r>
      <w:r w:rsidRPr="00793014">
        <w:rPr>
          <w:sz w:val="26"/>
          <w:szCs w:val="26"/>
        </w:rPr>
        <w:t>Эт</w:t>
      </w:r>
      <w:r>
        <w:rPr>
          <w:sz w:val="26"/>
          <w:szCs w:val="26"/>
        </w:rPr>
        <w:t>о</w:t>
      </w:r>
      <w:r w:rsidRPr="00793014">
        <w:rPr>
          <w:sz w:val="26"/>
          <w:szCs w:val="26"/>
        </w:rPr>
        <w:t xml:space="preserve"> обстоятельств</w:t>
      </w:r>
      <w:r>
        <w:rPr>
          <w:sz w:val="26"/>
          <w:szCs w:val="26"/>
        </w:rPr>
        <w:t>о</w:t>
      </w:r>
      <w:r w:rsidRPr="00793014">
        <w:rPr>
          <w:sz w:val="26"/>
          <w:szCs w:val="26"/>
        </w:rPr>
        <w:t>, вопреки утверждению автора жалобы,  подтвержда</w:t>
      </w:r>
      <w:r>
        <w:rPr>
          <w:sz w:val="26"/>
          <w:szCs w:val="26"/>
        </w:rPr>
        <w:t>е</w:t>
      </w:r>
      <w:r w:rsidRPr="00793014">
        <w:rPr>
          <w:sz w:val="26"/>
          <w:szCs w:val="26"/>
        </w:rPr>
        <w:t>тся как показаниями сотрудник</w:t>
      </w:r>
      <w:r>
        <w:rPr>
          <w:sz w:val="26"/>
          <w:szCs w:val="26"/>
        </w:rPr>
        <w:t>а</w:t>
      </w:r>
      <w:r w:rsidRPr="00793014">
        <w:rPr>
          <w:sz w:val="26"/>
          <w:szCs w:val="26"/>
        </w:rPr>
        <w:t xml:space="preserve"> полиции</w:t>
      </w:r>
      <w:r>
        <w:rPr>
          <w:sz w:val="26"/>
          <w:szCs w:val="26"/>
        </w:rPr>
        <w:t xml:space="preserve"> Слюсарева</w:t>
      </w:r>
      <w:r w:rsidRPr="00793014">
        <w:rPr>
          <w:sz w:val="26"/>
          <w:szCs w:val="26"/>
        </w:rPr>
        <w:t xml:space="preserve">, так и </w:t>
      </w:r>
      <w:r>
        <w:rPr>
          <w:sz w:val="26"/>
          <w:szCs w:val="26"/>
        </w:rPr>
        <w:t xml:space="preserve">указанным протоколом о направлении на </w:t>
      </w:r>
      <w:r w:rsidRPr="00793014">
        <w:rPr>
          <w:sz w:val="26"/>
          <w:szCs w:val="26"/>
        </w:rPr>
        <w:t>медицинско</w:t>
      </w:r>
      <w:r>
        <w:rPr>
          <w:sz w:val="26"/>
          <w:szCs w:val="26"/>
        </w:rPr>
        <w:t>е</w:t>
      </w:r>
      <w:r w:rsidRPr="00793014">
        <w:rPr>
          <w:sz w:val="26"/>
          <w:szCs w:val="26"/>
        </w:rPr>
        <w:t xml:space="preserve"> освидетельствовани</w:t>
      </w:r>
      <w:r>
        <w:rPr>
          <w:sz w:val="26"/>
          <w:szCs w:val="26"/>
        </w:rPr>
        <w:t>е</w:t>
      </w:r>
      <w:r w:rsidRPr="00793014">
        <w:rPr>
          <w:sz w:val="26"/>
          <w:szCs w:val="26"/>
        </w:rPr>
        <w:t xml:space="preserve"> на состояние опьянения </w:t>
      </w:r>
      <w:r w:rsidRPr="00EE74CF">
        <w:rPr>
          <w:sz w:val="26"/>
          <w:szCs w:val="26"/>
        </w:rPr>
        <w:t>.</w:t>
      </w:r>
      <w:r w:rsidRPr="005F04C8">
        <w:rPr>
          <w:sz w:val="26"/>
          <w:szCs w:val="26"/>
        </w:rPr>
        <w:t xml:space="preserve"> </w:t>
      </w:r>
    </w:p>
    <w:p w:rsidR="00B719CB" w:rsidRDefault="00B719CB" w:rsidP="000269E5">
      <w:pPr>
        <w:widowControl w:val="0"/>
        <w:shd w:val="clear" w:color="auto" w:fill="FFFFFF"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Протоколы процессуальных действий составлены согласно процедуре их оформления, установленной КоАП РФ, достоверность и объективность их содержания сомнений не вызывает. </w:t>
      </w:r>
    </w:p>
    <w:p w:rsidR="00B719CB" w:rsidRPr="00B977DB" w:rsidRDefault="00B719CB" w:rsidP="000269E5">
      <w:pPr>
        <w:widowControl w:val="0"/>
        <w:shd w:val="clear" w:color="auto" w:fill="FFFFFF"/>
        <w:ind w:firstLine="709"/>
        <w:jc w:val="both"/>
        <w:rPr>
          <w:sz w:val="26"/>
          <w:szCs w:val="26"/>
        </w:rPr>
      </w:pPr>
      <w:r w:rsidRPr="00B977DB">
        <w:rPr>
          <w:sz w:val="26"/>
          <w:szCs w:val="26"/>
        </w:rPr>
        <w:t xml:space="preserve">Вопреки утверждению в жалобе об обратном, меры обеспечения производства по делу об административном правонарушении применены к </w:t>
      </w:r>
      <w:r>
        <w:rPr>
          <w:sz w:val="26"/>
          <w:szCs w:val="26"/>
        </w:rPr>
        <w:t>Кобозеву</w:t>
      </w:r>
      <w:r w:rsidRPr="005F04C8">
        <w:rPr>
          <w:sz w:val="26"/>
          <w:szCs w:val="26"/>
        </w:rPr>
        <w:t xml:space="preserve"> </w:t>
      </w:r>
      <w:r w:rsidRPr="00B977DB">
        <w:rPr>
          <w:sz w:val="26"/>
          <w:szCs w:val="26"/>
        </w:rPr>
        <w:t>в соответствии с требованиями ст. 27.12 КоАП РФ.</w:t>
      </w:r>
    </w:p>
    <w:p w:rsidR="00B719CB" w:rsidRDefault="00B719CB" w:rsidP="000269E5">
      <w:pPr>
        <w:suppressAutoHyphens/>
        <w:ind w:firstLine="709"/>
        <w:jc w:val="both"/>
        <w:rPr>
          <w:iCs/>
          <w:sz w:val="26"/>
          <w:szCs w:val="26"/>
        </w:rPr>
      </w:pPr>
      <w:r w:rsidRPr="005F04C8">
        <w:rPr>
          <w:iCs/>
          <w:sz w:val="26"/>
          <w:szCs w:val="26"/>
        </w:rPr>
        <w:t>Исходя из вышепривед</w:t>
      </w:r>
      <w:r>
        <w:rPr>
          <w:iCs/>
          <w:sz w:val="26"/>
          <w:szCs w:val="26"/>
        </w:rPr>
        <w:t>е</w:t>
      </w:r>
      <w:r w:rsidRPr="005F04C8">
        <w:rPr>
          <w:iCs/>
          <w:sz w:val="26"/>
          <w:szCs w:val="26"/>
        </w:rPr>
        <w:t>нных фактических обстоятельств по делу, ссылк</w:t>
      </w:r>
      <w:r>
        <w:rPr>
          <w:iCs/>
          <w:sz w:val="26"/>
          <w:szCs w:val="26"/>
        </w:rPr>
        <w:t>и</w:t>
      </w:r>
      <w:r w:rsidRPr="005F04C8">
        <w:rPr>
          <w:iCs/>
          <w:sz w:val="26"/>
          <w:szCs w:val="26"/>
        </w:rPr>
        <w:t xml:space="preserve"> в жалобе на наличие по делу сомнений в доказанности вины </w:t>
      </w:r>
      <w:r>
        <w:rPr>
          <w:sz w:val="26"/>
          <w:szCs w:val="26"/>
        </w:rPr>
        <w:t>Кобозева</w:t>
      </w:r>
      <w:r w:rsidRPr="005F04C8">
        <w:rPr>
          <w:sz w:val="26"/>
          <w:szCs w:val="26"/>
        </w:rPr>
        <w:t xml:space="preserve"> </w:t>
      </w:r>
      <w:r w:rsidRPr="005F04C8">
        <w:rPr>
          <w:iCs/>
          <w:sz w:val="26"/>
          <w:szCs w:val="26"/>
        </w:rPr>
        <w:t>в совершении административного правонарушения</w:t>
      </w:r>
      <w:r>
        <w:rPr>
          <w:iCs/>
          <w:sz w:val="26"/>
          <w:szCs w:val="26"/>
        </w:rPr>
        <w:t>, нельзя признать состоятельными.</w:t>
      </w:r>
    </w:p>
    <w:p w:rsidR="00B719CB" w:rsidRDefault="00B719CB" w:rsidP="000269E5">
      <w:pPr>
        <w:suppressAutoHyphens/>
        <w:ind w:firstLine="709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 xml:space="preserve">Не находит объективного подтверждения и утверждение автора жалобы о том, что он подписывал пустые бланки протоколов по делу об административном правонарушении. Как следует из вышеуказанных протоколов Кобозев с их содержанием был ознакомлен, удостоверив этот факт своей подписью, каких-либо замечаний относительно изложенных в них сведений либо от отсутствии таковых сделано не было.  </w:t>
      </w:r>
    </w:p>
    <w:p w:rsidR="00B719CB" w:rsidRDefault="00B719CB" w:rsidP="000269E5">
      <w:pPr>
        <w:autoSpaceDE w:val="0"/>
        <w:autoSpaceDN w:val="0"/>
        <w:adjustRightInd w:val="0"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Довод жалобы о недопустимости видеозаписи, зафиксировавшей отказ Кобозева от прохождения медицинского освидетельствования на состояние опьянения в медицинском учреждении, несостоятелен, поскольку проведение видеозаписи не противоречило требованиям закона, а объективность ее содержания сомнений не вызывает.</w:t>
      </w:r>
    </w:p>
    <w:p w:rsidR="00B719CB" w:rsidRPr="000A577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604D31">
        <w:rPr>
          <w:sz w:val="26"/>
          <w:szCs w:val="26"/>
        </w:rPr>
        <w:t xml:space="preserve">Беспредметным является довод Кобозева о том, что </w:t>
      </w:r>
      <w:r w:rsidRPr="000A5778">
        <w:rPr>
          <w:sz w:val="26"/>
          <w:szCs w:val="26"/>
        </w:rPr>
        <w:t xml:space="preserve">якобы должностные лица Госавтоинспекции не предупредили его об ответственности за отказ от прохождения медицинского освидетельствования, </w:t>
      </w:r>
      <w:r>
        <w:rPr>
          <w:sz w:val="26"/>
          <w:szCs w:val="26"/>
        </w:rPr>
        <w:t xml:space="preserve">поскольку в силу требований </w:t>
      </w:r>
      <w:r w:rsidRPr="000A5778">
        <w:rPr>
          <w:sz w:val="26"/>
          <w:szCs w:val="26"/>
        </w:rPr>
        <w:t>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B719CB" w:rsidRPr="000A5778" w:rsidRDefault="00B719CB" w:rsidP="000269E5">
      <w:pPr>
        <w:autoSpaceDE w:val="0"/>
        <w:autoSpaceDN w:val="0"/>
        <w:adjustRightInd w:val="0"/>
        <w:ind w:firstLine="708"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 xml:space="preserve">Также беспредметным является </w:t>
      </w:r>
      <w:r w:rsidRPr="000A5778">
        <w:rPr>
          <w:sz w:val="26"/>
          <w:szCs w:val="26"/>
        </w:rPr>
        <w:t>довод жалобы о том, что</w:t>
      </w:r>
      <w:r w:rsidRPr="00604D31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Кобозев </w:t>
      </w:r>
      <w:r w:rsidRPr="00604D31">
        <w:rPr>
          <w:sz w:val="26"/>
          <w:szCs w:val="26"/>
        </w:rPr>
        <w:t>не управлял транспортным средств</w:t>
      </w:r>
      <w:r w:rsidRPr="000A5778">
        <w:rPr>
          <w:sz w:val="26"/>
          <w:szCs w:val="26"/>
        </w:rPr>
        <w:t>ом в состоянии алкогольного опьянения, поскольку он привлечен к ответственности не по ст. 12.8 КоАП РФ, а за невыполнение  законного требования уполномоченного должностного лица о прохождении медицинского освидетельствования на состояние опьянения.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0A5778">
        <w:rPr>
          <w:sz w:val="26"/>
          <w:szCs w:val="26"/>
        </w:rPr>
        <w:t>Таким образом, обстоятельства, подлежащие доказыванию по делу об админи</w:t>
      </w:r>
      <w:r w:rsidRPr="005F04C8">
        <w:rPr>
          <w:sz w:val="26"/>
          <w:szCs w:val="26"/>
        </w:rPr>
        <w:t xml:space="preserve">стративном правонарушении, установлены </w:t>
      </w:r>
      <w:r>
        <w:rPr>
          <w:sz w:val="26"/>
          <w:szCs w:val="26"/>
        </w:rPr>
        <w:t xml:space="preserve">судьей Ставропольского гарнизонного военного суда </w:t>
      </w:r>
      <w:r w:rsidRPr="005F04C8">
        <w:rPr>
          <w:sz w:val="26"/>
          <w:szCs w:val="26"/>
        </w:rPr>
        <w:t>в достаточном объ</w:t>
      </w:r>
      <w:r>
        <w:rPr>
          <w:sz w:val="26"/>
          <w:szCs w:val="26"/>
        </w:rPr>
        <w:t>е</w:t>
      </w:r>
      <w:r w:rsidRPr="005F04C8">
        <w:rPr>
          <w:sz w:val="26"/>
          <w:szCs w:val="26"/>
        </w:rPr>
        <w:t>ме и получили должную оценк</w:t>
      </w:r>
      <w:r>
        <w:rPr>
          <w:sz w:val="26"/>
          <w:szCs w:val="26"/>
        </w:rPr>
        <w:t xml:space="preserve">у в соответствии с требованиями </w:t>
      </w:r>
      <w:r w:rsidRPr="005F04C8">
        <w:rPr>
          <w:sz w:val="26"/>
          <w:szCs w:val="26"/>
        </w:rPr>
        <w:t xml:space="preserve">ст. 26.11 КоАП РФ, а изложенный в обжалуемом постановлении вывод о наличии в действиях </w:t>
      </w:r>
      <w:r>
        <w:rPr>
          <w:sz w:val="26"/>
          <w:szCs w:val="26"/>
        </w:rPr>
        <w:t>Кобозева</w:t>
      </w:r>
      <w:r w:rsidRPr="005F04C8">
        <w:rPr>
          <w:sz w:val="26"/>
          <w:szCs w:val="26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Нарушений, которые могли бы дать основания для вывода о необходимости отмены судебного постановления, из дела не усматривается.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Назначенное </w:t>
      </w:r>
      <w:r>
        <w:rPr>
          <w:sz w:val="26"/>
          <w:szCs w:val="26"/>
        </w:rPr>
        <w:t>Кобозеву</w:t>
      </w:r>
      <w:r w:rsidRPr="005F04C8">
        <w:rPr>
          <w:sz w:val="26"/>
          <w:szCs w:val="26"/>
        </w:rPr>
        <w:t xml:space="preserve"> административное наказание соответствует тяжести содеянного, данным о личности виновного и определено в пределах санкции ч. 1 </w:t>
      </w:r>
      <w:r>
        <w:rPr>
          <w:sz w:val="26"/>
          <w:szCs w:val="26"/>
        </w:rPr>
        <w:t xml:space="preserve">       </w:t>
      </w:r>
      <w:r w:rsidRPr="005F04C8">
        <w:rPr>
          <w:sz w:val="26"/>
          <w:szCs w:val="26"/>
        </w:rPr>
        <w:t>ст. 12.26 КоАП РФ.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>На основании изложенного, руководствуясь ст. 30.6 и 30.7 КоАП РФ, судья</w:t>
      </w:r>
    </w:p>
    <w:p w:rsidR="00B719CB" w:rsidRDefault="00B719CB" w:rsidP="000269E5">
      <w:pPr>
        <w:pStyle w:val="BodyText2"/>
        <w:suppressAutoHyphens/>
        <w:jc w:val="center"/>
      </w:pPr>
    </w:p>
    <w:p w:rsidR="00B719CB" w:rsidRPr="005F04C8" w:rsidRDefault="00B719CB" w:rsidP="000269E5">
      <w:pPr>
        <w:pStyle w:val="BodyText2"/>
        <w:suppressAutoHyphens/>
        <w:jc w:val="center"/>
      </w:pPr>
      <w:r w:rsidRPr="005F04C8">
        <w:t>РЕШИЛ:</w:t>
      </w: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</w:p>
    <w:p w:rsidR="00B719CB" w:rsidRPr="005F04C8" w:rsidRDefault="00B719CB" w:rsidP="000269E5">
      <w:pPr>
        <w:suppressAutoHyphens/>
        <w:ind w:firstLine="709"/>
        <w:jc w:val="both"/>
        <w:rPr>
          <w:sz w:val="26"/>
          <w:szCs w:val="26"/>
        </w:rPr>
      </w:pPr>
      <w:r w:rsidRPr="005F04C8">
        <w:rPr>
          <w:sz w:val="26"/>
          <w:szCs w:val="26"/>
        </w:rPr>
        <w:t xml:space="preserve">Постановление </w:t>
      </w:r>
      <w:r>
        <w:rPr>
          <w:sz w:val="26"/>
          <w:szCs w:val="26"/>
        </w:rPr>
        <w:t>судьи Ставропольского</w:t>
      </w:r>
      <w:r w:rsidRPr="005F04C8">
        <w:rPr>
          <w:sz w:val="26"/>
          <w:szCs w:val="26"/>
        </w:rPr>
        <w:t xml:space="preserve"> гарнизонного военного суда от </w:t>
      </w:r>
      <w:r>
        <w:rPr>
          <w:sz w:val="26"/>
          <w:szCs w:val="26"/>
        </w:rPr>
        <w:t>25</w:t>
      </w:r>
      <w:r w:rsidRPr="005F04C8">
        <w:rPr>
          <w:sz w:val="26"/>
          <w:szCs w:val="26"/>
        </w:rPr>
        <w:t xml:space="preserve"> </w:t>
      </w:r>
      <w:r>
        <w:rPr>
          <w:sz w:val="26"/>
          <w:szCs w:val="26"/>
        </w:rPr>
        <w:t>сентября</w:t>
      </w:r>
      <w:r w:rsidRPr="005F04C8">
        <w:rPr>
          <w:sz w:val="26"/>
          <w:szCs w:val="26"/>
        </w:rPr>
        <w:t xml:space="preserve"> 2017 г. о назначении </w:t>
      </w:r>
      <w:r>
        <w:rPr>
          <w:sz w:val="26"/>
          <w:szCs w:val="26"/>
        </w:rPr>
        <w:t>Кобозеву Сергею Александровичу</w:t>
      </w:r>
      <w:r w:rsidRPr="005F04C8">
        <w:rPr>
          <w:sz w:val="26"/>
          <w:szCs w:val="26"/>
        </w:rPr>
        <w:t xml:space="preserve"> административного наказания за совершение правонарушения, предусмотренного ч. 1 ст. 12.26 КоАП РФ, оставить без изменения, а жалобу </w:t>
      </w:r>
      <w:r>
        <w:rPr>
          <w:sz w:val="26"/>
          <w:szCs w:val="26"/>
        </w:rPr>
        <w:t xml:space="preserve">Кобозева С.А. </w:t>
      </w:r>
      <w:r w:rsidRPr="005F04C8">
        <w:rPr>
          <w:sz w:val="26"/>
          <w:szCs w:val="26"/>
        </w:rPr>
        <w:t>– без удовлетворения.</w:t>
      </w:r>
    </w:p>
    <w:p w:rsidR="00B719CB" w:rsidRDefault="00B719CB" w:rsidP="000269E5">
      <w:pPr>
        <w:suppressAutoHyphens/>
        <w:jc w:val="both"/>
        <w:rPr>
          <w:sz w:val="26"/>
          <w:szCs w:val="26"/>
        </w:rPr>
      </w:pPr>
    </w:p>
    <w:p w:rsidR="00B719CB" w:rsidRDefault="00B719CB" w:rsidP="000269E5">
      <w:pPr>
        <w:suppressAutoHyphens/>
        <w:jc w:val="both"/>
        <w:rPr>
          <w:sz w:val="26"/>
          <w:szCs w:val="26"/>
        </w:rPr>
      </w:pPr>
    </w:p>
    <w:p w:rsidR="00B719CB" w:rsidRPr="005F04C8" w:rsidRDefault="00B719CB" w:rsidP="000269E5">
      <w:pPr>
        <w:suppressAutoHyphens/>
        <w:jc w:val="both"/>
        <w:rPr>
          <w:sz w:val="26"/>
          <w:szCs w:val="26"/>
        </w:rPr>
      </w:pPr>
      <w:r w:rsidRPr="005F04C8">
        <w:rPr>
          <w:sz w:val="26"/>
          <w:szCs w:val="26"/>
        </w:rPr>
        <w:t>Судья</w:t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</w:r>
      <w:r w:rsidRPr="005F04C8">
        <w:rPr>
          <w:sz w:val="26"/>
          <w:szCs w:val="26"/>
        </w:rPr>
        <w:tab/>
        <w:t xml:space="preserve">          </w:t>
      </w:r>
      <w:r>
        <w:rPr>
          <w:sz w:val="26"/>
          <w:szCs w:val="26"/>
        </w:rPr>
        <w:t xml:space="preserve">              </w:t>
      </w:r>
      <w:r w:rsidRPr="005F04C8">
        <w:rPr>
          <w:sz w:val="26"/>
          <w:szCs w:val="26"/>
        </w:rPr>
        <w:t>А.А. Магомадов</w:t>
      </w:r>
    </w:p>
    <w:sectPr w:rsidR="00B719CB" w:rsidRPr="005F04C8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19CB" w:rsidRDefault="00B719CB" w:rsidP="00F11951">
      <w:r>
        <w:separator/>
      </w:r>
    </w:p>
  </w:endnote>
  <w:endnote w:type="continuationSeparator" w:id="0">
    <w:p w:rsidR="00B719CB" w:rsidRDefault="00B719C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19CB" w:rsidRDefault="00B719CB" w:rsidP="00F11951">
      <w:r>
        <w:separator/>
      </w:r>
    </w:p>
  </w:footnote>
  <w:footnote w:type="continuationSeparator" w:id="0">
    <w:p w:rsidR="00B719CB" w:rsidRDefault="00B719C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19CB" w:rsidRDefault="00B719CB">
    <w:pPr>
      <w:pStyle w:val="Header"/>
      <w:jc w:val="center"/>
    </w:pPr>
    <w:fldSimple w:instr=" PAGE   \* MERGEFORMAT ">
      <w:r>
        <w:rPr>
          <w:noProof/>
        </w:rPr>
        <w:t>3</w:t>
      </w:r>
    </w:fldSimple>
  </w:p>
  <w:p w:rsidR="00B719CB" w:rsidRDefault="00B719C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40B7"/>
    <w:rsid w:val="00007064"/>
    <w:rsid w:val="00011FEC"/>
    <w:rsid w:val="00014CC3"/>
    <w:rsid w:val="00015FEE"/>
    <w:rsid w:val="00016461"/>
    <w:rsid w:val="00020190"/>
    <w:rsid w:val="00021508"/>
    <w:rsid w:val="00023094"/>
    <w:rsid w:val="000269E5"/>
    <w:rsid w:val="00027268"/>
    <w:rsid w:val="000301E5"/>
    <w:rsid w:val="0003317F"/>
    <w:rsid w:val="00033FF7"/>
    <w:rsid w:val="0004226D"/>
    <w:rsid w:val="000430D8"/>
    <w:rsid w:val="00047F77"/>
    <w:rsid w:val="00050E3A"/>
    <w:rsid w:val="000528D2"/>
    <w:rsid w:val="00052D0B"/>
    <w:rsid w:val="00053253"/>
    <w:rsid w:val="0005348C"/>
    <w:rsid w:val="00053EF2"/>
    <w:rsid w:val="000543DA"/>
    <w:rsid w:val="00055AF6"/>
    <w:rsid w:val="000579F5"/>
    <w:rsid w:val="00062CF0"/>
    <w:rsid w:val="0006429B"/>
    <w:rsid w:val="00065C73"/>
    <w:rsid w:val="00066670"/>
    <w:rsid w:val="00070A21"/>
    <w:rsid w:val="00076786"/>
    <w:rsid w:val="00080B11"/>
    <w:rsid w:val="00085AEF"/>
    <w:rsid w:val="00086FF3"/>
    <w:rsid w:val="0009150A"/>
    <w:rsid w:val="000926B2"/>
    <w:rsid w:val="0009350A"/>
    <w:rsid w:val="000A30D0"/>
    <w:rsid w:val="000A5156"/>
    <w:rsid w:val="000A5778"/>
    <w:rsid w:val="000A71D0"/>
    <w:rsid w:val="000A748B"/>
    <w:rsid w:val="000A779A"/>
    <w:rsid w:val="000B34F6"/>
    <w:rsid w:val="000B66C1"/>
    <w:rsid w:val="000C1C2F"/>
    <w:rsid w:val="000C22B6"/>
    <w:rsid w:val="000C2EA7"/>
    <w:rsid w:val="000C3215"/>
    <w:rsid w:val="000C6861"/>
    <w:rsid w:val="000D38AB"/>
    <w:rsid w:val="000D70CD"/>
    <w:rsid w:val="000D7492"/>
    <w:rsid w:val="000E03FE"/>
    <w:rsid w:val="000E05E9"/>
    <w:rsid w:val="000E613F"/>
    <w:rsid w:val="000E69CB"/>
    <w:rsid w:val="000F2ACD"/>
    <w:rsid w:val="000F2CDC"/>
    <w:rsid w:val="00100D29"/>
    <w:rsid w:val="001019ED"/>
    <w:rsid w:val="00104B0C"/>
    <w:rsid w:val="001056FB"/>
    <w:rsid w:val="00106148"/>
    <w:rsid w:val="001126B4"/>
    <w:rsid w:val="0011367D"/>
    <w:rsid w:val="001163C8"/>
    <w:rsid w:val="001170B7"/>
    <w:rsid w:val="00120989"/>
    <w:rsid w:val="0012739B"/>
    <w:rsid w:val="0013031E"/>
    <w:rsid w:val="00131DCD"/>
    <w:rsid w:val="0013451A"/>
    <w:rsid w:val="0013568B"/>
    <w:rsid w:val="001369E5"/>
    <w:rsid w:val="001418D6"/>
    <w:rsid w:val="00142099"/>
    <w:rsid w:val="0014270F"/>
    <w:rsid w:val="00147305"/>
    <w:rsid w:val="00154A76"/>
    <w:rsid w:val="00156366"/>
    <w:rsid w:val="001609F0"/>
    <w:rsid w:val="00162499"/>
    <w:rsid w:val="00163295"/>
    <w:rsid w:val="00163DAD"/>
    <w:rsid w:val="0016441A"/>
    <w:rsid w:val="001645DE"/>
    <w:rsid w:val="001723EF"/>
    <w:rsid w:val="00174D3B"/>
    <w:rsid w:val="00180A34"/>
    <w:rsid w:val="00180FCC"/>
    <w:rsid w:val="00181F07"/>
    <w:rsid w:val="00185971"/>
    <w:rsid w:val="00187D2D"/>
    <w:rsid w:val="001950DB"/>
    <w:rsid w:val="001A165F"/>
    <w:rsid w:val="001B0D20"/>
    <w:rsid w:val="001B166B"/>
    <w:rsid w:val="001B222F"/>
    <w:rsid w:val="001B2CC3"/>
    <w:rsid w:val="001B34E4"/>
    <w:rsid w:val="001B397F"/>
    <w:rsid w:val="001B43D9"/>
    <w:rsid w:val="001C4D2D"/>
    <w:rsid w:val="001C522E"/>
    <w:rsid w:val="001C78BE"/>
    <w:rsid w:val="001D1102"/>
    <w:rsid w:val="001D1F47"/>
    <w:rsid w:val="001D5345"/>
    <w:rsid w:val="001E2D16"/>
    <w:rsid w:val="001E5775"/>
    <w:rsid w:val="001E756B"/>
    <w:rsid w:val="001F141A"/>
    <w:rsid w:val="001F1AEB"/>
    <w:rsid w:val="001F3AD5"/>
    <w:rsid w:val="001F63BF"/>
    <w:rsid w:val="001F66CC"/>
    <w:rsid w:val="001F6E4D"/>
    <w:rsid w:val="00201A35"/>
    <w:rsid w:val="0020262B"/>
    <w:rsid w:val="00202E83"/>
    <w:rsid w:val="00203C53"/>
    <w:rsid w:val="00205248"/>
    <w:rsid w:val="00211342"/>
    <w:rsid w:val="00211A02"/>
    <w:rsid w:val="00216447"/>
    <w:rsid w:val="00220E1E"/>
    <w:rsid w:val="00222642"/>
    <w:rsid w:val="00226008"/>
    <w:rsid w:val="00231E0E"/>
    <w:rsid w:val="00241E32"/>
    <w:rsid w:val="00242503"/>
    <w:rsid w:val="0024730E"/>
    <w:rsid w:val="00252429"/>
    <w:rsid w:val="00253781"/>
    <w:rsid w:val="00256357"/>
    <w:rsid w:val="002614F0"/>
    <w:rsid w:val="002629F7"/>
    <w:rsid w:val="0026592B"/>
    <w:rsid w:val="00265953"/>
    <w:rsid w:val="00266047"/>
    <w:rsid w:val="002706BE"/>
    <w:rsid w:val="002729A9"/>
    <w:rsid w:val="00272C3A"/>
    <w:rsid w:val="00272D5C"/>
    <w:rsid w:val="00274DC1"/>
    <w:rsid w:val="00274F58"/>
    <w:rsid w:val="002750C7"/>
    <w:rsid w:val="002855A9"/>
    <w:rsid w:val="0028701A"/>
    <w:rsid w:val="00287FC0"/>
    <w:rsid w:val="002935C4"/>
    <w:rsid w:val="00296CC0"/>
    <w:rsid w:val="00297F61"/>
    <w:rsid w:val="002A6CE1"/>
    <w:rsid w:val="002A77D8"/>
    <w:rsid w:val="002B191E"/>
    <w:rsid w:val="002B347E"/>
    <w:rsid w:val="002B403F"/>
    <w:rsid w:val="002B4506"/>
    <w:rsid w:val="002B4C0D"/>
    <w:rsid w:val="002C11E8"/>
    <w:rsid w:val="002C12A5"/>
    <w:rsid w:val="002C1D36"/>
    <w:rsid w:val="002C59EB"/>
    <w:rsid w:val="002D4BD1"/>
    <w:rsid w:val="002D5707"/>
    <w:rsid w:val="002D58B1"/>
    <w:rsid w:val="002D5FE2"/>
    <w:rsid w:val="002D64CB"/>
    <w:rsid w:val="002E096A"/>
    <w:rsid w:val="002E1EF2"/>
    <w:rsid w:val="002E2469"/>
    <w:rsid w:val="002E28E9"/>
    <w:rsid w:val="002E2B97"/>
    <w:rsid w:val="002E69EF"/>
    <w:rsid w:val="002F325B"/>
    <w:rsid w:val="002F56E5"/>
    <w:rsid w:val="002F78F2"/>
    <w:rsid w:val="003006F5"/>
    <w:rsid w:val="003047B1"/>
    <w:rsid w:val="00306035"/>
    <w:rsid w:val="00310229"/>
    <w:rsid w:val="0031098D"/>
    <w:rsid w:val="003118A3"/>
    <w:rsid w:val="003122A3"/>
    <w:rsid w:val="00326806"/>
    <w:rsid w:val="00327994"/>
    <w:rsid w:val="0033374B"/>
    <w:rsid w:val="003359B6"/>
    <w:rsid w:val="00340695"/>
    <w:rsid w:val="00340B7C"/>
    <w:rsid w:val="00340E79"/>
    <w:rsid w:val="00342455"/>
    <w:rsid w:val="00343B2B"/>
    <w:rsid w:val="003513E5"/>
    <w:rsid w:val="00352103"/>
    <w:rsid w:val="003524F5"/>
    <w:rsid w:val="0035278F"/>
    <w:rsid w:val="00353F6D"/>
    <w:rsid w:val="0035489D"/>
    <w:rsid w:val="00361527"/>
    <w:rsid w:val="00361612"/>
    <w:rsid w:val="003623CB"/>
    <w:rsid w:val="00362DA6"/>
    <w:rsid w:val="00364F38"/>
    <w:rsid w:val="0036602B"/>
    <w:rsid w:val="003709AA"/>
    <w:rsid w:val="00370B3A"/>
    <w:rsid w:val="003726C2"/>
    <w:rsid w:val="00372A1B"/>
    <w:rsid w:val="00372D95"/>
    <w:rsid w:val="00373DB0"/>
    <w:rsid w:val="00380CF7"/>
    <w:rsid w:val="00382356"/>
    <w:rsid w:val="00387E92"/>
    <w:rsid w:val="00393C89"/>
    <w:rsid w:val="00394A1D"/>
    <w:rsid w:val="00395486"/>
    <w:rsid w:val="003A61F7"/>
    <w:rsid w:val="003B06D1"/>
    <w:rsid w:val="003B0A1F"/>
    <w:rsid w:val="003B0CA5"/>
    <w:rsid w:val="003B4E46"/>
    <w:rsid w:val="003B56F3"/>
    <w:rsid w:val="003B5E7A"/>
    <w:rsid w:val="003B6345"/>
    <w:rsid w:val="003B799C"/>
    <w:rsid w:val="003C1FF6"/>
    <w:rsid w:val="003C2285"/>
    <w:rsid w:val="003C2572"/>
    <w:rsid w:val="003C5DC3"/>
    <w:rsid w:val="003C5DC9"/>
    <w:rsid w:val="003C6814"/>
    <w:rsid w:val="003C7861"/>
    <w:rsid w:val="003D030E"/>
    <w:rsid w:val="003D0630"/>
    <w:rsid w:val="003D7BB3"/>
    <w:rsid w:val="003E1A0A"/>
    <w:rsid w:val="003E2066"/>
    <w:rsid w:val="003E5867"/>
    <w:rsid w:val="003F3768"/>
    <w:rsid w:val="003F5A5C"/>
    <w:rsid w:val="003F5BBB"/>
    <w:rsid w:val="003F6668"/>
    <w:rsid w:val="003F6D1C"/>
    <w:rsid w:val="0040103A"/>
    <w:rsid w:val="004024DA"/>
    <w:rsid w:val="00402833"/>
    <w:rsid w:val="004032F9"/>
    <w:rsid w:val="00410FD6"/>
    <w:rsid w:val="00411398"/>
    <w:rsid w:val="00415D7B"/>
    <w:rsid w:val="004178B3"/>
    <w:rsid w:val="00425377"/>
    <w:rsid w:val="00427649"/>
    <w:rsid w:val="00435428"/>
    <w:rsid w:val="00437954"/>
    <w:rsid w:val="00437C4E"/>
    <w:rsid w:val="00441B59"/>
    <w:rsid w:val="00444C51"/>
    <w:rsid w:val="004508F6"/>
    <w:rsid w:val="00452CB4"/>
    <w:rsid w:val="004619FC"/>
    <w:rsid w:val="00463BCD"/>
    <w:rsid w:val="00466DA4"/>
    <w:rsid w:val="00467C76"/>
    <w:rsid w:val="00470A38"/>
    <w:rsid w:val="004731F0"/>
    <w:rsid w:val="004735B3"/>
    <w:rsid w:val="004777BB"/>
    <w:rsid w:val="00481B82"/>
    <w:rsid w:val="00482468"/>
    <w:rsid w:val="00482E44"/>
    <w:rsid w:val="00484B2B"/>
    <w:rsid w:val="00485CBC"/>
    <w:rsid w:val="0049781F"/>
    <w:rsid w:val="004A1B9B"/>
    <w:rsid w:val="004A47A0"/>
    <w:rsid w:val="004A4A7F"/>
    <w:rsid w:val="004A647B"/>
    <w:rsid w:val="004A7A95"/>
    <w:rsid w:val="004B0513"/>
    <w:rsid w:val="004B08A2"/>
    <w:rsid w:val="004B2212"/>
    <w:rsid w:val="004B45C3"/>
    <w:rsid w:val="004B4DD1"/>
    <w:rsid w:val="004B5C4A"/>
    <w:rsid w:val="004B6561"/>
    <w:rsid w:val="004C1EFF"/>
    <w:rsid w:val="004C28B4"/>
    <w:rsid w:val="004C3026"/>
    <w:rsid w:val="004D038C"/>
    <w:rsid w:val="004D2310"/>
    <w:rsid w:val="004D3CCF"/>
    <w:rsid w:val="004D6C61"/>
    <w:rsid w:val="004D77B9"/>
    <w:rsid w:val="004D7D35"/>
    <w:rsid w:val="004E1EC3"/>
    <w:rsid w:val="004E2404"/>
    <w:rsid w:val="004E444E"/>
    <w:rsid w:val="004F13EE"/>
    <w:rsid w:val="004F3276"/>
    <w:rsid w:val="004F3E46"/>
    <w:rsid w:val="004F3F1F"/>
    <w:rsid w:val="004F60E6"/>
    <w:rsid w:val="004F70B0"/>
    <w:rsid w:val="005010A1"/>
    <w:rsid w:val="005020A4"/>
    <w:rsid w:val="00504CE8"/>
    <w:rsid w:val="00506DEF"/>
    <w:rsid w:val="00506F4E"/>
    <w:rsid w:val="00512EB8"/>
    <w:rsid w:val="00513004"/>
    <w:rsid w:val="0051578C"/>
    <w:rsid w:val="00525737"/>
    <w:rsid w:val="00527F03"/>
    <w:rsid w:val="00530023"/>
    <w:rsid w:val="005319F1"/>
    <w:rsid w:val="00532405"/>
    <w:rsid w:val="00534FE3"/>
    <w:rsid w:val="0053687C"/>
    <w:rsid w:val="00537359"/>
    <w:rsid w:val="00541339"/>
    <w:rsid w:val="00542808"/>
    <w:rsid w:val="00543311"/>
    <w:rsid w:val="005438DA"/>
    <w:rsid w:val="00543CEC"/>
    <w:rsid w:val="00544D6C"/>
    <w:rsid w:val="00550432"/>
    <w:rsid w:val="00550B6C"/>
    <w:rsid w:val="00551D9B"/>
    <w:rsid w:val="00552817"/>
    <w:rsid w:val="00553872"/>
    <w:rsid w:val="00556779"/>
    <w:rsid w:val="0055760F"/>
    <w:rsid w:val="005615B4"/>
    <w:rsid w:val="00561E40"/>
    <w:rsid w:val="005628BF"/>
    <w:rsid w:val="005649F9"/>
    <w:rsid w:val="00564CD0"/>
    <w:rsid w:val="00564D15"/>
    <w:rsid w:val="00567CEA"/>
    <w:rsid w:val="005704BA"/>
    <w:rsid w:val="0057135C"/>
    <w:rsid w:val="005768E5"/>
    <w:rsid w:val="00580569"/>
    <w:rsid w:val="00581719"/>
    <w:rsid w:val="00586486"/>
    <w:rsid w:val="00586845"/>
    <w:rsid w:val="00592F44"/>
    <w:rsid w:val="00593A99"/>
    <w:rsid w:val="0059415E"/>
    <w:rsid w:val="00595F64"/>
    <w:rsid w:val="00596F21"/>
    <w:rsid w:val="00597432"/>
    <w:rsid w:val="005A3EAD"/>
    <w:rsid w:val="005A6B89"/>
    <w:rsid w:val="005A7986"/>
    <w:rsid w:val="005B0741"/>
    <w:rsid w:val="005B1026"/>
    <w:rsid w:val="005B1DD6"/>
    <w:rsid w:val="005B3C3F"/>
    <w:rsid w:val="005B6565"/>
    <w:rsid w:val="005B6885"/>
    <w:rsid w:val="005B6FDB"/>
    <w:rsid w:val="005B791E"/>
    <w:rsid w:val="005C02EA"/>
    <w:rsid w:val="005C0B84"/>
    <w:rsid w:val="005C1909"/>
    <w:rsid w:val="005C438D"/>
    <w:rsid w:val="005D02B3"/>
    <w:rsid w:val="005D389A"/>
    <w:rsid w:val="005E1DDE"/>
    <w:rsid w:val="005E53B8"/>
    <w:rsid w:val="005E5E6A"/>
    <w:rsid w:val="005F04C8"/>
    <w:rsid w:val="005F05A9"/>
    <w:rsid w:val="005F1223"/>
    <w:rsid w:val="005F5277"/>
    <w:rsid w:val="005F5B88"/>
    <w:rsid w:val="005F75ED"/>
    <w:rsid w:val="006009F2"/>
    <w:rsid w:val="00600DDF"/>
    <w:rsid w:val="00600EE9"/>
    <w:rsid w:val="0060259B"/>
    <w:rsid w:val="0060324D"/>
    <w:rsid w:val="0060466C"/>
    <w:rsid w:val="00604D31"/>
    <w:rsid w:val="00607163"/>
    <w:rsid w:val="00610A24"/>
    <w:rsid w:val="0061177F"/>
    <w:rsid w:val="0061340A"/>
    <w:rsid w:val="00614D08"/>
    <w:rsid w:val="006177EF"/>
    <w:rsid w:val="006205B0"/>
    <w:rsid w:val="00620CE4"/>
    <w:rsid w:val="00621B74"/>
    <w:rsid w:val="00622B7E"/>
    <w:rsid w:val="00624043"/>
    <w:rsid w:val="00630F05"/>
    <w:rsid w:val="00631909"/>
    <w:rsid w:val="00631CA9"/>
    <w:rsid w:val="00633D23"/>
    <w:rsid w:val="00637B40"/>
    <w:rsid w:val="00640210"/>
    <w:rsid w:val="006423A3"/>
    <w:rsid w:val="0064524A"/>
    <w:rsid w:val="00650881"/>
    <w:rsid w:val="0065457B"/>
    <w:rsid w:val="00662025"/>
    <w:rsid w:val="00662317"/>
    <w:rsid w:val="006628F0"/>
    <w:rsid w:val="00662D4B"/>
    <w:rsid w:val="00666C00"/>
    <w:rsid w:val="00667792"/>
    <w:rsid w:val="006705F2"/>
    <w:rsid w:val="00670747"/>
    <w:rsid w:val="00671CC6"/>
    <w:rsid w:val="00673A6D"/>
    <w:rsid w:val="00674D2F"/>
    <w:rsid w:val="00675910"/>
    <w:rsid w:val="00675BD9"/>
    <w:rsid w:val="00676600"/>
    <w:rsid w:val="006773A4"/>
    <w:rsid w:val="00680167"/>
    <w:rsid w:val="00681243"/>
    <w:rsid w:val="00682A93"/>
    <w:rsid w:val="00683F8A"/>
    <w:rsid w:val="00684E63"/>
    <w:rsid w:val="00686028"/>
    <w:rsid w:val="0068771F"/>
    <w:rsid w:val="0069054A"/>
    <w:rsid w:val="00690C81"/>
    <w:rsid w:val="00695773"/>
    <w:rsid w:val="00696024"/>
    <w:rsid w:val="006961FA"/>
    <w:rsid w:val="0069633E"/>
    <w:rsid w:val="0069676E"/>
    <w:rsid w:val="00697ADD"/>
    <w:rsid w:val="006A1D9A"/>
    <w:rsid w:val="006A2618"/>
    <w:rsid w:val="006A707C"/>
    <w:rsid w:val="006B03E9"/>
    <w:rsid w:val="006B3AEF"/>
    <w:rsid w:val="006B4490"/>
    <w:rsid w:val="006B44A7"/>
    <w:rsid w:val="006B4808"/>
    <w:rsid w:val="006B6A3C"/>
    <w:rsid w:val="006B74B4"/>
    <w:rsid w:val="006C0FBE"/>
    <w:rsid w:val="006C42FF"/>
    <w:rsid w:val="006C4B54"/>
    <w:rsid w:val="006C4D93"/>
    <w:rsid w:val="006C4DDF"/>
    <w:rsid w:val="006C6AC1"/>
    <w:rsid w:val="006C6D29"/>
    <w:rsid w:val="006D083E"/>
    <w:rsid w:val="006D1767"/>
    <w:rsid w:val="006D30EA"/>
    <w:rsid w:val="006D360B"/>
    <w:rsid w:val="006D4293"/>
    <w:rsid w:val="006D5D51"/>
    <w:rsid w:val="006D660A"/>
    <w:rsid w:val="006E1DDE"/>
    <w:rsid w:val="006E1F29"/>
    <w:rsid w:val="006E2C03"/>
    <w:rsid w:val="006E4A1C"/>
    <w:rsid w:val="006E5252"/>
    <w:rsid w:val="006E5844"/>
    <w:rsid w:val="006E5A52"/>
    <w:rsid w:val="006E6CEF"/>
    <w:rsid w:val="006F0B8D"/>
    <w:rsid w:val="006F104D"/>
    <w:rsid w:val="006F4CCC"/>
    <w:rsid w:val="006F5D46"/>
    <w:rsid w:val="006F7A0D"/>
    <w:rsid w:val="00703200"/>
    <w:rsid w:val="00704122"/>
    <w:rsid w:val="007064FF"/>
    <w:rsid w:val="007079D9"/>
    <w:rsid w:val="00710AB1"/>
    <w:rsid w:val="00712A39"/>
    <w:rsid w:val="00713040"/>
    <w:rsid w:val="007148EF"/>
    <w:rsid w:val="00714920"/>
    <w:rsid w:val="00720590"/>
    <w:rsid w:val="00720DD0"/>
    <w:rsid w:val="00723B54"/>
    <w:rsid w:val="00724333"/>
    <w:rsid w:val="00724A53"/>
    <w:rsid w:val="007259AB"/>
    <w:rsid w:val="007277A0"/>
    <w:rsid w:val="00727CC8"/>
    <w:rsid w:val="00727E06"/>
    <w:rsid w:val="007309E4"/>
    <w:rsid w:val="00730AFE"/>
    <w:rsid w:val="007329EA"/>
    <w:rsid w:val="007337DA"/>
    <w:rsid w:val="00737F8C"/>
    <w:rsid w:val="00740267"/>
    <w:rsid w:val="00742ECB"/>
    <w:rsid w:val="0074690D"/>
    <w:rsid w:val="0074702D"/>
    <w:rsid w:val="00747DCF"/>
    <w:rsid w:val="00750195"/>
    <w:rsid w:val="00751487"/>
    <w:rsid w:val="00751837"/>
    <w:rsid w:val="00751B89"/>
    <w:rsid w:val="007552F2"/>
    <w:rsid w:val="007604FE"/>
    <w:rsid w:val="00760F99"/>
    <w:rsid w:val="007613E5"/>
    <w:rsid w:val="007616AE"/>
    <w:rsid w:val="0076229E"/>
    <w:rsid w:val="00762977"/>
    <w:rsid w:val="00763491"/>
    <w:rsid w:val="00763BEB"/>
    <w:rsid w:val="007641AC"/>
    <w:rsid w:val="0076503C"/>
    <w:rsid w:val="00765A66"/>
    <w:rsid w:val="00767ECB"/>
    <w:rsid w:val="007707B3"/>
    <w:rsid w:val="00770BD7"/>
    <w:rsid w:val="00773908"/>
    <w:rsid w:val="00775549"/>
    <w:rsid w:val="0077609B"/>
    <w:rsid w:val="00777CDD"/>
    <w:rsid w:val="00780ABF"/>
    <w:rsid w:val="00781366"/>
    <w:rsid w:val="00782B40"/>
    <w:rsid w:val="007843A7"/>
    <w:rsid w:val="007853C0"/>
    <w:rsid w:val="007910F9"/>
    <w:rsid w:val="00792C97"/>
    <w:rsid w:val="00793014"/>
    <w:rsid w:val="00797088"/>
    <w:rsid w:val="007A1803"/>
    <w:rsid w:val="007A54D7"/>
    <w:rsid w:val="007A7CC9"/>
    <w:rsid w:val="007B0545"/>
    <w:rsid w:val="007B2D40"/>
    <w:rsid w:val="007B61AD"/>
    <w:rsid w:val="007B713D"/>
    <w:rsid w:val="007C09A2"/>
    <w:rsid w:val="007C4417"/>
    <w:rsid w:val="007C45A1"/>
    <w:rsid w:val="007C597B"/>
    <w:rsid w:val="007C5E53"/>
    <w:rsid w:val="007C7DD2"/>
    <w:rsid w:val="007D1884"/>
    <w:rsid w:val="007D3E5F"/>
    <w:rsid w:val="007D4333"/>
    <w:rsid w:val="007D46D4"/>
    <w:rsid w:val="007D7C34"/>
    <w:rsid w:val="007D7CD0"/>
    <w:rsid w:val="007E1C92"/>
    <w:rsid w:val="007E3AE0"/>
    <w:rsid w:val="007E5920"/>
    <w:rsid w:val="007E5BEE"/>
    <w:rsid w:val="007F128A"/>
    <w:rsid w:val="007F616F"/>
    <w:rsid w:val="0080093B"/>
    <w:rsid w:val="008026DB"/>
    <w:rsid w:val="00803843"/>
    <w:rsid w:val="00803871"/>
    <w:rsid w:val="00805168"/>
    <w:rsid w:val="00810189"/>
    <w:rsid w:val="008104C9"/>
    <w:rsid w:val="00812332"/>
    <w:rsid w:val="00813031"/>
    <w:rsid w:val="00813B55"/>
    <w:rsid w:val="00813C5D"/>
    <w:rsid w:val="00814F34"/>
    <w:rsid w:val="00815D6C"/>
    <w:rsid w:val="008161A5"/>
    <w:rsid w:val="00817448"/>
    <w:rsid w:val="0082012B"/>
    <w:rsid w:val="008212C1"/>
    <w:rsid w:val="0082354E"/>
    <w:rsid w:val="008249BD"/>
    <w:rsid w:val="008351D3"/>
    <w:rsid w:val="00835D0F"/>
    <w:rsid w:val="008360F9"/>
    <w:rsid w:val="00840B6D"/>
    <w:rsid w:val="008415EA"/>
    <w:rsid w:val="008436F9"/>
    <w:rsid w:val="00844A09"/>
    <w:rsid w:val="00845C9C"/>
    <w:rsid w:val="0084694C"/>
    <w:rsid w:val="00846D48"/>
    <w:rsid w:val="00850D30"/>
    <w:rsid w:val="00850FE7"/>
    <w:rsid w:val="00851128"/>
    <w:rsid w:val="00853108"/>
    <w:rsid w:val="00860590"/>
    <w:rsid w:val="0086197F"/>
    <w:rsid w:val="00863993"/>
    <w:rsid w:val="00863A7D"/>
    <w:rsid w:val="00867D33"/>
    <w:rsid w:val="00872E88"/>
    <w:rsid w:val="008743A8"/>
    <w:rsid w:val="00875140"/>
    <w:rsid w:val="00876232"/>
    <w:rsid w:val="00876B3E"/>
    <w:rsid w:val="00880648"/>
    <w:rsid w:val="0088098A"/>
    <w:rsid w:val="00881C36"/>
    <w:rsid w:val="00886E56"/>
    <w:rsid w:val="00887878"/>
    <w:rsid w:val="00893BBE"/>
    <w:rsid w:val="0089506C"/>
    <w:rsid w:val="00897E1F"/>
    <w:rsid w:val="008A1E0A"/>
    <w:rsid w:val="008A397D"/>
    <w:rsid w:val="008A4708"/>
    <w:rsid w:val="008A540D"/>
    <w:rsid w:val="008A5840"/>
    <w:rsid w:val="008A6E15"/>
    <w:rsid w:val="008A7201"/>
    <w:rsid w:val="008B0F9C"/>
    <w:rsid w:val="008B20BA"/>
    <w:rsid w:val="008B480B"/>
    <w:rsid w:val="008B48A9"/>
    <w:rsid w:val="008B4FA4"/>
    <w:rsid w:val="008B6233"/>
    <w:rsid w:val="008C12F2"/>
    <w:rsid w:val="008C1AC1"/>
    <w:rsid w:val="008C2CDE"/>
    <w:rsid w:val="008C4265"/>
    <w:rsid w:val="008C5830"/>
    <w:rsid w:val="008D0467"/>
    <w:rsid w:val="008D20FC"/>
    <w:rsid w:val="008D7524"/>
    <w:rsid w:val="008D7A58"/>
    <w:rsid w:val="008E0DD4"/>
    <w:rsid w:val="008E1EEB"/>
    <w:rsid w:val="008E2933"/>
    <w:rsid w:val="008E4843"/>
    <w:rsid w:val="008E67CB"/>
    <w:rsid w:val="008E6A47"/>
    <w:rsid w:val="008F2262"/>
    <w:rsid w:val="008F26E4"/>
    <w:rsid w:val="008F3635"/>
    <w:rsid w:val="008F3A39"/>
    <w:rsid w:val="008F3F09"/>
    <w:rsid w:val="008F460B"/>
    <w:rsid w:val="008F75E0"/>
    <w:rsid w:val="00903657"/>
    <w:rsid w:val="00907E3A"/>
    <w:rsid w:val="00913C34"/>
    <w:rsid w:val="00917F8C"/>
    <w:rsid w:val="009231A7"/>
    <w:rsid w:val="00926087"/>
    <w:rsid w:val="00930351"/>
    <w:rsid w:val="009309C6"/>
    <w:rsid w:val="009325F6"/>
    <w:rsid w:val="00936305"/>
    <w:rsid w:val="009364DB"/>
    <w:rsid w:val="00936F47"/>
    <w:rsid w:val="009411C3"/>
    <w:rsid w:val="00942104"/>
    <w:rsid w:val="0094276A"/>
    <w:rsid w:val="0094465C"/>
    <w:rsid w:val="0094575F"/>
    <w:rsid w:val="00945CA2"/>
    <w:rsid w:val="009465E5"/>
    <w:rsid w:val="00947F1F"/>
    <w:rsid w:val="009527B9"/>
    <w:rsid w:val="00955C79"/>
    <w:rsid w:val="009576F8"/>
    <w:rsid w:val="00960E2E"/>
    <w:rsid w:val="00960E40"/>
    <w:rsid w:val="00961E08"/>
    <w:rsid w:val="009635ED"/>
    <w:rsid w:val="00964C0E"/>
    <w:rsid w:val="00970952"/>
    <w:rsid w:val="00972860"/>
    <w:rsid w:val="009743A6"/>
    <w:rsid w:val="009744CF"/>
    <w:rsid w:val="00974F43"/>
    <w:rsid w:val="00975DD2"/>
    <w:rsid w:val="00976374"/>
    <w:rsid w:val="009767C6"/>
    <w:rsid w:val="00976A2E"/>
    <w:rsid w:val="00976DF9"/>
    <w:rsid w:val="009811C4"/>
    <w:rsid w:val="00982186"/>
    <w:rsid w:val="009842FD"/>
    <w:rsid w:val="0098455F"/>
    <w:rsid w:val="00984896"/>
    <w:rsid w:val="0099289C"/>
    <w:rsid w:val="00993635"/>
    <w:rsid w:val="0099507F"/>
    <w:rsid w:val="00996B78"/>
    <w:rsid w:val="00996DFE"/>
    <w:rsid w:val="00996E6A"/>
    <w:rsid w:val="009A0569"/>
    <w:rsid w:val="009A39DB"/>
    <w:rsid w:val="009A55B0"/>
    <w:rsid w:val="009A5D39"/>
    <w:rsid w:val="009B20A9"/>
    <w:rsid w:val="009B4CAE"/>
    <w:rsid w:val="009B697A"/>
    <w:rsid w:val="009B7A7B"/>
    <w:rsid w:val="009C00F4"/>
    <w:rsid w:val="009C1EAC"/>
    <w:rsid w:val="009C26A1"/>
    <w:rsid w:val="009C4A0D"/>
    <w:rsid w:val="009C5DED"/>
    <w:rsid w:val="009D1BB4"/>
    <w:rsid w:val="009D24D3"/>
    <w:rsid w:val="009D2CCA"/>
    <w:rsid w:val="009D4CF7"/>
    <w:rsid w:val="009D6752"/>
    <w:rsid w:val="009D67B8"/>
    <w:rsid w:val="009D7BF7"/>
    <w:rsid w:val="009E0579"/>
    <w:rsid w:val="009E1F94"/>
    <w:rsid w:val="009E2B5C"/>
    <w:rsid w:val="009E78AB"/>
    <w:rsid w:val="009F1D35"/>
    <w:rsid w:val="00A01800"/>
    <w:rsid w:val="00A02C6B"/>
    <w:rsid w:val="00A040D5"/>
    <w:rsid w:val="00A058B1"/>
    <w:rsid w:val="00A074BE"/>
    <w:rsid w:val="00A0780E"/>
    <w:rsid w:val="00A103CE"/>
    <w:rsid w:val="00A10796"/>
    <w:rsid w:val="00A11CFA"/>
    <w:rsid w:val="00A134EC"/>
    <w:rsid w:val="00A14362"/>
    <w:rsid w:val="00A24CFE"/>
    <w:rsid w:val="00A25BCD"/>
    <w:rsid w:val="00A27EA5"/>
    <w:rsid w:val="00A30443"/>
    <w:rsid w:val="00A30FA3"/>
    <w:rsid w:val="00A31B5D"/>
    <w:rsid w:val="00A329AA"/>
    <w:rsid w:val="00A34D3F"/>
    <w:rsid w:val="00A372EC"/>
    <w:rsid w:val="00A449E3"/>
    <w:rsid w:val="00A454AB"/>
    <w:rsid w:val="00A456D6"/>
    <w:rsid w:val="00A47A0F"/>
    <w:rsid w:val="00A47D6E"/>
    <w:rsid w:val="00A50ADD"/>
    <w:rsid w:val="00A52B60"/>
    <w:rsid w:val="00A53744"/>
    <w:rsid w:val="00A54603"/>
    <w:rsid w:val="00A54E8D"/>
    <w:rsid w:val="00A5723D"/>
    <w:rsid w:val="00A60801"/>
    <w:rsid w:val="00A6121B"/>
    <w:rsid w:val="00A651BC"/>
    <w:rsid w:val="00A65AEC"/>
    <w:rsid w:val="00A65DF3"/>
    <w:rsid w:val="00A71E0D"/>
    <w:rsid w:val="00A74C29"/>
    <w:rsid w:val="00A74D3E"/>
    <w:rsid w:val="00A75FB9"/>
    <w:rsid w:val="00A77931"/>
    <w:rsid w:val="00A81452"/>
    <w:rsid w:val="00A8235A"/>
    <w:rsid w:val="00A8265B"/>
    <w:rsid w:val="00A840C0"/>
    <w:rsid w:val="00A92D4D"/>
    <w:rsid w:val="00A9451A"/>
    <w:rsid w:val="00A97DEF"/>
    <w:rsid w:val="00AA0811"/>
    <w:rsid w:val="00AA1368"/>
    <w:rsid w:val="00AA140D"/>
    <w:rsid w:val="00AA2238"/>
    <w:rsid w:val="00AA362D"/>
    <w:rsid w:val="00AA4862"/>
    <w:rsid w:val="00AA4A29"/>
    <w:rsid w:val="00AA6C3C"/>
    <w:rsid w:val="00AB0775"/>
    <w:rsid w:val="00AB1625"/>
    <w:rsid w:val="00AB2600"/>
    <w:rsid w:val="00AB39F4"/>
    <w:rsid w:val="00AB3AA4"/>
    <w:rsid w:val="00AB5BF8"/>
    <w:rsid w:val="00AC25D1"/>
    <w:rsid w:val="00AC4C18"/>
    <w:rsid w:val="00AC734C"/>
    <w:rsid w:val="00AD3349"/>
    <w:rsid w:val="00AD3F03"/>
    <w:rsid w:val="00AD6293"/>
    <w:rsid w:val="00AD7348"/>
    <w:rsid w:val="00AE40C9"/>
    <w:rsid w:val="00AE5248"/>
    <w:rsid w:val="00AF1427"/>
    <w:rsid w:val="00AF300A"/>
    <w:rsid w:val="00AF3199"/>
    <w:rsid w:val="00AF41BF"/>
    <w:rsid w:val="00B06064"/>
    <w:rsid w:val="00B1022B"/>
    <w:rsid w:val="00B10ABD"/>
    <w:rsid w:val="00B11B06"/>
    <w:rsid w:val="00B11B60"/>
    <w:rsid w:val="00B1465C"/>
    <w:rsid w:val="00B15866"/>
    <w:rsid w:val="00B204AC"/>
    <w:rsid w:val="00B235B7"/>
    <w:rsid w:val="00B3145D"/>
    <w:rsid w:val="00B32001"/>
    <w:rsid w:val="00B467FA"/>
    <w:rsid w:val="00B46ECD"/>
    <w:rsid w:val="00B516B6"/>
    <w:rsid w:val="00B51A5D"/>
    <w:rsid w:val="00B528D8"/>
    <w:rsid w:val="00B57825"/>
    <w:rsid w:val="00B65E81"/>
    <w:rsid w:val="00B672CB"/>
    <w:rsid w:val="00B719CB"/>
    <w:rsid w:val="00B744C2"/>
    <w:rsid w:val="00B76082"/>
    <w:rsid w:val="00B7650F"/>
    <w:rsid w:val="00B8341C"/>
    <w:rsid w:val="00B83D8B"/>
    <w:rsid w:val="00B90857"/>
    <w:rsid w:val="00B92EB7"/>
    <w:rsid w:val="00B967C9"/>
    <w:rsid w:val="00B977DB"/>
    <w:rsid w:val="00BA167E"/>
    <w:rsid w:val="00BB020D"/>
    <w:rsid w:val="00BB0B71"/>
    <w:rsid w:val="00BB146A"/>
    <w:rsid w:val="00BB40D6"/>
    <w:rsid w:val="00BC15D2"/>
    <w:rsid w:val="00BC188F"/>
    <w:rsid w:val="00BC1F01"/>
    <w:rsid w:val="00BC51EF"/>
    <w:rsid w:val="00BC6E7C"/>
    <w:rsid w:val="00BD0AAD"/>
    <w:rsid w:val="00BD68A4"/>
    <w:rsid w:val="00BE1BEA"/>
    <w:rsid w:val="00BE36B2"/>
    <w:rsid w:val="00BE3AF4"/>
    <w:rsid w:val="00BE410A"/>
    <w:rsid w:val="00BE535D"/>
    <w:rsid w:val="00BF5696"/>
    <w:rsid w:val="00BF72C6"/>
    <w:rsid w:val="00C0129A"/>
    <w:rsid w:val="00C02BFB"/>
    <w:rsid w:val="00C03F85"/>
    <w:rsid w:val="00C10B98"/>
    <w:rsid w:val="00C10FBD"/>
    <w:rsid w:val="00C131F5"/>
    <w:rsid w:val="00C14CBA"/>
    <w:rsid w:val="00C157B7"/>
    <w:rsid w:val="00C2088D"/>
    <w:rsid w:val="00C20CD8"/>
    <w:rsid w:val="00C22B17"/>
    <w:rsid w:val="00C26C8A"/>
    <w:rsid w:val="00C31608"/>
    <w:rsid w:val="00C323FF"/>
    <w:rsid w:val="00C34594"/>
    <w:rsid w:val="00C355AB"/>
    <w:rsid w:val="00C36B6E"/>
    <w:rsid w:val="00C3716C"/>
    <w:rsid w:val="00C37534"/>
    <w:rsid w:val="00C408D1"/>
    <w:rsid w:val="00C423D4"/>
    <w:rsid w:val="00C43138"/>
    <w:rsid w:val="00C431CF"/>
    <w:rsid w:val="00C432D0"/>
    <w:rsid w:val="00C432E3"/>
    <w:rsid w:val="00C4430B"/>
    <w:rsid w:val="00C45793"/>
    <w:rsid w:val="00C45B89"/>
    <w:rsid w:val="00C51177"/>
    <w:rsid w:val="00C513D0"/>
    <w:rsid w:val="00C53D94"/>
    <w:rsid w:val="00C5403A"/>
    <w:rsid w:val="00C62659"/>
    <w:rsid w:val="00C65B4D"/>
    <w:rsid w:val="00C661E0"/>
    <w:rsid w:val="00C66DA3"/>
    <w:rsid w:val="00C7093D"/>
    <w:rsid w:val="00C70D32"/>
    <w:rsid w:val="00C73266"/>
    <w:rsid w:val="00C7484C"/>
    <w:rsid w:val="00C764D0"/>
    <w:rsid w:val="00C768C2"/>
    <w:rsid w:val="00C82ABD"/>
    <w:rsid w:val="00C82C73"/>
    <w:rsid w:val="00C82E74"/>
    <w:rsid w:val="00C8636C"/>
    <w:rsid w:val="00CA746D"/>
    <w:rsid w:val="00CA7BC9"/>
    <w:rsid w:val="00CB45A4"/>
    <w:rsid w:val="00CB56DC"/>
    <w:rsid w:val="00CB7FB3"/>
    <w:rsid w:val="00CC7973"/>
    <w:rsid w:val="00CC7D4F"/>
    <w:rsid w:val="00CC7F90"/>
    <w:rsid w:val="00CD0F9B"/>
    <w:rsid w:val="00CD16BD"/>
    <w:rsid w:val="00CD3848"/>
    <w:rsid w:val="00CD4FF0"/>
    <w:rsid w:val="00CD54C6"/>
    <w:rsid w:val="00CD5BA9"/>
    <w:rsid w:val="00CD692A"/>
    <w:rsid w:val="00CE2E46"/>
    <w:rsid w:val="00CE5B14"/>
    <w:rsid w:val="00CE7D1F"/>
    <w:rsid w:val="00CE7F25"/>
    <w:rsid w:val="00CF58C9"/>
    <w:rsid w:val="00CF6A82"/>
    <w:rsid w:val="00D00B3E"/>
    <w:rsid w:val="00D01384"/>
    <w:rsid w:val="00D03519"/>
    <w:rsid w:val="00D03B1A"/>
    <w:rsid w:val="00D0406F"/>
    <w:rsid w:val="00D041F7"/>
    <w:rsid w:val="00D0612F"/>
    <w:rsid w:val="00D065A8"/>
    <w:rsid w:val="00D07A5B"/>
    <w:rsid w:val="00D148E0"/>
    <w:rsid w:val="00D21DDF"/>
    <w:rsid w:val="00D24407"/>
    <w:rsid w:val="00D2621D"/>
    <w:rsid w:val="00D26EDF"/>
    <w:rsid w:val="00D26EE9"/>
    <w:rsid w:val="00D27806"/>
    <w:rsid w:val="00D27CB9"/>
    <w:rsid w:val="00D32AEB"/>
    <w:rsid w:val="00D32B0E"/>
    <w:rsid w:val="00D35326"/>
    <w:rsid w:val="00D3651E"/>
    <w:rsid w:val="00D36F42"/>
    <w:rsid w:val="00D40237"/>
    <w:rsid w:val="00D40B4F"/>
    <w:rsid w:val="00D420E3"/>
    <w:rsid w:val="00D42280"/>
    <w:rsid w:val="00D4378E"/>
    <w:rsid w:val="00D44415"/>
    <w:rsid w:val="00D46C09"/>
    <w:rsid w:val="00D51EBC"/>
    <w:rsid w:val="00D528FA"/>
    <w:rsid w:val="00D52FDE"/>
    <w:rsid w:val="00D54F74"/>
    <w:rsid w:val="00D632D4"/>
    <w:rsid w:val="00D6640A"/>
    <w:rsid w:val="00D7066E"/>
    <w:rsid w:val="00D76844"/>
    <w:rsid w:val="00D76E1A"/>
    <w:rsid w:val="00D77430"/>
    <w:rsid w:val="00D82771"/>
    <w:rsid w:val="00D829FB"/>
    <w:rsid w:val="00D83F35"/>
    <w:rsid w:val="00D840A1"/>
    <w:rsid w:val="00D85757"/>
    <w:rsid w:val="00D87905"/>
    <w:rsid w:val="00D92F70"/>
    <w:rsid w:val="00D9418F"/>
    <w:rsid w:val="00D94753"/>
    <w:rsid w:val="00D96277"/>
    <w:rsid w:val="00DA0528"/>
    <w:rsid w:val="00DA1E7D"/>
    <w:rsid w:val="00DA3418"/>
    <w:rsid w:val="00DA4872"/>
    <w:rsid w:val="00DB0A6B"/>
    <w:rsid w:val="00DB41C3"/>
    <w:rsid w:val="00DB5CE1"/>
    <w:rsid w:val="00DB6755"/>
    <w:rsid w:val="00DB6E03"/>
    <w:rsid w:val="00DB7E9A"/>
    <w:rsid w:val="00DC237D"/>
    <w:rsid w:val="00DC7533"/>
    <w:rsid w:val="00DD022A"/>
    <w:rsid w:val="00DD09D7"/>
    <w:rsid w:val="00DD6F1B"/>
    <w:rsid w:val="00DE3E29"/>
    <w:rsid w:val="00DF0901"/>
    <w:rsid w:val="00DF43C3"/>
    <w:rsid w:val="00DF632B"/>
    <w:rsid w:val="00DF6E94"/>
    <w:rsid w:val="00E009C1"/>
    <w:rsid w:val="00E00B92"/>
    <w:rsid w:val="00E030FC"/>
    <w:rsid w:val="00E0406B"/>
    <w:rsid w:val="00E05445"/>
    <w:rsid w:val="00E0643B"/>
    <w:rsid w:val="00E11DF9"/>
    <w:rsid w:val="00E12337"/>
    <w:rsid w:val="00E1462D"/>
    <w:rsid w:val="00E14A3A"/>
    <w:rsid w:val="00E14BD6"/>
    <w:rsid w:val="00E14F4C"/>
    <w:rsid w:val="00E157AB"/>
    <w:rsid w:val="00E15F40"/>
    <w:rsid w:val="00E1612C"/>
    <w:rsid w:val="00E16AA4"/>
    <w:rsid w:val="00E2082D"/>
    <w:rsid w:val="00E24544"/>
    <w:rsid w:val="00E275C8"/>
    <w:rsid w:val="00E31D74"/>
    <w:rsid w:val="00E33982"/>
    <w:rsid w:val="00E33D89"/>
    <w:rsid w:val="00E34F0A"/>
    <w:rsid w:val="00E36804"/>
    <w:rsid w:val="00E36AE5"/>
    <w:rsid w:val="00E41E61"/>
    <w:rsid w:val="00E433FA"/>
    <w:rsid w:val="00E45476"/>
    <w:rsid w:val="00E46462"/>
    <w:rsid w:val="00E46C46"/>
    <w:rsid w:val="00E47229"/>
    <w:rsid w:val="00E51D6D"/>
    <w:rsid w:val="00E52BD1"/>
    <w:rsid w:val="00E54CCD"/>
    <w:rsid w:val="00E54DBD"/>
    <w:rsid w:val="00E560BE"/>
    <w:rsid w:val="00E627CC"/>
    <w:rsid w:val="00E63251"/>
    <w:rsid w:val="00E65966"/>
    <w:rsid w:val="00E701E7"/>
    <w:rsid w:val="00E71CA8"/>
    <w:rsid w:val="00E748AA"/>
    <w:rsid w:val="00E761EB"/>
    <w:rsid w:val="00E76E0F"/>
    <w:rsid w:val="00E77317"/>
    <w:rsid w:val="00E807AF"/>
    <w:rsid w:val="00E81117"/>
    <w:rsid w:val="00E82654"/>
    <w:rsid w:val="00E82E14"/>
    <w:rsid w:val="00E83C32"/>
    <w:rsid w:val="00E84529"/>
    <w:rsid w:val="00E845EC"/>
    <w:rsid w:val="00E914CD"/>
    <w:rsid w:val="00E95BA4"/>
    <w:rsid w:val="00E95FFE"/>
    <w:rsid w:val="00EA2154"/>
    <w:rsid w:val="00EA2689"/>
    <w:rsid w:val="00EA3D0D"/>
    <w:rsid w:val="00EA4320"/>
    <w:rsid w:val="00EB3324"/>
    <w:rsid w:val="00EB411C"/>
    <w:rsid w:val="00EB4734"/>
    <w:rsid w:val="00EB60FC"/>
    <w:rsid w:val="00EB6183"/>
    <w:rsid w:val="00EC006E"/>
    <w:rsid w:val="00EC1DED"/>
    <w:rsid w:val="00EC2CFF"/>
    <w:rsid w:val="00EC4422"/>
    <w:rsid w:val="00EC48C9"/>
    <w:rsid w:val="00ED0B95"/>
    <w:rsid w:val="00ED2ABE"/>
    <w:rsid w:val="00ED436F"/>
    <w:rsid w:val="00EE0FAD"/>
    <w:rsid w:val="00EE1BED"/>
    <w:rsid w:val="00EE5182"/>
    <w:rsid w:val="00EE57EA"/>
    <w:rsid w:val="00EE74CF"/>
    <w:rsid w:val="00EF09B2"/>
    <w:rsid w:val="00EF2276"/>
    <w:rsid w:val="00EF3319"/>
    <w:rsid w:val="00EF3499"/>
    <w:rsid w:val="00EF634E"/>
    <w:rsid w:val="00EF6A63"/>
    <w:rsid w:val="00F0110D"/>
    <w:rsid w:val="00F03E73"/>
    <w:rsid w:val="00F03F3D"/>
    <w:rsid w:val="00F06866"/>
    <w:rsid w:val="00F07599"/>
    <w:rsid w:val="00F10134"/>
    <w:rsid w:val="00F113F9"/>
    <w:rsid w:val="00F1145C"/>
    <w:rsid w:val="00F11951"/>
    <w:rsid w:val="00F1685B"/>
    <w:rsid w:val="00F22F1A"/>
    <w:rsid w:val="00F2481C"/>
    <w:rsid w:val="00F24968"/>
    <w:rsid w:val="00F251A6"/>
    <w:rsid w:val="00F27CF0"/>
    <w:rsid w:val="00F302BB"/>
    <w:rsid w:val="00F3078B"/>
    <w:rsid w:val="00F3215A"/>
    <w:rsid w:val="00F3270C"/>
    <w:rsid w:val="00F33B9C"/>
    <w:rsid w:val="00F35B61"/>
    <w:rsid w:val="00F4267F"/>
    <w:rsid w:val="00F516A5"/>
    <w:rsid w:val="00F53FBE"/>
    <w:rsid w:val="00F5472D"/>
    <w:rsid w:val="00F56CE6"/>
    <w:rsid w:val="00F57C98"/>
    <w:rsid w:val="00F60058"/>
    <w:rsid w:val="00F61C8F"/>
    <w:rsid w:val="00F62473"/>
    <w:rsid w:val="00F638C0"/>
    <w:rsid w:val="00F638F5"/>
    <w:rsid w:val="00F64B86"/>
    <w:rsid w:val="00F652F8"/>
    <w:rsid w:val="00F66CF8"/>
    <w:rsid w:val="00F712A8"/>
    <w:rsid w:val="00F71312"/>
    <w:rsid w:val="00F7205A"/>
    <w:rsid w:val="00F7263B"/>
    <w:rsid w:val="00F7361A"/>
    <w:rsid w:val="00F737FA"/>
    <w:rsid w:val="00F74628"/>
    <w:rsid w:val="00F77434"/>
    <w:rsid w:val="00F81FC8"/>
    <w:rsid w:val="00F8282E"/>
    <w:rsid w:val="00F831B7"/>
    <w:rsid w:val="00F84535"/>
    <w:rsid w:val="00F847C0"/>
    <w:rsid w:val="00F8623D"/>
    <w:rsid w:val="00F8789F"/>
    <w:rsid w:val="00F87AAE"/>
    <w:rsid w:val="00F90DCC"/>
    <w:rsid w:val="00F910F9"/>
    <w:rsid w:val="00F92B5F"/>
    <w:rsid w:val="00F937C1"/>
    <w:rsid w:val="00F948F8"/>
    <w:rsid w:val="00F953AE"/>
    <w:rsid w:val="00F95B4E"/>
    <w:rsid w:val="00F96117"/>
    <w:rsid w:val="00F96166"/>
    <w:rsid w:val="00F961AE"/>
    <w:rsid w:val="00F96B8F"/>
    <w:rsid w:val="00F97206"/>
    <w:rsid w:val="00FA0212"/>
    <w:rsid w:val="00FA3FDD"/>
    <w:rsid w:val="00FA447A"/>
    <w:rsid w:val="00FA5867"/>
    <w:rsid w:val="00FA6298"/>
    <w:rsid w:val="00FA7430"/>
    <w:rsid w:val="00FB1589"/>
    <w:rsid w:val="00FB2E25"/>
    <w:rsid w:val="00FB4E0D"/>
    <w:rsid w:val="00FB61D3"/>
    <w:rsid w:val="00FB6D79"/>
    <w:rsid w:val="00FB7B6D"/>
    <w:rsid w:val="00FB7FC7"/>
    <w:rsid w:val="00FC00A2"/>
    <w:rsid w:val="00FC4B14"/>
    <w:rsid w:val="00FD224C"/>
    <w:rsid w:val="00FD3E8E"/>
    <w:rsid w:val="00FD3F11"/>
    <w:rsid w:val="00FD47E4"/>
    <w:rsid w:val="00FE4F4F"/>
    <w:rsid w:val="00FE50CA"/>
    <w:rsid w:val="00FE5712"/>
    <w:rsid w:val="00FF33EA"/>
    <w:rsid w:val="00FF54C9"/>
    <w:rsid w:val="00FF7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rsid w:val="0033374B"/>
    <w:rPr>
      <w:rFonts w:cs="Times New Roman"/>
      <w:color w:val="0000FF"/>
      <w:u w:val="single"/>
    </w:rPr>
  </w:style>
  <w:style w:type="paragraph" w:customStyle="1" w:styleId="21">
    <w:name w:val="Основной текст 21"/>
    <w:basedOn w:val="Normal"/>
    <w:uiPriority w:val="99"/>
    <w:rsid w:val="008A4708"/>
    <w:pPr>
      <w:ind w:firstLine="851"/>
    </w:pPr>
    <w:rPr>
      <w:rFonts w:eastAsia="Calibri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426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6580</TotalTime>
  <Pages>3</Pages>
  <Words>1334</Words>
  <Characters>7604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Магомадов</cp:lastModifiedBy>
  <cp:revision>685</cp:revision>
  <cp:lastPrinted>2017-11-15T10:06:00Z</cp:lastPrinted>
  <dcterms:created xsi:type="dcterms:W3CDTF">2015-02-10T06:26:00Z</dcterms:created>
  <dcterms:modified xsi:type="dcterms:W3CDTF">2017-11-15T12:14:00Z</dcterms:modified>
</cp:coreProperties>
</file>