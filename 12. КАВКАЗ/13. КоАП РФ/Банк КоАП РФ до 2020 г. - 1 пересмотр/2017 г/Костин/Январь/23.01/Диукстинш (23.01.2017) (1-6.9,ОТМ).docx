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6D4F" w:rsidRPr="00542C71" w:rsidRDefault="000A6D4F" w:rsidP="0004226D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 Калита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И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0A6D4F" w:rsidRPr="0068183D" w:rsidRDefault="000A6D4F" w:rsidP="0004226D">
      <w:pPr>
        <w:suppressAutoHyphens/>
        <w:jc w:val="center"/>
        <w:rPr>
          <w:sz w:val="28"/>
          <w:szCs w:val="28"/>
        </w:rPr>
      </w:pPr>
    </w:p>
    <w:p w:rsidR="000A6D4F" w:rsidRPr="0068183D" w:rsidRDefault="000A6D4F" w:rsidP="0004226D">
      <w:pPr>
        <w:suppressAutoHyphens/>
        <w:jc w:val="center"/>
        <w:rPr>
          <w:sz w:val="28"/>
          <w:szCs w:val="28"/>
        </w:rPr>
      </w:pPr>
      <w:r w:rsidRPr="0068183D">
        <w:rPr>
          <w:sz w:val="28"/>
          <w:szCs w:val="28"/>
        </w:rPr>
        <w:t>РЕШЕНИЕ № 7-</w:t>
      </w:r>
      <w:r>
        <w:rPr>
          <w:sz w:val="28"/>
          <w:szCs w:val="28"/>
        </w:rPr>
        <w:t>11</w:t>
      </w:r>
      <w:r w:rsidRPr="0068183D">
        <w:rPr>
          <w:sz w:val="28"/>
          <w:szCs w:val="28"/>
        </w:rPr>
        <w:t>/201</w:t>
      </w:r>
      <w:r>
        <w:rPr>
          <w:sz w:val="28"/>
          <w:szCs w:val="28"/>
        </w:rPr>
        <w:t>7</w:t>
      </w:r>
    </w:p>
    <w:p w:rsidR="000A6D4F" w:rsidRPr="007B26C2" w:rsidRDefault="000A6D4F" w:rsidP="007B26C2">
      <w:pPr>
        <w:suppressAutoHyphens/>
        <w:jc w:val="center"/>
        <w:rPr>
          <w:sz w:val="28"/>
          <w:szCs w:val="28"/>
        </w:rPr>
      </w:pPr>
      <w:r w:rsidRPr="007B26C2">
        <w:rPr>
          <w:sz w:val="28"/>
          <w:szCs w:val="28"/>
        </w:rPr>
        <w:t>(дело № 5-</w:t>
      </w:r>
      <w:r>
        <w:rPr>
          <w:sz w:val="28"/>
          <w:szCs w:val="28"/>
        </w:rPr>
        <w:t>82</w:t>
      </w:r>
      <w:r w:rsidRPr="007B26C2">
        <w:rPr>
          <w:sz w:val="28"/>
          <w:szCs w:val="28"/>
        </w:rPr>
        <w:t>/2016)</w:t>
      </w:r>
    </w:p>
    <w:p w:rsidR="000A6D4F" w:rsidRPr="0068183D" w:rsidRDefault="000A6D4F" w:rsidP="0004226D">
      <w:pPr>
        <w:suppressAutoHyphens/>
        <w:rPr>
          <w:sz w:val="28"/>
          <w:szCs w:val="28"/>
        </w:rPr>
      </w:pPr>
    </w:p>
    <w:p w:rsidR="000A6D4F" w:rsidRPr="0068183D" w:rsidRDefault="000A6D4F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23</w:t>
      </w:r>
      <w:r w:rsidRPr="0068183D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Pr="0068183D">
        <w:rPr>
          <w:sz w:val="28"/>
          <w:szCs w:val="28"/>
        </w:rPr>
        <w:t xml:space="preserve"> 201</w:t>
      </w:r>
      <w:r>
        <w:rPr>
          <w:sz w:val="28"/>
          <w:szCs w:val="28"/>
        </w:rPr>
        <w:t>7</w:t>
      </w:r>
      <w:r w:rsidRPr="0068183D">
        <w:rPr>
          <w:sz w:val="28"/>
          <w:szCs w:val="28"/>
        </w:rPr>
        <w:t xml:space="preserve"> г.                                                </w:t>
      </w:r>
      <w:r>
        <w:rPr>
          <w:sz w:val="28"/>
          <w:szCs w:val="28"/>
        </w:rPr>
        <w:t xml:space="preserve">                               </w:t>
      </w:r>
      <w:r w:rsidRPr="0068183D">
        <w:rPr>
          <w:sz w:val="28"/>
          <w:szCs w:val="28"/>
        </w:rPr>
        <w:t>г. Ростов-на-Дону</w:t>
      </w:r>
    </w:p>
    <w:p w:rsidR="000A6D4F" w:rsidRPr="0068183D" w:rsidRDefault="000A6D4F" w:rsidP="0004226D">
      <w:pPr>
        <w:suppressAutoHyphens/>
        <w:ind w:firstLine="709"/>
        <w:jc w:val="both"/>
        <w:rPr>
          <w:sz w:val="28"/>
          <w:szCs w:val="28"/>
        </w:rPr>
      </w:pPr>
    </w:p>
    <w:p w:rsidR="000A6D4F" w:rsidRPr="0068183D" w:rsidRDefault="000A6D4F" w:rsidP="0004226D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просп. </w:t>
      </w:r>
      <w:r>
        <w:rPr>
          <w:sz w:val="28"/>
          <w:szCs w:val="28"/>
        </w:rPr>
        <w:t xml:space="preserve">М. </w:t>
      </w:r>
      <w:r w:rsidRPr="0068183D">
        <w:rPr>
          <w:sz w:val="28"/>
          <w:szCs w:val="28"/>
        </w:rPr>
        <w:t xml:space="preserve">Нагибина, д. 28/1), при секретаре </w:t>
      </w:r>
      <w:r>
        <w:rPr>
          <w:sz w:val="28"/>
          <w:szCs w:val="28"/>
        </w:rPr>
        <w:t>Христафоровой</w:t>
      </w:r>
      <w:r w:rsidRPr="00EF3F50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EF3F50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68183D">
        <w:rPr>
          <w:sz w:val="28"/>
          <w:szCs w:val="28"/>
        </w:rPr>
        <w:t xml:space="preserve">., рассмотрев </w:t>
      </w:r>
      <w:r>
        <w:rPr>
          <w:sz w:val="28"/>
          <w:szCs w:val="28"/>
        </w:rPr>
        <w:t xml:space="preserve">дело об административном правонарушении по </w:t>
      </w:r>
      <w:r w:rsidRPr="0068183D">
        <w:rPr>
          <w:sz w:val="28"/>
          <w:szCs w:val="28"/>
        </w:rPr>
        <w:t>жалоб</w:t>
      </w:r>
      <w:r>
        <w:rPr>
          <w:sz w:val="28"/>
          <w:szCs w:val="28"/>
        </w:rPr>
        <w:t>е</w:t>
      </w:r>
      <w:r w:rsidRPr="0068183D">
        <w:rPr>
          <w:sz w:val="28"/>
          <w:szCs w:val="28"/>
        </w:rPr>
        <w:t xml:space="preserve"> военнослужащего войсковой части </w:t>
      </w:r>
      <w:r>
        <w:rPr>
          <w:sz w:val="28"/>
          <w:szCs w:val="28"/>
        </w:rPr>
        <w:t>20634</w:t>
      </w:r>
      <w:r w:rsidRPr="0068183D">
        <w:rPr>
          <w:sz w:val="28"/>
          <w:szCs w:val="28"/>
        </w:rPr>
        <w:t xml:space="preserve"> </w:t>
      </w:r>
      <w:r>
        <w:rPr>
          <w:sz w:val="28"/>
          <w:szCs w:val="28"/>
        </w:rPr>
        <w:t>младшего сержанта</w:t>
      </w:r>
    </w:p>
    <w:p w:rsidR="000A6D4F" w:rsidRPr="0068183D" w:rsidRDefault="000A6D4F" w:rsidP="009D3053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Диукстинша Константина Сергеевича</w:t>
      </w:r>
      <w:r w:rsidRPr="0068183D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13</w:t>
      </w:r>
      <w:r w:rsidRPr="0068183D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Pr="0068183D">
        <w:rPr>
          <w:sz w:val="28"/>
          <w:szCs w:val="28"/>
        </w:rPr>
        <w:t xml:space="preserve"> 19</w:t>
      </w:r>
      <w:r>
        <w:rPr>
          <w:sz w:val="28"/>
          <w:szCs w:val="28"/>
        </w:rPr>
        <w:t>90</w:t>
      </w:r>
      <w:r w:rsidRPr="0068183D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Pr="0068183D">
        <w:rPr>
          <w:sz w:val="28"/>
          <w:szCs w:val="28"/>
        </w:rPr>
        <w:t xml:space="preserve">. </w:t>
      </w:r>
      <w:r>
        <w:rPr>
          <w:sz w:val="28"/>
          <w:szCs w:val="28"/>
        </w:rPr>
        <w:t>Городовиковске Республики Калмыкия</w:t>
      </w:r>
      <w:r w:rsidRPr="0068183D">
        <w:rPr>
          <w:sz w:val="28"/>
          <w:szCs w:val="28"/>
        </w:rPr>
        <w:t xml:space="preserve">, проживающего по адресу: </w:t>
      </w:r>
      <w:r>
        <w:rPr>
          <w:sz w:val="28"/>
          <w:szCs w:val="28"/>
        </w:rPr>
        <w:t>г</w:t>
      </w:r>
      <w:r w:rsidRPr="0068183D">
        <w:rPr>
          <w:sz w:val="28"/>
          <w:szCs w:val="28"/>
        </w:rPr>
        <w:t xml:space="preserve">. </w:t>
      </w:r>
      <w:r>
        <w:rPr>
          <w:sz w:val="28"/>
          <w:szCs w:val="28"/>
        </w:rPr>
        <w:t>Владикавказ</w:t>
      </w:r>
      <w:r w:rsidRPr="0068183D">
        <w:rPr>
          <w:sz w:val="28"/>
          <w:szCs w:val="28"/>
        </w:rPr>
        <w:t xml:space="preserve">, </w:t>
      </w:r>
      <w:r>
        <w:rPr>
          <w:sz w:val="28"/>
          <w:szCs w:val="28"/>
        </w:rPr>
        <w:t>войсковая часть 20634</w:t>
      </w:r>
      <w:r w:rsidRPr="0068183D">
        <w:rPr>
          <w:sz w:val="28"/>
          <w:szCs w:val="28"/>
        </w:rPr>
        <w:t>,</w:t>
      </w:r>
    </w:p>
    <w:p w:rsidR="000A6D4F" w:rsidRPr="0068183D" w:rsidRDefault="000A6D4F" w:rsidP="0004226D">
      <w:pPr>
        <w:suppressAutoHyphens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на постановление судьи </w:t>
      </w:r>
      <w:r w:rsidRPr="0009409D">
        <w:rPr>
          <w:sz w:val="28"/>
          <w:szCs w:val="28"/>
        </w:rPr>
        <w:t xml:space="preserve">Владикавказского </w:t>
      </w:r>
      <w:r>
        <w:rPr>
          <w:sz w:val="28"/>
          <w:szCs w:val="28"/>
        </w:rPr>
        <w:t>гарнизонного военного суда от         12</w:t>
      </w:r>
      <w:r w:rsidRPr="0068183D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Pr="0068183D">
        <w:rPr>
          <w:sz w:val="28"/>
          <w:szCs w:val="28"/>
        </w:rPr>
        <w:t xml:space="preserve"> 2016 г. о прекращении производства по делу об административном правонарушении, предусмотренно</w:t>
      </w:r>
      <w:r>
        <w:rPr>
          <w:sz w:val="28"/>
          <w:szCs w:val="28"/>
        </w:rPr>
        <w:t>м</w:t>
      </w:r>
      <w:r w:rsidRPr="0068183D">
        <w:rPr>
          <w:sz w:val="28"/>
          <w:szCs w:val="28"/>
        </w:rPr>
        <w:t xml:space="preserve"> ч. 1 ст. 6.9 КоАП РФ,</w:t>
      </w:r>
    </w:p>
    <w:p w:rsidR="000A6D4F" w:rsidRPr="0068183D" w:rsidRDefault="000A6D4F" w:rsidP="0004226D">
      <w:pPr>
        <w:suppressAutoHyphens/>
        <w:jc w:val="both"/>
        <w:rPr>
          <w:sz w:val="28"/>
          <w:szCs w:val="28"/>
        </w:rPr>
      </w:pPr>
    </w:p>
    <w:p w:rsidR="000A6D4F" w:rsidRPr="0068183D" w:rsidRDefault="000A6D4F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68183D">
        <w:rPr>
          <w:sz w:val="28"/>
          <w:szCs w:val="28"/>
        </w:rPr>
        <w:t>УСТАНОВИЛ:</w:t>
      </w:r>
      <w:bookmarkEnd w:id="0"/>
    </w:p>
    <w:p w:rsidR="000A6D4F" w:rsidRPr="0068183D" w:rsidRDefault="000A6D4F" w:rsidP="003524F5">
      <w:pPr>
        <w:suppressAutoHyphens/>
        <w:ind w:firstLine="709"/>
        <w:jc w:val="both"/>
        <w:rPr>
          <w:sz w:val="28"/>
          <w:szCs w:val="28"/>
        </w:rPr>
      </w:pPr>
    </w:p>
    <w:p w:rsidR="000A6D4F" w:rsidRPr="0068183D" w:rsidRDefault="000A6D4F" w:rsidP="002D524C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Согласно </w:t>
      </w:r>
      <w:r>
        <w:rPr>
          <w:sz w:val="28"/>
          <w:szCs w:val="28"/>
        </w:rPr>
        <w:t>протоколу</w:t>
      </w:r>
      <w:r w:rsidRPr="0068183D">
        <w:rPr>
          <w:sz w:val="28"/>
          <w:szCs w:val="28"/>
        </w:rPr>
        <w:t xml:space="preserve"> об административном правонарушении, </w:t>
      </w:r>
      <w:r>
        <w:rPr>
          <w:sz w:val="28"/>
          <w:szCs w:val="28"/>
        </w:rPr>
        <w:t>Диукстинш 14</w:t>
      </w:r>
      <w:r w:rsidRPr="0068183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сентября 2016 г. в г. Городовиковске Республики Калмыкия потребил наркотическое средство без назначения врача, чем совершил административное правонарушение, предусмотренное </w:t>
      </w:r>
      <w:r w:rsidRPr="0068183D">
        <w:rPr>
          <w:sz w:val="28"/>
          <w:szCs w:val="28"/>
        </w:rPr>
        <w:t>ч. 1 ст. 6.9 КоАП РФ.</w:t>
      </w:r>
    </w:p>
    <w:p w:rsidR="000A6D4F" w:rsidRPr="0068183D" w:rsidRDefault="000A6D4F" w:rsidP="002D524C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Постановлением судьи от </w:t>
      </w:r>
      <w:r>
        <w:rPr>
          <w:sz w:val="28"/>
          <w:szCs w:val="28"/>
        </w:rPr>
        <w:t>12</w:t>
      </w:r>
      <w:r w:rsidRPr="0068183D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Pr="0068183D">
        <w:rPr>
          <w:sz w:val="28"/>
          <w:szCs w:val="28"/>
        </w:rPr>
        <w:t xml:space="preserve"> 2016 г. производство по делу об административном правонарушении в отношении </w:t>
      </w:r>
      <w:r>
        <w:rPr>
          <w:sz w:val="28"/>
          <w:szCs w:val="28"/>
        </w:rPr>
        <w:t xml:space="preserve">Диукстинша </w:t>
      </w:r>
      <w:r w:rsidRPr="0068183D">
        <w:rPr>
          <w:sz w:val="28"/>
          <w:szCs w:val="28"/>
        </w:rPr>
        <w:t>прекращено с направлением материалов дела командиру воинской части для привлечения к дисциплинарной ответственности.</w:t>
      </w:r>
    </w:p>
    <w:p w:rsidR="000A6D4F" w:rsidRPr="0068183D" w:rsidRDefault="000A6D4F" w:rsidP="00652569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>В жалоб</w:t>
      </w:r>
      <w:r>
        <w:rPr>
          <w:sz w:val="28"/>
          <w:szCs w:val="28"/>
        </w:rPr>
        <w:t>е</w:t>
      </w:r>
      <w:r w:rsidRPr="0068183D">
        <w:rPr>
          <w:sz w:val="28"/>
          <w:szCs w:val="28"/>
        </w:rPr>
        <w:t xml:space="preserve"> на </w:t>
      </w:r>
      <w:r>
        <w:rPr>
          <w:sz w:val="28"/>
          <w:szCs w:val="28"/>
        </w:rPr>
        <w:t xml:space="preserve">судебное </w:t>
      </w:r>
      <w:r w:rsidRPr="0068183D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 xml:space="preserve">Диукстинш </w:t>
      </w:r>
      <w:r w:rsidRPr="0068183D">
        <w:rPr>
          <w:sz w:val="28"/>
          <w:szCs w:val="28"/>
        </w:rPr>
        <w:t>прос</w:t>
      </w:r>
      <w:r>
        <w:rPr>
          <w:sz w:val="28"/>
          <w:szCs w:val="28"/>
        </w:rPr>
        <w:t>и</w:t>
      </w:r>
      <w:r w:rsidRPr="0068183D">
        <w:rPr>
          <w:sz w:val="28"/>
          <w:szCs w:val="28"/>
        </w:rPr>
        <w:t>т постановление ввиду незаконности и необоснованности отменить</w:t>
      </w:r>
      <w:r>
        <w:rPr>
          <w:sz w:val="28"/>
          <w:szCs w:val="28"/>
        </w:rPr>
        <w:t>, производство по делу прекратить в связи с отсутствием события административного правонарушения</w:t>
      </w:r>
      <w:r w:rsidRPr="0068183D">
        <w:rPr>
          <w:sz w:val="28"/>
          <w:szCs w:val="28"/>
        </w:rPr>
        <w:t>.</w:t>
      </w:r>
    </w:p>
    <w:p w:rsidR="000A6D4F" w:rsidRDefault="000A6D4F" w:rsidP="00325AD2">
      <w:pPr>
        <w:suppressAutoHyphens/>
        <w:ind w:firstLine="709"/>
        <w:jc w:val="both"/>
        <w:rPr>
          <w:sz w:val="28"/>
          <w:szCs w:val="28"/>
        </w:rPr>
      </w:pPr>
      <w:r w:rsidRPr="009238BC">
        <w:rPr>
          <w:sz w:val="28"/>
          <w:szCs w:val="28"/>
        </w:rPr>
        <w:t xml:space="preserve">В обоснование </w:t>
      </w:r>
      <w:r>
        <w:rPr>
          <w:sz w:val="28"/>
          <w:szCs w:val="28"/>
        </w:rPr>
        <w:t>автор</w:t>
      </w:r>
      <w:r w:rsidRPr="009238BC">
        <w:rPr>
          <w:sz w:val="28"/>
          <w:szCs w:val="28"/>
        </w:rPr>
        <w:t xml:space="preserve"> жалоб</w:t>
      </w:r>
      <w:r>
        <w:rPr>
          <w:sz w:val="28"/>
          <w:szCs w:val="28"/>
        </w:rPr>
        <w:t>ы утверждает о заинтересованности в исходе дела свидетелей Еремина, Аслудинова и Шураева, показания которых необоснованно были положены судьёй в основу обжалуемого постановления</w:t>
      </w:r>
      <w:r w:rsidRPr="009238BC">
        <w:rPr>
          <w:sz w:val="28"/>
          <w:szCs w:val="28"/>
        </w:rPr>
        <w:t>.</w:t>
      </w:r>
      <w:r>
        <w:rPr>
          <w:sz w:val="28"/>
          <w:szCs w:val="28"/>
        </w:rPr>
        <w:t xml:space="preserve"> При этом указанные свидетели пояснили, что ранее не замечали его в употреблении наркотических средств, а проводимые ими оперативно-розыскные мероприятия были направлены против его отца – гражданина Диукстинша С.К.</w:t>
      </w:r>
    </w:p>
    <w:p w:rsidR="000A6D4F" w:rsidRDefault="000A6D4F" w:rsidP="00325AD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Судья необоснованно отверг его показания и показания его отца о неупотреблении им наркотических средств, поскольку эти показания материалами дела не опровергаются, а также не истребовал от командования воинской части данные, характеризующие его личность, в частности, на предмет употребления им наркотических средств.</w:t>
      </w:r>
    </w:p>
    <w:p w:rsidR="000A6D4F" w:rsidRPr="002B7B11" w:rsidRDefault="000A6D4F" w:rsidP="002B7B11">
      <w:pPr>
        <w:suppressAutoHyphens/>
        <w:ind w:firstLine="709"/>
        <w:jc w:val="both"/>
        <w:rPr>
          <w:sz w:val="28"/>
          <w:szCs w:val="28"/>
        </w:rPr>
      </w:pPr>
      <w:r w:rsidRPr="002B7B11">
        <w:rPr>
          <w:sz w:val="28"/>
          <w:szCs w:val="28"/>
        </w:rPr>
        <w:t>Рассмотрев материалы дела и доводы жалобы, нахожу постановление суд</w:t>
      </w:r>
      <w:r>
        <w:rPr>
          <w:sz w:val="28"/>
          <w:szCs w:val="28"/>
        </w:rPr>
        <w:t>ьи</w:t>
      </w:r>
      <w:r w:rsidRPr="002B7B11">
        <w:rPr>
          <w:sz w:val="28"/>
          <w:szCs w:val="28"/>
        </w:rPr>
        <w:t xml:space="preserve"> подлежащим отмене.</w:t>
      </w:r>
    </w:p>
    <w:p w:rsidR="000A6D4F" w:rsidRDefault="000A6D4F" w:rsidP="002B7B11">
      <w:pPr>
        <w:suppressAutoHyphens/>
        <w:ind w:firstLine="709"/>
        <w:jc w:val="both"/>
        <w:rPr>
          <w:sz w:val="28"/>
          <w:szCs w:val="28"/>
        </w:rPr>
      </w:pPr>
      <w:r w:rsidRPr="002B7B11">
        <w:rPr>
          <w:sz w:val="28"/>
          <w:szCs w:val="28"/>
        </w:rPr>
        <w:t>Так, при рассмотрении дела об административном правонарушении собранные по делу доказательства должны оцениваться в соответствии со  ст. 26.11 КоАП РФ, а также с позиции соблюдения требований закона при их получении (ч. 3 ст. 26.2  КоАП РФ).</w:t>
      </w:r>
    </w:p>
    <w:p w:rsidR="000A6D4F" w:rsidRPr="002B7B11" w:rsidRDefault="000A6D4F" w:rsidP="002B7B1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ч. 1 ст. 1.5 КоАП РФ лицо подлежит административной ответственности только за те административные правонарушения, в отношении которых установлена его вина. Неустранимые сомнения в виновности лица, привлекаемого к административной ответственности, толкуются в пользу этого лица.</w:t>
      </w:r>
    </w:p>
    <w:p w:rsidR="000A6D4F" w:rsidRDefault="000A6D4F" w:rsidP="002B7B11">
      <w:pPr>
        <w:suppressAutoHyphens/>
        <w:ind w:firstLine="709"/>
        <w:jc w:val="both"/>
        <w:rPr>
          <w:sz w:val="28"/>
          <w:szCs w:val="28"/>
        </w:rPr>
      </w:pPr>
      <w:r w:rsidRPr="002B7B11">
        <w:rPr>
          <w:sz w:val="28"/>
          <w:szCs w:val="28"/>
        </w:rPr>
        <w:t xml:space="preserve">Из материалов дела видно, что в основу вывода о </w:t>
      </w:r>
      <w:r>
        <w:rPr>
          <w:sz w:val="28"/>
          <w:szCs w:val="28"/>
        </w:rPr>
        <w:t>нахождении</w:t>
      </w:r>
      <w:r w:rsidRPr="002B7B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Диукстинша в состоянии опьянения </w:t>
      </w:r>
      <w:r w:rsidRPr="002B7B11">
        <w:rPr>
          <w:sz w:val="28"/>
          <w:szCs w:val="28"/>
        </w:rPr>
        <w:t xml:space="preserve">положен акт медицинского освидетельствования на состояние опьянения (алкогольного, наркотического или иного токсического) от </w:t>
      </w:r>
      <w:r>
        <w:rPr>
          <w:sz w:val="28"/>
          <w:szCs w:val="28"/>
        </w:rPr>
        <w:t>14</w:t>
      </w:r>
      <w:r w:rsidRPr="002B7B11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Pr="002B7B11">
        <w:rPr>
          <w:sz w:val="28"/>
          <w:szCs w:val="28"/>
        </w:rPr>
        <w:t xml:space="preserve"> 2016 г. № </w:t>
      </w:r>
      <w:r>
        <w:rPr>
          <w:sz w:val="28"/>
          <w:szCs w:val="28"/>
        </w:rPr>
        <w:t>539</w:t>
      </w:r>
      <w:r w:rsidRPr="002B7B11">
        <w:rPr>
          <w:sz w:val="28"/>
          <w:szCs w:val="28"/>
        </w:rPr>
        <w:t xml:space="preserve">, согласно которому состояние опьянения </w:t>
      </w:r>
      <w:r>
        <w:rPr>
          <w:sz w:val="28"/>
          <w:szCs w:val="28"/>
        </w:rPr>
        <w:t>Диукстинша «выявлено»</w:t>
      </w:r>
      <w:r w:rsidRPr="002B7B11">
        <w:rPr>
          <w:sz w:val="28"/>
          <w:szCs w:val="28"/>
        </w:rPr>
        <w:t xml:space="preserve"> </w:t>
      </w:r>
      <w:r>
        <w:rPr>
          <w:sz w:val="28"/>
          <w:szCs w:val="28"/>
        </w:rPr>
        <w:t>с помощью тест-полоски.</w:t>
      </w:r>
    </w:p>
    <w:p w:rsidR="000A6D4F" w:rsidRDefault="000A6D4F" w:rsidP="002B7B1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2B7B11">
        <w:rPr>
          <w:sz w:val="28"/>
          <w:szCs w:val="28"/>
        </w:rPr>
        <w:t xml:space="preserve"> соответствии с </w:t>
      </w:r>
      <w:r>
        <w:rPr>
          <w:sz w:val="28"/>
          <w:szCs w:val="28"/>
        </w:rPr>
        <w:t>под</w:t>
      </w:r>
      <w:r w:rsidRPr="002B7B11">
        <w:rPr>
          <w:sz w:val="28"/>
          <w:szCs w:val="28"/>
        </w:rPr>
        <w:t xml:space="preserve">п. </w:t>
      </w:r>
      <w:r>
        <w:rPr>
          <w:sz w:val="28"/>
          <w:szCs w:val="28"/>
        </w:rPr>
        <w:t>3</w:t>
      </w:r>
      <w:r w:rsidRPr="002B7B11">
        <w:rPr>
          <w:sz w:val="28"/>
          <w:szCs w:val="28"/>
        </w:rPr>
        <w:t xml:space="preserve"> </w:t>
      </w:r>
      <w:r>
        <w:rPr>
          <w:sz w:val="28"/>
          <w:szCs w:val="28"/>
        </w:rPr>
        <w:t>п. 5</w:t>
      </w:r>
      <w:r w:rsidRPr="002B7B11">
        <w:rPr>
          <w:sz w:val="28"/>
          <w:szCs w:val="28"/>
        </w:rPr>
        <w:t xml:space="preserve"> Порядка проведения медицинского освидетельствования на состояние опьянения (алкогольного, наркотического или иного токсического), утверждённого приказом Минздрава России от 18 декабря 2015 г. № 933н и вступившего в действие с 26 марта 2016 г. (далее – Порядок), </w:t>
      </w:r>
      <w:r>
        <w:rPr>
          <w:sz w:val="28"/>
          <w:szCs w:val="28"/>
        </w:rPr>
        <w:t xml:space="preserve">в отношении </w:t>
      </w:r>
      <w:r w:rsidRPr="005C273A">
        <w:rPr>
          <w:sz w:val="28"/>
          <w:szCs w:val="28"/>
        </w:rPr>
        <w:t xml:space="preserve">лица, результат медицинского освидетельствования которого необходим для подтверждения либо опровержения факта совершения административного правонарушения, для объективного рассмотрения дела об административном правонарушении, </w:t>
      </w:r>
      <w:r>
        <w:rPr>
          <w:sz w:val="28"/>
          <w:szCs w:val="28"/>
        </w:rPr>
        <w:t>проводится медицинское освидетельствование на состояние опьянения</w:t>
      </w:r>
      <w:r w:rsidRPr="005C273A">
        <w:rPr>
          <w:sz w:val="28"/>
          <w:szCs w:val="28"/>
        </w:rPr>
        <w:t xml:space="preserve"> на основании направления должностных лиц, уполномоченных составлять протоколы об административных правонарушениях</w:t>
      </w:r>
      <w:r w:rsidRPr="002B7B11">
        <w:rPr>
          <w:sz w:val="28"/>
          <w:szCs w:val="28"/>
        </w:rPr>
        <w:t>.</w:t>
      </w:r>
    </w:p>
    <w:p w:rsidR="000A6D4F" w:rsidRPr="00AC582C" w:rsidRDefault="000A6D4F" w:rsidP="00AC582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пп. 9 и 11 данного Порядка, </w:t>
      </w:r>
      <w:r w:rsidRPr="00AC582C">
        <w:rPr>
          <w:sz w:val="28"/>
          <w:szCs w:val="28"/>
        </w:rPr>
        <w:t xml:space="preserve">проведение медицинского освидетельствования во всех случаях начинается с первого исследования выдыхаемого воздуха на наличие алкоголя, </w:t>
      </w:r>
      <w:r>
        <w:rPr>
          <w:sz w:val="28"/>
          <w:szCs w:val="28"/>
        </w:rPr>
        <w:t>п</w:t>
      </w:r>
      <w:r w:rsidRPr="00AC582C">
        <w:rPr>
          <w:sz w:val="28"/>
          <w:szCs w:val="28"/>
        </w:rPr>
        <w:t xml:space="preserve">ри отрицательном результате </w:t>
      </w:r>
      <w:r>
        <w:rPr>
          <w:sz w:val="28"/>
          <w:szCs w:val="28"/>
        </w:rPr>
        <w:t>которого</w:t>
      </w:r>
      <w:r w:rsidRPr="00AC582C">
        <w:rPr>
          <w:sz w:val="28"/>
          <w:szCs w:val="28"/>
        </w:rPr>
        <w:t xml:space="preserve"> повторное исследование выдыхаемого воздуха на наличие алкоголя не проводится, о ч</w:t>
      </w:r>
      <w:r>
        <w:rPr>
          <w:sz w:val="28"/>
          <w:szCs w:val="28"/>
        </w:rPr>
        <w:t>ё</w:t>
      </w:r>
      <w:r w:rsidRPr="00AC582C">
        <w:rPr>
          <w:sz w:val="28"/>
          <w:szCs w:val="28"/>
        </w:rPr>
        <w:t>м делается запись в подп</w:t>
      </w:r>
      <w:r>
        <w:rPr>
          <w:sz w:val="28"/>
          <w:szCs w:val="28"/>
        </w:rPr>
        <w:t>.</w:t>
      </w:r>
      <w:r w:rsidRPr="00AC582C">
        <w:rPr>
          <w:sz w:val="28"/>
          <w:szCs w:val="28"/>
        </w:rPr>
        <w:t xml:space="preserve"> 13.2 </w:t>
      </w:r>
      <w:r>
        <w:rPr>
          <w:sz w:val="28"/>
          <w:szCs w:val="28"/>
        </w:rPr>
        <w:t>а</w:t>
      </w:r>
      <w:r w:rsidRPr="00AC582C">
        <w:rPr>
          <w:sz w:val="28"/>
          <w:szCs w:val="28"/>
        </w:rPr>
        <w:t>кта</w:t>
      </w:r>
      <w:r>
        <w:rPr>
          <w:sz w:val="28"/>
          <w:szCs w:val="28"/>
        </w:rPr>
        <w:t>.</w:t>
      </w:r>
    </w:p>
    <w:p w:rsidR="000A6D4F" w:rsidRPr="00AC582C" w:rsidRDefault="000A6D4F" w:rsidP="00AC582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далее следует из положений абз. 2 п. 12 Порядка, п</w:t>
      </w:r>
      <w:r w:rsidRPr="00AC582C">
        <w:rPr>
          <w:sz w:val="28"/>
          <w:szCs w:val="28"/>
        </w:rPr>
        <w:t>ри медицинском освидетельствовании лиц, указанных в подп</w:t>
      </w:r>
      <w:r>
        <w:rPr>
          <w:sz w:val="28"/>
          <w:szCs w:val="28"/>
        </w:rPr>
        <w:t>.</w:t>
      </w:r>
      <w:r w:rsidRPr="00AC582C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Pr="00AC582C">
        <w:rPr>
          <w:sz w:val="28"/>
          <w:szCs w:val="28"/>
        </w:rPr>
        <w:t xml:space="preserve"> п</w:t>
      </w:r>
      <w:r>
        <w:rPr>
          <w:sz w:val="28"/>
          <w:szCs w:val="28"/>
        </w:rPr>
        <w:t>.</w:t>
      </w:r>
      <w:r w:rsidRPr="00AC582C">
        <w:rPr>
          <w:sz w:val="28"/>
          <w:szCs w:val="28"/>
        </w:rPr>
        <w:t xml:space="preserve"> 5 </w:t>
      </w:r>
      <w:r>
        <w:rPr>
          <w:sz w:val="28"/>
          <w:szCs w:val="28"/>
        </w:rPr>
        <w:t>этого же</w:t>
      </w:r>
      <w:r w:rsidRPr="00AC582C">
        <w:rPr>
          <w:sz w:val="28"/>
          <w:szCs w:val="28"/>
        </w:rPr>
        <w:t xml:space="preserve"> Порядка, при наличии не менее тр</w:t>
      </w:r>
      <w:r>
        <w:rPr>
          <w:sz w:val="28"/>
          <w:szCs w:val="28"/>
        </w:rPr>
        <w:t>ё</w:t>
      </w:r>
      <w:r w:rsidRPr="00AC582C">
        <w:rPr>
          <w:sz w:val="28"/>
          <w:szCs w:val="28"/>
        </w:rPr>
        <w:t xml:space="preserve">х клинических признаков опьянения, предусмотренных приложением </w:t>
      </w:r>
      <w:r>
        <w:rPr>
          <w:sz w:val="28"/>
          <w:szCs w:val="28"/>
        </w:rPr>
        <w:t>№</w:t>
      </w:r>
      <w:r w:rsidRPr="00AC582C">
        <w:rPr>
          <w:sz w:val="28"/>
          <w:szCs w:val="28"/>
        </w:rPr>
        <w:t xml:space="preserve"> 2 к Порядку, и отрицательном результате первого или повторного исследования выдыхаемого воздуха на наличие алкоголя отбирается проба биологического объекта (моча, кровь) для направления на химико-токсикологическое исследование с целью определения средств (веществ) или их метаболитов (за исключением алкоголя), вызвавших опьянение</w:t>
      </w:r>
      <w:r>
        <w:rPr>
          <w:sz w:val="28"/>
          <w:szCs w:val="28"/>
        </w:rPr>
        <w:t>.</w:t>
      </w:r>
    </w:p>
    <w:p w:rsidR="000A6D4F" w:rsidRDefault="000A6D4F" w:rsidP="00AC582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силу требований п. 17 Порядка м</w:t>
      </w:r>
      <w:r w:rsidRPr="00AC582C">
        <w:rPr>
          <w:sz w:val="28"/>
          <w:szCs w:val="28"/>
        </w:rPr>
        <w:t xml:space="preserve">едицинское заключение </w:t>
      </w:r>
      <w:r>
        <w:rPr>
          <w:sz w:val="28"/>
          <w:szCs w:val="28"/>
        </w:rPr>
        <w:t>«</w:t>
      </w:r>
      <w:r w:rsidRPr="00AC582C">
        <w:rPr>
          <w:sz w:val="28"/>
          <w:szCs w:val="28"/>
        </w:rPr>
        <w:t>установлено состояние опьянения</w:t>
      </w:r>
      <w:r>
        <w:rPr>
          <w:sz w:val="28"/>
          <w:szCs w:val="28"/>
        </w:rPr>
        <w:t>»</w:t>
      </w:r>
      <w:r w:rsidRPr="00AC582C">
        <w:rPr>
          <w:sz w:val="28"/>
          <w:szCs w:val="28"/>
        </w:rPr>
        <w:t xml:space="preserve"> выносится в случае освидетельствования </w:t>
      </w:r>
      <w:r>
        <w:rPr>
          <w:sz w:val="28"/>
          <w:szCs w:val="28"/>
        </w:rPr>
        <w:t>указанной категории лиц</w:t>
      </w:r>
      <w:r w:rsidRPr="00AC582C">
        <w:rPr>
          <w:sz w:val="28"/>
          <w:szCs w:val="28"/>
        </w:rPr>
        <w:t xml:space="preserve"> при наличии не менее тр</w:t>
      </w:r>
      <w:r>
        <w:rPr>
          <w:sz w:val="28"/>
          <w:szCs w:val="28"/>
        </w:rPr>
        <w:t>ё</w:t>
      </w:r>
      <w:r w:rsidRPr="00AC582C">
        <w:rPr>
          <w:sz w:val="28"/>
          <w:szCs w:val="28"/>
        </w:rPr>
        <w:t xml:space="preserve">х клинических признаков опьянения, предусмотренных приложением </w:t>
      </w:r>
      <w:r>
        <w:rPr>
          <w:sz w:val="28"/>
          <w:szCs w:val="28"/>
        </w:rPr>
        <w:t>№</w:t>
      </w:r>
      <w:r w:rsidRPr="00AC582C">
        <w:rPr>
          <w:sz w:val="28"/>
          <w:szCs w:val="28"/>
        </w:rPr>
        <w:t xml:space="preserve"> 2 к Порядку, и положительных результатах повторного исследования выдыхаемого воздуха на наличие алкоголя или при наличии не менее тр</w:t>
      </w:r>
      <w:r>
        <w:rPr>
          <w:sz w:val="28"/>
          <w:szCs w:val="28"/>
        </w:rPr>
        <w:t>ё</w:t>
      </w:r>
      <w:r w:rsidRPr="00AC582C">
        <w:rPr>
          <w:sz w:val="28"/>
          <w:szCs w:val="28"/>
        </w:rPr>
        <w:t xml:space="preserve">х клинических признаков опьянения, предусмотренных приложением </w:t>
      </w:r>
      <w:r>
        <w:rPr>
          <w:sz w:val="28"/>
          <w:szCs w:val="28"/>
        </w:rPr>
        <w:t>№</w:t>
      </w:r>
      <w:r w:rsidRPr="00AC582C">
        <w:rPr>
          <w:sz w:val="28"/>
          <w:szCs w:val="28"/>
        </w:rPr>
        <w:t xml:space="preserve"> 2 к Порядку, и обнаружении по результатам химико-токсикологических исследований в пробе биологического объекта одного или нескольких наркотических средств и (или) психотропных веществ, аналогов наркотических средств и (или) психотропных веществ, новых потенциально опасных психоактивных веществ, химических веществ, в том числе лекарственных препаратов для медицинского применения, вызывающих нарушение физических и психических функций, которые могут повлечь неблагоприятные последствия при деятельности, связанной с источником повышенной опасности, или метаболитов указанных средств и веществ</w:t>
      </w:r>
      <w:r>
        <w:rPr>
          <w:sz w:val="28"/>
          <w:szCs w:val="28"/>
        </w:rPr>
        <w:t>.</w:t>
      </w:r>
    </w:p>
    <w:p w:rsidR="000A6D4F" w:rsidRPr="00AC582C" w:rsidRDefault="000A6D4F" w:rsidP="00AC582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п. 25 Порядка также указано, что в</w:t>
      </w:r>
      <w:r w:rsidRPr="003E6225">
        <w:rPr>
          <w:sz w:val="28"/>
          <w:szCs w:val="28"/>
        </w:rPr>
        <w:t xml:space="preserve">се пункты </w:t>
      </w:r>
      <w:r>
        <w:rPr>
          <w:sz w:val="28"/>
          <w:szCs w:val="28"/>
        </w:rPr>
        <w:t>а</w:t>
      </w:r>
      <w:r w:rsidRPr="003E6225">
        <w:rPr>
          <w:sz w:val="28"/>
          <w:szCs w:val="28"/>
        </w:rPr>
        <w:t xml:space="preserve">кта должны заполняться разборчиво и отражать все предусмотренные пунктами </w:t>
      </w:r>
      <w:r>
        <w:rPr>
          <w:sz w:val="28"/>
          <w:szCs w:val="28"/>
        </w:rPr>
        <w:t>а</w:t>
      </w:r>
      <w:r w:rsidRPr="003E6225">
        <w:rPr>
          <w:sz w:val="28"/>
          <w:szCs w:val="28"/>
        </w:rPr>
        <w:t>кта сведения</w:t>
      </w:r>
      <w:r>
        <w:rPr>
          <w:sz w:val="28"/>
          <w:szCs w:val="28"/>
        </w:rPr>
        <w:t>.</w:t>
      </w:r>
    </w:p>
    <w:p w:rsidR="000A6D4F" w:rsidRPr="003E6225" w:rsidRDefault="000A6D4F" w:rsidP="003E6225">
      <w:pPr>
        <w:suppressAutoHyphens/>
        <w:ind w:firstLine="709"/>
        <w:jc w:val="both"/>
        <w:rPr>
          <w:sz w:val="28"/>
          <w:szCs w:val="28"/>
        </w:rPr>
      </w:pPr>
      <w:r w:rsidRPr="002B7B11">
        <w:rPr>
          <w:sz w:val="28"/>
          <w:szCs w:val="28"/>
        </w:rPr>
        <w:t xml:space="preserve">Однако, как видно из вышеуказанного акта, </w:t>
      </w:r>
      <w:r>
        <w:rPr>
          <w:sz w:val="28"/>
          <w:szCs w:val="28"/>
        </w:rPr>
        <w:t>с</w:t>
      </w:r>
      <w:r w:rsidRPr="003E6225">
        <w:rPr>
          <w:sz w:val="28"/>
          <w:szCs w:val="28"/>
        </w:rPr>
        <w:t xml:space="preserve">ведений о проведении </w:t>
      </w:r>
      <w:r w:rsidRPr="00AC582C">
        <w:rPr>
          <w:sz w:val="28"/>
          <w:szCs w:val="28"/>
        </w:rPr>
        <w:t>исследовани</w:t>
      </w:r>
      <w:r>
        <w:rPr>
          <w:sz w:val="28"/>
          <w:szCs w:val="28"/>
        </w:rPr>
        <w:t>й</w:t>
      </w:r>
      <w:r w:rsidRPr="00AC582C">
        <w:rPr>
          <w:sz w:val="28"/>
          <w:szCs w:val="28"/>
        </w:rPr>
        <w:t xml:space="preserve"> выдыхаемого воздуха на наличие алкоголя</w:t>
      </w:r>
      <w:r>
        <w:rPr>
          <w:sz w:val="28"/>
          <w:szCs w:val="28"/>
        </w:rPr>
        <w:t>, а также</w:t>
      </w:r>
      <w:r w:rsidRPr="003E62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 </w:t>
      </w:r>
      <w:r w:rsidRPr="003E6225">
        <w:rPr>
          <w:sz w:val="28"/>
          <w:szCs w:val="28"/>
        </w:rPr>
        <w:t xml:space="preserve">результатах химико-токсикологического исследования отобранного у Диукстинша биологического объекта данный </w:t>
      </w:r>
      <w:r>
        <w:rPr>
          <w:sz w:val="28"/>
          <w:szCs w:val="28"/>
        </w:rPr>
        <w:t>процессуальный документ</w:t>
      </w:r>
      <w:r w:rsidRPr="003E6225">
        <w:rPr>
          <w:sz w:val="28"/>
          <w:szCs w:val="28"/>
        </w:rPr>
        <w:t xml:space="preserve"> не содержит, </w:t>
      </w:r>
      <w:r>
        <w:rPr>
          <w:sz w:val="28"/>
          <w:szCs w:val="28"/>
        </w:rPr>
        <w:t xml:space="preserve">соответствующие </w:t>
      </w:r>
      <w:r w:rsidRPr="003E6225">
        <w:rPr>
          <w:sz w:val="28"/>
          <w:szCs w:val="28"/>
        </w:rPr>
        <w:t>граф</w:t>
      </w:r>
      <w:r>
        <w:rPr>
          <w:sz w:val="28"/>
          <w:szCs w:val="28"/>
        </w:rPr>
        <w:t>ы</w:t>
      </w:r>
      <w:r w:rsidRPr="003E6225">
        <w:rPr>
          <w:sz w:val="28"/>
          <w:szCs w:val="28"/>
        </w:rPr>
        <w:t xml:space="preserve"> акта не заполнен</w:t>
      </w:r>
      <w:r>
        <w:rPr>
          <w:sz w:val="28"/>
          <w:szCs w:val="28"/>
        </w:rPr>
        <w:t>ы</w:t>
      </w:r>
      <w:r w:rsidRPr="003E6225">
        <w:rPr>
          <w:sz w:val="28"/>
          <w:szCs w:val="28"/>
        </w:rPr>
        <w:t>.</w:t>
      </w:r>
    </w:p>
    <w:p w:rsidR="000A6D4F" w:rsidRPr="002B7B11" w:rsidRDefault="000A6D4F" w:rsidP="002B7B1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Изложенное </w:t>
      </w:r>
      <w:r w:rsidRPr="002B7B11">
        <w:rPr>
          <w:sz w:val="28"/>
          <w:szCs w:val="28"/>
        </w:rPr>
        <w:t xml:space="preserve">свидетельствует о невыполнении при медицинском освидетельствовании на состояние опьянения </w:t>
      </w:r>
      <w:r w:rsidRPr="003E6225">
        <w:rPr>
          <w:sz w:val="28"/>
          <w:szCs w:val="28"/>
        </w:rPr>
        <w:t xml:space="preserve">Диукстинша </w:t>
      </w:r>
      <w:r w:rsidRPr="002B7B11">
        <w:rPr>
          <w:sz w:val="28"/>
          <w:szCs w:val="28"/>
        </w:rPr>
        <w:t>вышеприведённых требований Порядка.</w:t>
      </w:r>
    </w:p>
    <w:p w:rsidR="000A6D4F" w:rsidRPr="002B7B11" w:rsidRDefault="000A6D4F" w:rsidP="002B7B11">
      <w:pPr>
        <w:suppressAutoHyphens/>
        <w:ind w:firstLine="709"/>
        <w:jc w:val="both"/>
        <w:rPr>
          <w:sz w:val="28"/>
          <w:szCs w:val="28"/>
        </w:rPr>
      </w:pPr>
      <w:r w:rsidRPr="002B7B11">
        <w:rPr>
          <w:sz w:val="28"/>
          <w:szCs w:val="28"/>
        </w:rPr>
        <w:t>Данные обстоятельства нарушения установленного порядка проведения медицинского освидетельствования правовой оценки по правилам ст. 26.11 КоАП РФ в постановлении суд</w:t>
      </w:r>
      <w:r>
        <w:rPr>
          <w:sz w:val="28"/>
          <w:szCs w:val="28"/>
        </w:rPr>
        <w:t>ьи</w:t>
      </w:r>
      <w:r w:rsidRPr="002B7B11">
        <w:rPr>
          <w:sz w:val="28"/>
          <w:szCs w:val="28"/>
        </w:rPr>
        <w:t xml:space="preserve"> не получили, а вопрос о причинах </w:t>
      </w:r>
      <w:r>
        <w:rPr>
          <w:sz w:val="28"/>
          <w:szCs w:val="28"/>
        </w:rPr>
        <w:t>отсутствия результатов</w:t>
      </w:r>
      <w:r w:rsidRPr="002B7B11">
        <w:rPr>
          <w:sz w:val="28"/>
          <w:szCs w:val="28"/>
        </w:rPr>
        <w:t xml:space="preserve"> химико-токсикологического исследования биологического объекта</w:t>
      </w:r>
      <w:r>
        <w:rPr>
          <w:sz w:val="28"/>
          <w:szCs w:val="28"/>
        </w:rPr>
        <w:t>, в том числе путём вызова в суд и опроса медицинского работника, проводившего данное освидетельствование,</w:t>
      </w:r>
      <w:r w:rsidRPr="002B7B11">
        <w:rPr>
          <w:sz w:val="28"/>
          <w:szCs w:val="28"/>
        </w:rPr>
        <w:t xml:space="preserve"> им не выяснялся.</w:t>
      </w:r>
    </w:p>
    <w:p w:rsidR="000A6D4F" w:rsidRDefault="000A6D4F" w:rsidP="002B7B11">
      <w:pPr>
        <w:suppressAutoHyphens/>
        <w:ind w:firstLine="709"/>
        <w:jc w:val="both"/>
        <w:rPr>
          <w:sz w:val="28"/>
          <w:szCs w:val="28"/>
        </w:rPr>
      </w:pPr>
      <w:r w:rsidRPr="002B7B11">
        <w:rPr>
          <w:sz w:val="28"/>
          <w:szCs w:val="28"/>
        </w:rPr>
        <w:t>Оставление суд</w:t>
      </w:r>
      <w:r>
        <w:rPr>
          <w:sz w:val="28"/>
          <w:szCs w:val="28"/>
        </w:rPr>
        <w:t>ьёй</w:t>
      </w:r>
      <w:r w:rsidRPr="002B7B11">
        <w:rPr>
          <w:sz w:val="28"/>
          <w:szCs w:val="28"/>
        </w:rPr>
        <w:t xml:space="preserve"> без оценки приведённых обстоятельств, имеющих существенное значение, следует </w:t>
      </w:r>
      <w:r>
        <w:rPr>
          <w:sz w:val="28"/>
          <w:szCs w:val="28"/>
        </w:rPr>
        <w:t>признать</w:t>
      </w:r>
      <w:r w:rsidRPr="002B7B11">
        <w:rPr>
          <w:sz w:val="28"/>
          <w:szCs w:val="28"/>
        </w:rPr>
        <w:t xml:space="preserve"> нарушение</w:t>
      </w:r>
      <w:r>
        <w:rPr>
          <w:sz w:val="28"/>
          <w:szCs w:val="28"/>
        </w:rPr>
        <w:t>м</w:t>
      </w:r>
      <w:r w:rsidRPr="002B7B11">
        <w:rPr>
          <w:sz w:val="28"/>
          <w:szCs w:val="28"/>
        </w:rPr>
        <w:t xml:space="preserve"> требований о всестороннем, полном и объективном выяснении обстоятельств дела, предусмотр</w:t>
      </w:r>
      <w:r>
        <w:rPr>
          <w:sz w:val="28"/>
          <w:szCs w:val="28"/>
        </w:rPr>
        <w:t>енных ст. 24.1 КоАП РФ.</w:t>
      </w:r>
    </w:p>
    <w:p w:rsidR="000A6D4F" w:rsidRPr="002B7B11" w:rsidRDefault="000A6D4F" w:rsidP="002B7B1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с учётом изложенного, акт медицинского освидетельствования на состояние опьянения не может отвечать требованиям, предъявляемым к доказательствам, и в должной мере свидетельствовать о нахождении Диукстинша в состоянии опьянения.</w:t>
      </w:r>
    </w:p>
    <w:p w:rsidR="000A6D4F" w:rsidRPr="002B7B11" w:rsidRDefault="000A6D4F" w:rsidP="002B7B11">
      <w:pPr>
        <w:suppressAutoHyphens/>
        <w:ind w:firstLine="709"/>
        <w:jc w:val="both"/>
        <w:rPr>
          <w:sz w:val="28"/>
          <w:szCs w:val="28"/>
        </w:rPr>
      </w:pPr>
      <w:r w:rsidRPr="002B7B11">
        <w:rPr>
          <w:sz w:val="28"/>
          <w:szCs w:val="28"/>
        </w:rPr>
        <w:t xml:space="preserve">Иные доказательства, в том числе </w:t>
      </w:r>
      <w:r>
        <w:rPr>
          <w:sz w:val="28"/>
          <w:szCs w:val="28"/>
        </w:rPr>
        <w:t>заключение о «выявлении» состояния опьянения</w:t>
      </w:r>
      <w:r w:rsidRPr="002B7B11">
        <w:rPr>
          <w:sz w:val="28"/>
          <w:szCs w:val="28"/>
        </w:rPr>
        <w:t xml:space="preserve">, в своей совокупности не могут быть оценены как достаточные для </w:t>
      </w:r>
      <w:r>
        <w:rPr>
          <w:sz w:val="28"/>
          <w:szCs w:val="28"/>
        </w:rPr>
        <w:t xml:space="preserve">вывода о наличии в действиях </w:t>
      </w:r>
      <w:r w:rsidRPr="003E6225">
        <w:rPr>
          <w:sz w:val="28"/>
          <w:szCs w:val="28"/>
        </w:rPr>
        <w:t>Диукстинша</w:t>
      </w:r>
      <w:r>
        <w:rPr>
          <w:sz w:val="28"/>
          <w:szCs w:val="28"/>
        </w:rPr>
        <w:t xml:space="preserve"> события и состава административного правонарушения, предусмотренного</w:t>
      </w:r>
      <w:r w:rsidRPr="002B7B11">
        <w:rPr>
          <w:sz w:val="28"/>
          <w:szCs w:val="28"/>
        </w:rPr>
        <w:t xml:space="preserve"> ч. 1 ст. </w:t>
      </w:r>
      <w:r>
        <w:rPr>
          <w:sz w:val="28"/>
          <w:szCs w:val="28"/>
        </w:rPr>
        <w:t>6</w:t>
      </w:r>
      <w:r w:rsidRPr="002B7B11">
        <w:rPr>
          <w:sz w:val="28"/>
          <w:szCs w:val="28"/>
        </w:rPr>
        <w:t>.</w:t>
      </w:r>
      <w:r>
        <w:rPr>
          <w:sz w:val="28"/>
          <w:szCs w:val="28"/>
        </w:rPr>
        <w:t>9</w:t>
      </w:r>
      <w:r w:rsidRPr="002B7B11">
        <w:rPr>
          <w:sz w:val="28"/>
          <w:szCs w:val="28"/>
        </w:rPr>
        <w:t xml:space="preserve"> КоАП РФ.</w:t>
      </w:r>
    </w:p>
    <w:p w:rsidR="000A6D4F" w:rsidRPr="0068183D" w:rsidRDefault="000A6D4F" w:rsidP="002B7B11">
      <w:pPr>
        <w:suppressAutoHyphens/>
        <w:ind w:firstLine="709"/>
        <w:jc w:val="both"/>
        <w:rPr>
          <w:sz w:val="28"/>
          <w:szCs w:val="28"/>
        </w:rPr>
      </w:pPr>
      <w:r w:rsidRPr="002B7B11">
        <w:rPr>
          <w:sz w:val="28"/>
          <w:szCs w:val="28"/>
        </w:rPr>
        <w:t>Допущенные нарушения влекут отмену постановления суд</w:t>
      </w:r>
      <w:r>
        <w:rPr>
          <w:sz w:val="28"/>
          <w:szCs w:val="28"/>
        </w:rPr>
        <w:t>ьи</w:t>
      </w:r>
      <w:r w:rsidRPr="002B7B11">
        <w:rPr>
          <w:sz w:val="28"/>
          <w:szCs w:val="28"/>
        </w:rPr>
        <w:t xml:space="preserve"> на основании п. 4 ч. 1 ст. 30.7 КоАП РФ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КоАП РФ</w:t>
      </w:r>
      <w:r w:rsidRPr="0068183D">
        <w:rPr>
          <w:sz w:val="28"/>
          <w:szCs w:val="28"/>
        </w:rPr>
        <w:t>.</w:t>
      </w:r>
    </w:p>
    <w:p w:rsidR="000A6D4F" w:rsidRPr="0068183D" w:rsidRDefault="000A6D4F" w:rsidP="00F93B2F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На основании изложенного, руководствуясь ст. </w:t>
      </w:r>
      <w:r>
        <w:rPr>
          <w:sz w:val="28"/>
          <w:szCs w:val="28"/>
        </w:rPr>
        <w:t xml:space="preserve">30.6 и </w:t>
      </w:r>
      <w:r w:rsidRPr="0068183D">
        <w:rPr>
          <w:sz w:val="28"/>
          <w:szCs w:val="28"/>
        </w:rPr>
        <w:t>30.7 КоАП РФ, судья</w:t>
      </w:r>
    </w:p>
    <w:p w:rsidR="000A6D4F" w:rsidRPr="0068183D" w:rsidRDefault="000A6D4F" w:rsidP="000430D8">
      <w:pPr>
        <w:pStyle w:val="BodyText2"/>
        <w:suppressAutoHyphens/>
        <w:jc w:val="center"/>
        <w:rPr>
          <w:sz w:val="28"/>
          <w:szCs w:val="28"/>
        </w:rPr>
      </w:pPr>
      <w:r w:rsidRPr="0068183D">
        <w:rPr>
          <w:sz w:val="28"/>
          <w:szCs w:val="28"/>
        </w:rPr>
        <w:t>РЕШИЛ:</w:t>
      </w:r>
    </w:p>
    <w:p w:rsidR="000A6D4F" w:rsidRPr="0068183D" w:rsidRDefault="000A6D4F" w:rsidP="00395486">
      <w:pPr>
        <w:suppressAutoHyphens/>
        <w:ind w:firstLine="709"/>
        <w:jc w:val="both"/>
        <w:rPr>
          <w:sz w:val="28"/>
          <w:szCs w:val="28"/>
        </w:rPr>
      </w:pPr>
    </w:p>
    <w:p w:rsidR="000A6D4F" w:rsidRPr="00B865B8" w:rsidRDefault="000A6D4F" w:rsidP="00B865B8">
      <w:pPr>
        <w:suppressAutoHyphens/>
        <w:ind w:firstLine="709"/>
        <w:jc w:val="both"/>
        <w:rPr>
          <w:sz w:val="28"/>
          <w:szCs w:val="28"/>
        </w:rPr>
      </w:pPr>
      <w:r w:rsidRPr="0068183D">
        <w:rPr>
          <w:sz w:val="28"/>
          <w:szCs w:val="28"/>
        </w:rPr>
        <w:t xml:space="preserve">Постановление судьи </w:t>
      </w:r>
      <w:r>
        <w:rPr>
          <w:sz w:val="28"/>
          <w:szCs w:val="28"/>
        </w:rPr>
        <w:t>Владикавказского</w:t>
      </w:r>
      <w:r w:rsidRPr="0068183D">
        <w:rPr>
          <w:sz w:val="28"/>
          <w:szCs w:val="28"/>
        </w:rPr>
        <w:t xml:space="preserve"> гарнизонного военного суда от </w:t>
      </w:r>
      <w:r>
        <w:rPr>
          <w:sz w:val="28"/>
          <w:szCs w:val="28"/>
        </w:rPr>
        <w:t xml:space="preserve">  12</w:t>
      </w:r>
      <w:r w:rsidRPr="0068183D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Pr="0068183D">
        <w:rPr>
          <w:sz w:val="28"/>
          <w:szCs w:val="28"/>
        </w:rPr>
        <w:t xml:space="preserve"> 2016 г. о прекращении в отношении </w:t>
      </w:r>
      <w:r>
        <w:rPr>
          <w:sz w:val="28"/>
          <w:szCs w:val="28"/>
        </w:rPr>
        <w:t>Диукстинша Константина Сергеевича</w:t>
      </w:r>
      <w:r w:rsidRPr="0068183D">
        <w:rPr>
          <w:sz w:val="28"/>
          <w:szCs w:val="28"/>
        </w:rPr>
        <w:t xml:space="preserve"> производства по делу об административном правонарушении, предусмотренно</w:t>
      </w:r>
      <w:r>
        <w:rPr>
          <w:sz w:val="28"/>
          <w:szCs w:val="28"/>
        </w:rPr>
        <w:t>м</w:t>
      </w:r>
      <w:r w:rsidRPr="0068183D">
        <w:rPr>
          <w:sz w:val="28"/>
          <w:szCs w:val="28"/>
        </w:rPr>
        <w:t xml:space="preserve"> ч. 1 ст. 6.9 КоАП РФ, </w:t>
      </w:r>
      <w:r w:rsidRPr="00B865B8">
        <w:rPr>
          <w:sz w:val="28"/>
          <w:szCs w:val="28"/>
        </w:rPr>
        <w:t>на основании п. 4 ч. 1 ст. 30.7 КоАП РФ ввиду существенного нарушения процессуальных требований, предусмотренных данным Кодексом, отменить.</w:t>
      </w:r>
    </w:p>
    <w:p w:rsidR="000A6D4F" w:rsidRPr="0068183D" w:rsidRDefault="000A6D4F" w:rsidP="00B865B8">
      <w:pPr>
        <w:suppressAutoHyphens/>
        <w:ind w:firstLine="709"/>
        <w:jc w:val="both"/>
        <w:rPr>
          <w:sz w:val="28"/>
          <w:szCs w:val="28"/>
        </w:rPr>
      </w:pPr>
      <w:r w:rsidRPr="00B865B8">
        <w:rPr>
          <w:sz w:val="28"/>
          <w:szCs w:val="28"/>
        </w:rPr>
        <w:t xml:space="preserve">Дело об административном правонарушении в отношении </w:t>
      </w:r>
      <w:r>
        <w:rPr>
          <w:sz w:val="28"/>
          <w:szCs w:val="28"/>
        </w:rPr>
        <w:t>Диукстинша К</w:t>
      </w:r>
      <w:r w:rsidRPr="00B865B8">
        <w:rPr>
          <w:sz w:val="28"/>
          <w:szCs w:val="28"/>
        </w:rPr>
        <w:t>.</w:t>
      </w:r>
      <w:r>
        <w:rPr>
          <w:sz w:val="28"/>
          <w:szCs w:val="28"/>
        </w:rPr>
        <w:t>С</w:t>
      </w:r>
      <w:r w:rsidRPr="00B865B8">
        <w:rPr>
          <w:sz w:val="28"/>
          <w:szCs w:val="28"/>
        </w:rPr>
        <w:t>. возвратить в</w:t>
      </w:r>
      <w:r>
        <w:rPr>
          <w:sz w:val="28"/>
          <w:szCs w:val="28"/>
        </w:rPr>
        <w:t>о</w:t>
      </w:r>
      <w:r w:rsidRPr="00B865B8">
        <w:rPr>
          <w:sz w:val="28"/>
          <w:szCs w:val="28"/>
        </w:rPr>
        <w:t xml:space="preserve"> </w:t>
      </w:r>
      <w:r>
        <w:rPr>
          <w:sz w:val="28"/>
          <w:szCs w:val="28"/>
        </w:rPr>
        <w:t>Владикавказский</w:t>
      </w:r>
      <w:r w:rsidRPr="00B865B8">
        <w:rPr>
          <w:sz w:val="28"/>
          <w:szCs w:val="28"/>
        </w:rPr>
        <w:t xml:space="preserve"> гарнизонный военный суд на новое рассмотрение в ином составе</w:t>
      </w:r>
      <w:r w:rsidRPr="0068183D">
        <w:rPr>
          <w:sz w:val="28"/>
          <w:szCs w:val="28"/>
        </w:rPr>
        <w:t>.</w:t>
      </w:r>
    </w:p>
    <w:p w:rsidR="000A6D4F" w:rsidRPr="0068183D" w:rsidRDefault="000A6D4F" w:rsidP="002B403F">
      <w:pPr>
        <w:suppressAutoHyphens/>
        <w:ind w:firstLine="709"/>
        <w:jc w:val="both"/>
        <w:rPr>
          <w:sz w:val="28"/>
          <w:szCs w:val="28"/>
        </w:rPr>
      </w:pPr>
    </w:p>
    <w:p w:rsidR="000A6D4F" w:rsidRDefault="000A6D4F" w:rsidP="00C14501">
      <w:pPr>
        <w:suppressAutoHyphens/>
        <w:jc w:val="both"/>
        <w:rPr>
          <w:sz w:val="28"/>
          <w:szCs w:val="28"/>
        </w:rPr>
      </w:pPr>
    </w:p>
    <w:p w:rsidR="000A6D4F" w:rsidRPr="00F26085" w:rsidRDefault="000A6D4F" w:rsidP="00F26085">
      <w:pPr>
        <w:suppressAutoHyphens/>
        <w:jc w:val="both"/>
        <w:rPr>
          <w:sz w:val="28"/>
          <w:szCs w:val="28"/>
        </w:rPr>
      </w:pPr>
      <w:r w:rsidRPr="0068183D">
        <w:rPr>
          <w:sz w:val="28"/>
          <w:szCs w:val="28"/>
        </w:rPr>
        <w:t>Судья</w:t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 w:rsidRPr="0068183D">
        <w:rPr>
          <w:sz w:val="28"/>
          <w:szCs w:val="28"/>
        </w:rPr>
        <w:tab/>
      </w:r>
      <w:r>
        <w:rPr>
          <w:sz w:val="28"/>
          <w:szCs w:val="28"/>
        </w:rPr>
        <w:t xml:space="preserve">       </w:t>
      </w:r>
      <w:r w:rsidRPr="0068183D">
        <w:rPr>
          <w:sz w:val="28"/>
          <w:szCs w:val="28"/>
        </w:rPr>
        <w:t>И.В. Костин</w:t>
      </w:r>
    </w:p>
    <w:sectPr w:rsidR="000A6D4F" w:rsidRPr="00F26085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6D4F" w:rsidRDefault="000A6D4F" w:rsidP="00F11951">
      <w:r>
        <w:separator/>
      </w:r>
    </w:p>
  </w:endnote>
  <w:endnote w:type="continuationSeparator" w:id="0">
    <w:p w:rsidR="000A6D4F" w:rsidRDefault="000A6D4F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6D4F" w:rsidRDefault="000A6D4F" w:rsidP="00F11951">
      <w:r>
        <w:separator/>
      </w:r>
    </w:p>
  </w:footnote>
  <w:footnote w:type="continuationSeparator" w:id="0">
    <w:p w:rsidR="000A6D4F" w:rsidRDefault="000A6D4F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D4F" w:rsidRDefault="000A6D4F">
    <w:pPr>
      <w:pStyle w:val="Header"/>
      <w:jc w:val="center"/>
    </w:pPr>
    <w:fldSimple w:instr=" PAGE   \* MERGEFORMAT ">
      <w:r>
        <w:rPr>
          <w:noProof/>
        </w:rPr>
        <w:t>4</w:t>
      </w:r>
    </w:fldSimple>
  </w:p>
  <w:p w:rsidR="000A6D4F" w:rsidRDefault="000A6D4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6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0AB3"/>
    <w:rsid w:val="00000E66"/>
    <w:rsid w:val="000013A7"/>
    <w:rsid w:val="0000707E"/>
    <w:rsid w:val="00010393"/>
    <w:rsid w:val="000117A6"/>
    <w:rsid w:val="00011B8C"/>
    <w:rsid w:val="0001432C"/>
    <w:rsid w:val="00016461"/>
    <w:rsid w:val="00023BEB"/>
    <w:rsid w:val="00023F8C"/>
    <w:rsid w:val="00024AC3"/>
    <w:rsid w:val="00026FFD"/>
    <w:rsid w:val="000277F3"/>
    <w:rsid w:val="0004012F"/>
    <w:rsid w:val="00041BF3"/>
    <w:rsid w:val="0004226D"/>
    <w:rsid w:val="000430D8"/>
    <w:rsid w:val="000552E5"/>
    <w:rsid w:val="00064050"/>
    <w:rsid w:val="00076FF7"/>
    <w:rsid w:val="00085AEF"/>
    <w:rsid w:val="000932AB"/>
    <w:rsid w:val="0009409D"/>
    <w:rsid w:val="00096CE7"/>
    <w:rsid w:val="000A3308"/>
    <w:rsid w:val="000A4195"/>
    <w:rsid w:val="000A6D4F"/>
    <w:rsid w:val="000B34A8"/>
    <w:rsid w:val="000B4FC8"/>
    <w:rsid w:val="000C054F"/>
    <w:rsid w:val="000C21D2"/>
    <w:rsid w:val="000C3017"/>
    <w:rsid w:val="000C6206"/>
    <w:rsid w:val="000C7BA3"/>
    <w:rsid w:val="000D7492"/>
    <w:rsid w:val="000E0316"/>
    <w:rsid w:val="000E10F5"/>
    <w:rsid w:val="000E1CB5"/>
    <w:rsid w:val="000E7FC2"/>
    <w:rsid w:val="000F177A"/>
    <w:rsid w:val="000F2CDC"/>
    <w:rsid w:val="000F6950"/>
    <w:rsid w:val="001008E8"/>
    <w:rsid w:val="00100D29"/>
    <w:rsid w:val="001056FB"/>
    <w:rsid w:val="0012344C"/>
    <w:rsid w:val="00131695"/>
    <w:rsid w:val="00150055"/>
    <w:rsid w:val="00152F17"/>
    <w:rsid w:val="00154289"/>
    <w:rsid w:val="001604FF"/>
    <w:rsid w:val="00162499"/>
    <w:rsid w:val="00174D3B"/>
    <w:rsid w:val="001839D0"/>
    <w:rsid w:val="00190247"/>
    <w:rsid w:val="001A13F7"/>
    <w:rsid w:val="001A3AD6"/>
    <w:rsid w:val="001A55F2"/>
    <w:rsid w:val="001A5F3C"/>
    <w:rsid w:val="001B05F1"/>
    <w:rsid w:val="001B15DB"/>
    <w:rsid w:val="001B40EA"/>
    <w:rsid w:val="001B43D9"/>
    <w:rsid w:val="001C0BA0"/>
    <w:rsid w:val="001C2EE6"/>
    <w:rsid w:val="001C4D2D"/>
    <w:rsid w:val="001D3895"/>
    <w:rsid w:val="001D43DE"/>
    <w:rsid w:val="001D4F1D"/>
    <w:rsid w:val="001E131E"/>
    <w:rsid w:val="001E32D4"/>
    <w:rsid w:val="001E5AC8"/>
    <w:rsid w:val="001F68B7"/>
    <w:rsid w:val="0020366C"/>
    <w:rsid w:val="0021121D"/>
    <w:rsid w:val="00211405"/>
    <w:rsid w:val="00216447"/>
    <w:rsid w:val="002168AF"/>
    <w:rsid w:val="00216DC7"/>
    <w:rsid w:val="00220949"/>
    <w:rsid w:val="00220E1E"/>
    <w:rsid w:val="0023382C"/>
    <w:rsid w:val="002377AD"/>
    <w:rsid w:val="00240C83"/>
    <w:rsid w:val="0024664B"/>
    <w:rsid w:val="00252E2A"/>
    <w:rsid w:val="002556D8"/>
    <w:rsid w:val="00257E1A"/>
    <w:rsid w:val="002614F0"/>
    <w:rsid w:val="0026369D"/>
    <w:rsid w:val="0026592B"/>
    <w:rsid w:val="0027305D"/>
    <w:rsid w:val="00274E09"/>
    <w:rsid w:val="00275FA6"/>
    <w:rsid w:val="002770A7"/>
    <w:rsid w:val="00280F1A"/>
    <w:rsid w:val="00284062"/>
    <w:rsid w:val="00284AAF"/>
    <w:rsid w:val="00287490"/>
    <w:rsid w:val="002925EE"/>
    <w:rsid w:val="00293048"/>
    <w:rsid w:val="002935C4"/>
    <w:rsid w:val="00295643"/>
    <w:rsid w:val="002A2491"/>
    <w:rsid w:val="002A359F"/>
    <w:rsid w:val="002A66F8"/>
    <w:rsid w:val="002A77D8"/>
    <w:rsid w:val="002B1F19"/>
    <w:rsid w:val="002B347E"/>
    <w:rsid w:val="002B403F"/>
    <w:rsid w:val="002B6F03"/>
    <w:rsid w:val="002B7B11"/>
    <w:rsid w:val="002C5799"/>
    <w:rsid w:val="002D524C"/>
    <w:rsid w:val="002D73ED"/>
    <w:rsid w:val="002D7D41"/>
    <w:rsid w:val="002E096A"/>
    <w:rsid w:val="002E2469"/>
    <w:rsid w:val="002E2B97"/>
    <w:rsid w:val="002E4030"/>
    <w:rsid w:val="002F29CB"/>
    <w:rsid w:val="00300AA4"/>
    <w:rsid w:val="00302030"/>
    <w:rsid w:val="00303C48"/>
    <w:rsid w:val="003122A3"/>
    <w:rsid w:val="00312F07"/>
    <w:rsid w:val="00325AD2"/>
    <w:rsid w:val="00331616"/>
    <w:rsid w:val="00335C91"/>
    <w:rsid w:val="00341661"/>
    <w:rsid w:val="0035248F"/>
    <w:rsid w:val="003524F5"/>
    <w:rsid w:val="0035278F"/>
    <w:rsid w:val="003537AA"/>
    <w:rsid w:val="00353EAE"/>
    <w:rsid w:val="00361527"/>
    <w:rsid w:val="00361B3E"/>
    <w:rsid w:val="00373DB0"/>
    <w:rsid w:val="00381104"/>
    <w:rsid w:val="00395486"/>
    <w:rsid w:val="00395A0B"/>
    <w:rsid w:val="00396446"/>
    <w:rsid w:val="00396821"/>
    <w:rsid w:val="003A61F7"/>
    <w:rsid w:val="003B1462"/>
    <w:rsid w:val="003B3927"/>
    <w:rsid w:val="003B39D1"/>
    <w:rsid w:val="003C5DC3"/>
    <w:rsid w:val="003C70B1"/>
    <w:rsid w:val="003D1BB3"/>
    <w:rsid w:val="003E1BC2"/>
    <w:rsid w:val="003E1C59"/>
    <w:rsid w:val="003E39E6"/>
    <w:rsid w:val="003E6225"/>
    <w:rsid w:val="0040103A"/>
    <w:rsid w:val="0040438D"/>
    <w:rsid w:val="0041044F"/>
    <w:rsid w:val="00410FD6"/>
    <w:rsid w:val="00415D7B"/>
    <w:rsid w:val="004178B3"/>
    <w:rsid w:val="00440D49"/>
    <w:rsid w:val="00444E7D"/>
    <w:rsid w:val="00453B42"/>
    <w:rsid w:val="00455F07"/>
    <w:rsid w:val="00462433"/>
    <w:rsid w:val="00463E3D"/>
    <w:rsid w:val="00483710"/>
    <w:rsid w:val="00486BB6"/>
    <w:rsid w:val="0049212D"/>
    <w:rsid w:val="004A4B02"/>
    <w:rsid w:val="004B0513"/>
    <w:rsid w:val="004C65DE"/>
    <w:rsid w:val="004D0F5F"/>
    <w:rsid w:val="004D334F"/>
    <w:rsid w:val="004D33A2"/>
    <w:rsid w:val="004D3CCF"/>
    <w:rsid w:val="004D6871"/>
    <w:rsid w:val="004D783C"/>
    <w:rsid w:val="004E1480"/>
    <w:rsid w:val="004E2664"/>
    <w:rsid w:val="004E5468"/>
    <w:rsid w:val="004F129A"/>
    <w:rsid w:val="004F1FC4"/>
    <w:rsid w:val="004F2077"/>
    <w:rsid w:val="004F2DB0"/>
    <w:rsid w:val="004F47F6"/>
    <w:rsid w:val="004F5620"/>
    <w:rsid w:val="004F70B0"/>
    <w:rsid w:val="00505FA4"/>
    <w:rsid w:val="005148CB"/>
    <w:rsid w:val="0052491F"/>
    <w:rsid w:val="00530023"/>
    <w:rsid w:val="00536002"/>
    <w:rsid w:val="005420B3"/>
    <w:rsid w:val="00542C71"/>
    <w:rsid w:val="005445FA"/>
    <w:rsid w:val="0054624F"/>
    <w:rsid w:val="00551BAA"/>
    <w:rsid w:val="00552817"/>
    <w:rsid w:val="00560B58"/>
    <w:rsid w:val="005649F9"/>
    <w:rsid w:val="0056630B"/>
    <w:rsid w:val="005716B4"/>
    <w:rsid w:val="005762CE"/>
    <w:rsid w:val="00577147"/>
    <w:rsid w:val="00586055"/>
    <w:rsid w:val="00596DC0"/>
    <w:rsid w:val="005A5351"/>
    <w:rsid w:val="005A6DBA"/>
    <w:rsid w:val="005B50D2"/>
    <w:rsid w:val="005B6B68"/>
    <w:rsid w:val="005C02EA"/>
    <w:rsid w:val="005C0874"/>
    <w:rsid w:val="005C273A"/>
    <w:rsid w:val="005C2776"/>
    <w:rsid w:val="005C5686"/>
    <w:rsid w:val="005D1E80"/>
    <w:rsid w:val="005D2250"/>
    <w:rsid w:val="005D3DF3"/>
    <w:rsid w:val="005E1167"/>
    <w:rsid w:val="005E2864"/>
    <w:rsid w:val="005E3184"/>
    <w:rsid w:val="005F175D"/>
    <w:rsid w:val="005F7694"/>
    <w:rsid w:val="00600EE9"/>
    <w:rsid w:val="00606C4F"/>
    <w:rsid w:val="006322C8"/>
    <w:rsid w:val="00652569"/>
    <w:rsid w:val="00652CB0"/>
    <w:rsid w:val="00676D74"/>
    <w:rsid w:val="0068183D"/>
    <w:rsid w:val="00683D91"/>
    <w:rsid w:val="00690121"/>
    <w:rsid w:val="006914C4"/>
    <w:rsid w:val="00692B1B"/>
    <w:rsid w:val="00695366"/>
    <w:rsid w:val="006961FA"/>
    <w:rsid w:val="006A2618"/>
    <w:rsid w:val="006A340F"/>
    <w:rsid w:val="006A3EAE"/>
    <w:rsid w:val="006B371B"/>
    <w:rsid w:val="006B44A7"/>
    <w:rsid w:val="006C3BD6"/>
    <w:rsid w:val="006E022C"/>
    <w:rsid w:val="006E39B8"/>
    <w:rsid w:val="006E5611"/>
    <w:rsid w:val="006E61EA"/>
    <w:rsid w:val="006E7FEE"/>
    <w:rsid w:val="006F0B18"/>
    <w:rsid w:val="006F26E7"/>
    <w:rsid w:val="006F40EA"/>
    <w:rsid w:val="006F5D46"/>
    <w:rsid w:val="006F5E4A"/>
    <w:rsid w:val="00700212"/>
    <w:rsid w:val="007002CB"/>
    <w:rsid w:val="00703200"/>
    <w:rsid w:val="0070372E"/>
    <w:rsid w:val="00704714"/>
    <w:rsid w:val="00712A39"/>
    <w:rsid w:val="007170D1"/>
    <w:rsid w:val="0072124D"/>
    <w:rsid w:val="00724A6F"/>
    <w:rsid w:val="00730AFE"/>
    <w:rsid w:val="0073259E"/>
    <w:rsid w:val="007511EF"/>
    <w:rsid w:val="00752093"/>
    <w:rsid w:val="00753AFA"/>
    <w:rsid w:val="00760D6D"/>
    <w:rsid w:val="00762624"/>
    <w:rsid w:val="00766B92"/>
    <w:rsid w:val="0077470B"/>
    <w:rsid w:val="00777CDD"/>
    <w:rsid w:val="00792C97"/>
    <w:rsid w:val="00794AE5"/>
    <w:rsid w:val="007B26C2"/>
    <w:rsid w:val="007C0834"/>
    <w:rsid w:val="007C09A2"/>
    <w:rsid w:val="007C3238"/>
    <w:rsid w:val="007D02C9"/>
    <w:rsid w:val="007D2C11"/>
    <w:rsid w:val="007D5379"/>
    <w:rsid w:val="007D7C34"/>
    <w:rsid w:val="007E0180"/>
    <w:rsid w:val="007E0DE4"/>
    <w:rsid w:val="007E4E2E"/>
    <w:rsid w:val="007F019B"/>
    <w:rsid w:val="007F561D"/>
    <w:rsid w:val="008017A1"/>
    <w:rsid w:val="00803843"/>
    <w:rsid w:val="00813C5D"/>
    <w:rsid w:val="0081536B"/>
    <w:rsid w:val="008153D3"/>
    <w:rsid w:val="008213AF"/>
    <w:rsid w:val="008276B6"/>
    <w:rsid w:val="00830401"/>
    <w:rsid w:val="008339E9"/>
    <w:rsid w:val="00841E33"/>
    <w:rsid w:val="0084528F"/>
    <w:rsid w:val="00853C06"/>
    <w:rsid w:val="0086627D"/>
    <w:rsid w:val="008708A2"/>
    <w:rsid w:val="00871C94"/>
    <w:rsid w:val="00875D2D"/>
    <w:rsid w:val="00876232"/>
    <w:rsid w:val="0087789B"/>
    <w:rsid w:val="008858CB"/>
    <w:rsid w:val="008905C8"/>
    <w:rsid w:val="00890752"/>
    <w:rsid w:val="00893BBE"/>
    <w:rsid w:val="00893BF6"/>
    <w:rsid w:val="008A1E0A"/>
    <w:rsid w:val="008A2AD2"/>
    <w:rsid w:val="008A3965"/>
    <w:rsid w:val="008B480B"/>
    <w:rsid w:val="008C0E34"/>
    <w:rsid w:val="008C0EE6"/>
    <w:rsid w:val="008C100B"/>
    <w:rsid w:val="008C5FDD"/>
    <w:rsid w:val="008C6997"/>
    <w:rsid w:val="008D541D"/>
    <w:rsid w:val="008E5834"/>
    <w:rsid w:val="008E59A7"/>
    <w:rsid w:val="008E6677"/>
    <w:rsid w:val="008E6A47"/>
    <w:rsid w:val="008E6D8D"/>
    <w:rsid w:val="00900291"/>
    <w:rsid w:val="009152EE"/>
    <w:rsid w:val="00915D6C"/>
    <w:rsid w:val="0091625D"/>
    <w:rsid w:val="009168E0"/>
    <w:rsid w:val="009238BC"/>
    <w:rsid w:val="00924409"/>
    <w:rsid w:val="00941BDD"/>
    <w:rsid w:val="0094276A"/>
    <w:rsid w:val="009465E5"/>
    <w:rsid w:val="00946D81"/>
    <w:rsid w:val="00956881"/>
    <w:rsid w:val="00960E2E"/>
    <w:rsid w:val="00960E40"/>
    <w:rsid w:val="009662E8"/>
    <w:rsid w:val="00966C52"/>
    <w:rsid w:val="00967253"/>
    <w:rsid w:val="00970E8F"/>
    <w:rsid w:val="00982B40"/>
    <w:rsid w:val="00983DEE"/>
    <w:rsid w:val="0098455F"/>
    <w:rsid w:val="00990CBE"/>
    <w:rsid w:val="00990F06"/>
    <w:rsid w:val="009A0577"/>
    <w:rsid w:val="009A5D39"/>
    <w:rsid w:val="009B7998"/>
    <w:rsid w:val="009C08C8"/>
    <w:rsid w:val="009D034D"/>
    <w:rsid w:val="009D3053"/>
    <w:rsid w:val="009E05DB"/>
    <w:rsid w:val="009E1EE0"/>
    <w:rsid w:val="009E78AB"/>
    <w:rsid w:val="009F4556"/>
    <w:rsid w:val="00A04773"/>
    <w:rsid w:val="00A0622C"/>
    <w:rsid w:val="00A129BA"/>
    <w:rsid w:val="00A134EC"/>
    <w:rsid w:val="00A14362"/>
    <w:rsid w:val="00A1571F"/>
    <w:rsid w:val="00A17AC3"/>
    <w:rsid w:val="00A235B4"/>
    <w:rsid w:val="00A25BFC"/>
    <w:rsid w:val="00A329AA"/>
    <w:rsid w:val="00A36ED6"/>
    <w:rsid w:val="00A45A46"/>
    <w:rsid w:val="00A46F1C"/>
    <w:rsid w:val="00A47A0F"/>
    <w:rsid w:val="00A50B19"/>
    <w:rsid w:val="00A52422"/>
    <w:rsid w:val="00A53744"/>
    <w:rsid w:val="00A61F82"/>
    <w:rsid w:val="00A64D63"/>
    <w:rsid w:val="00A70021"/>
    <w:rsid w:val="00A74D3E"/>
    <w:rsid w:val="00A76001"/>
    <w:rsid w:val="00A76499"/>
    <w:rsid w:val="00A81E55"/>
    <w:rsid w:val="00A8235A"/>
    <w:rsid w:val="00A825A3"/>
    <w:rsid w:val="00A82B61"/>
    <w:rsid w:val="00A974FB"/>
    <w:rsid w:val="00A97B34"/>
    <w:rsid w:val="00AA1BDC"/>
    <w:rsid w:val="00AA3D96"/>
    <w:rsid w:val="00AB570B"/>
    <w:rsid w:val="00AB5BF8"/>
    <w:rsid w:val="00AB6F98"/>
    <w:rsid w:val="00AB7DF2"/>
    <w:rsid w:val="00AC11D0"/>
    <w:rsid w:val="00AC3D0F"/>
    <w:rsid w:val="00AC582C"/>
    <w:rsid w:val="00AD3F03"/>
    <w:rsid w:val="00AD7DDA"/>
    <w:rsid w:val="00AE0101"/>
    <w:rsid w:val="00AE58F6"/>
    <w:rsid w:val="00AE7FFC"/>
    <w:rsid w:val="00AF300A"/>
    <w:rsid w:val="00AF53FD"/>
    <w:rsid w:val="00AF6A06"/>
    <w:rsid w:val="00B03E1D"/>
    <w:rsid w:val="00B04BCF"/>
    <w:rsid w:val="00B13443"/>
    <w:rsid w:val="00B23234"/>
    <w:rsid w:val="00B2702B"/>
    <w:rsid w:val="00B30E9A"/>
    <w:rsid w:val="00B37B59"/>
    <w:rsid w:val="00B4105F"/>
    <w:rsid w:val="00B410C7"/>
    <w:rsid w:val="00B516B6"/>
    <w:rsid w:val="00B6742E"/>
    <w:rsid w:val="00B710F0"/>
    <w:rsid w:val="00B72CB9"/>
    <w:rsid w:val="00B73E40"/>
    <w:rsid w:val="00B811C7"/>
    <w:rsid w:val="00B832EE"/>
    <w:rsid w:val="00B84FCF"/>
    <w:rsid w:val="00B865B8"/>
    <w:rsid w:val="00B87157"/>
    <w:rsid w:val="00B952BF"/>
    <w:rsid w:val="00B956D7"/>
    <w:rsid w:val="00BA0940"/>
    <w:rsid w:val="00BA1825"/>
    <w:rsid w:val="00BA260F"/>
    <w:rsid w:val="00BA2CAD"/>
    <w:rsid w:val="00BA489E"/>
    <w:rsid w:val="00BB678C"/>
    <w:rsid w:val="00BC1F01"/>
    <w:rsid w:val="00BC5DEB"/>
    <w:rsid w:val="00BD73F4"/>
    <w:rsid w:val="00BE0200"/>
    <w:rsid w:val="00BE2933"/>
    <w:rsid w:val="00BF156B"/>
    <w:rsid w:val="00BF3DE2"/>
    <w:rsid w:val="00C01393"/>
    <w:rsid w:val="00C03C32"/>
    <w:rsid w:val="00C0681E"/>
    <w:rsid w:val="00C14501"/>
    <w:rsid w:val="00C14C4D"/>
    <w:rsid w:val="00C17EA8"/>
    <w:rsid w:val="00C20CD8"/>
    <w:rsid w:val="00C26251"/>
    <w:rsid w:val="00C35B19"/>
    <w:rsid w:val="00C423D4"/>
    <w:rsid w:val="00C433CE"/>
    <w:rsid w:val="00C472C1"/>
    <w:rsid w:val="00C62578"/>
    <w:rsid w:val="00C62659"/>
    <w:rsid w:val="00C63386"/>
    <w:rsid w:val="00C65D00"/>
    <w:rsid w:val="00C727DE"/>
    <w:rsid w:val="00C7484C"/>
    <w:rsid w:val="00C80ECF"/>
    <w:rsid w:val="00C82ABD"/>
    <w:rsid w:val="00C84A18"/>
    <w:rsid w:val="00C86A8A"/>
    <w:rsid w:val="00CA16B2"/>
    <w:rsid w:val="00CB35C6"/>
    <w:rsid w:val="00CB5C95"/>
    <w:rsid w:val="00CC4B14"/>
    <w:rsid w:val="00CE6AB7"/>
    <w:rsid w:val="00CE78AD"/>
    <w:rsid w:val="00D01575"/>
    <w:rsid w:val="00D023D4"/>
    <w:rsid w:val="00D025AD"/>
    <w:rsid w:val="00D03519"/>
    <w:rsid w:val="00D04A83"/>
    <w:rsid w:val="00D15962"/>
    <w:rsid w:val="00D17BD1"/>
    <w:rsid w:val="00D21DDF"/>
    <w:rsid w:val="00D21E77"/>
    <w:rsid w:val="00D23EEE"/>
    <w:rsid w:val="00D26D03"/>
    <w:rsid w:val="00D27806"/>
    <w:rsid w:val="00D31498"/>
    <w:rsid w:val="00D3252A"/>
    <w:rsid w:val="00D4378E"/>
    <w:rsid w:val="00D44DAD"/>
    <w:rsid w:val="00D4636A"/>
    <w:rsid w:val="00D63EB7"/>
    <w:rsid w:val="00D64C26"/>
    <w:rsid w:val="00D6588B"/>
    <w:rsid w:val="00D829FB"/>
    <w:rsid w:val="00D92F70"/>
    <w:rsid w:val="00D94379"/>
    <w:rsid w:val="00D97817"/>
    <w:rsid w:val="00DA0B73"/>
    <w:rsid w:val="00DA56E5"/>
    <w:rsid w:val="00DB55EB"/>
    <w:rsid w:val="00DB5B96"/>
    <w:rsid w:val="00DB5F61"/>
    <w:rsid w:val="00DB6E03"/>
    <w:rsid w:val="00DB746E"/>
    <w:rsid w:val="00DB7BD4"/>
    <w:rsid w:val="00DB7C02"/>
    <w:rsid w:val="00DC3A96"/>
    <w:rsid w:val="00DC4FCA"/>
    <w:rsid w:val="00DD09D7"/>
    <w:rsid w:val="00DE2F21"/>
    <w:rsid w:val="00DF4D2C"/>
    <w:rsid w:val="00DF59E6"/>
    <w:rsid w:val="00E05118"/>
    <w:rsid w:val="00E11CBA"/>
    <w:rsid w:val="00E15FED"/>
    <w:rsid w:val="00E1612C"/>
    <w:rsid w:val="00E26D72"/>
    <w:rsid w:val="00E30D7B"/>
    <w:rsid w:val="00E40386"/>
    <w:rsid w:val="00E41E61"/>
    <w:rsid w:val="00E46C46"/>
    <w:rsid w:val="00E46FBA"/>
    <w:rsid w:val="00E47CE1"/>
    <w:rsid w:val="00E512F9"/>
    <w:rsid w:val="00E53465"/>
    <w:rsid w:val="00E56B50"/>
    <w:rsid w:val="00E574B7"/>
    <w:rsid w:val="00E65DEB"/>
    <w:rsid w:val="00E66093"/>
    <w:rsid w:val="00E717B9"/>
    <w:rsid w:val="00E72277"/>
    <w:rsid w:val="00E74E27"/>
    <w:rsid w:val="00E751F6"/>
    <w:rsid w:val="00E81439"/>
    <w:rsid w:val="00E817BB"/>
    <w:rsid w:val="00E8624E"/>
    <w:rsid w:val="00E8719C"/>
    <w:rsid w:val="00E91B53"/>
    <w:rsid w:val="00E91E8B"/>
    <w:rsid w:val="00E95EA9"/>
    <w:rsid w:val="00EA2154"/>
    <w:rsid w:val="00EA6B71"/>
    <w:rsid w:val="00EA7858"/>
    <w:rsid w:val="00EB2227"/>
    <w:rsid w:val="00EB4B79"/>
    <w:rsid w:val="00EB7424"/>
    <w:rsid w:val="00ED0873"/>
    <w:rsid w:val="00EE0558"/>
    <w:rsid w:val="00EE1C57"/>
    <w:rsid w:val="00EF2CAF"/>
    <w:rsid w:val="00EF3F50"/>
    <w:rsid w:val="00EF634E"/>
    <w:rsid w:val="00F00B64"/>
    <w:rsid w:val="00F03485"/>
    <w:rsid w:val="00F07795"/>
    <w:rsid w:val="00F1177B"/>
    <w:rsid w:val="00F11951"/>
    <w:rsid w:val="00F12D54"/>
    <w:rsid w:val="00F20786"/>
    <w:rsid w:val="00F2467D"/>
    <w:rsid w:val="00F24A78"/>
    <w:rsid w:val="00F25E44"/>
    <w:rsid w:val="00F26085"/>
    <w:rsid w:val="00F26B10"/>
    <w:rsid w:val="00F303F8"/>
    <w:rsid w:val="00F33133"/>
    <w:rsid w:val="00F355DA"/>
    <w:rsid w:val="00F3762A"/>
    <w:rsid w:val="00F4364F"/>
    <w:rsid w:val="00F53420"/>
    <w:rsid w:val="00F53FE1"/>
    <w:rsid w:val="00F56C77"/>
    <w:rsid w:val="00F652F8"/>
    <w:rsid w:val="00F712A8"/>
    <w:rsid w:val="00F72F6D"/>
    <w:rsid w:val="00F756FC"/>
    <w:rsid w:val="00F849FA"/>
    <w:rsid w:val="00F85F05"/>
    <w:rsid w:val="00F93B2F"/>
    <w:rsid w:val="00F94254"/>
    <w:rsid w:val="00FA1C1E"/>
    <w:rsid w:val="00FA1DE4"/>
    <w:rsid w:val="00FA5CFC"/>
    <w:rsid w:val="00FA6D83"/>
    <w:rsid w:val="00FB1589"/>
    <w:rsid w:val="00FC3416"/>
    <w:rsid w:val="00FC412F"/>
    <w:rsid w:val="00FC4B14"/>
    <w:rsid w:val="00FC503E"/>
    <w:rsid w:val="00FD10A8"/>
    <w:rsid w:val="00FD1F20"/>
    <w:rsid w:val="00FD2E33"/>
    <w:rsid w:val="00FD56C5"/>
    <w:rsid w:val="00FD65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7360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4094</TotalTime>
  <Pages>4</Pages>
  <Words>1279</Words>
  <Characters>7291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Христафорова</cp:lastModifiedBy>
  <cp:revision>355</cp:revision>
  <cp:lastPrinted>2017-01-25T06:56:00Z</cp:lastPrinted>
  <dcterms:created xsi:type="dcterms:W3CDTF">2015-02-10T06:26:00Z</dcterms:created>
  <dcterms:modified xsi:type="dcterms:W3CDTF">2017-01-30T07:16:00Z</dcterms:modified>
</cp:coreProperties>
</file>