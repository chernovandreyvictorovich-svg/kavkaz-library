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744" w:rsidRPr="00EE2706" w:rsidRDefault="005C0744" w:rsidP="00295E67">
      <w:pPr>
        <w:suppressAutoHyphens/>
        <w:jc w:val="right"/>
        <w:rPr>
          <w:i/>
          <w:sz w:val="20"/>
          <w:szCs w:val="20"/>
        </w:rPr>
      </w:pPr>
      <w:r w:rsidRPr="00EE2706">
        <w:rPr>
          <w:i/>
          <w:sz w:val="20"/>
          <w:szCs w:val="20"/>
        </w:rPr>
        <w:t>Председатель суда Боков В.Д.</w:t>
      </w:r>
    </w:p>
    <w:p w:rsidR="005C0744" w:rsidRDefault="005C0744" w:rsidP="00295E67">
      <w:pPr>
        <w:suppressAutoHyphens/>
        <w:jc w:val="center"/>
        <w:rPr>
          <w:sz w:val="26"/>
          <w:szCs w:val="26"/>
        </w:rPr>
      </w:pPr>
    </w:p>
    <w:p w:rsidR="005C0744" w:rsidRPr="00C57FA8" w:rsidRDefault="005C0744" w:rsidP="00295E67">
      <w:pPr>
        <w:suppressAutoHyphens/>
        <w:jc w:val="center"/>
        <w:rPr>
          <w:sz w:val="26"/>
          <w:szCs w:val="26"/>
        </w:rPr>
      </w:pPr>
      <w:r w:rsidRPr="00C57FA8">
        <w:rPr>
          <w:sz w:val="26"/>
          <w:szCs w:val="26"/>
        </w:rPr>
        <w:t>РЕШЕНИЕ № 7-</w:t>
      </w:r>
      <w:r>
        <w:rPr>
          <w:sz w:val="26"/>
          <w:szCs w:val="26"/>
        </w:rPr>
        <w:t>30</w:t>
      </w:r>
      <w:r w:rsidRPr="00C57FA8">
        <w:rPr>
          <w:sz w:val="26"/>
          <w:szCs w:val="26"/>
        </w:rPr>
        <w:t>/2016</w:t>
      </w:r>
    </w:p>
    <w:p w:rsidR="005C0744" w:rsidRPr="00C57FA8" w:rsidRDefault="005C0744" w:rsidP="00295E67">
      <w:pPr>
        <w:suppressAutoHyphens/>
        <w:jc w:val="center"/>
        <w:rPr>
          <w:sz w:val="26"/>
          <w:szCs w:val="26"/>
        </w:rPr>
      </w:pPr>
      <w:r w:rsidRPr="00C57FA8">
        <w:rPr>
          <w:sz w:val="26"/>
          <w:szCs w:val="26"/>
        </w:rPr>
        <w:t>(дело № 5-</w:t>
      </w:r>
      <w:r>
        <w:rPr>
          <w:sz w:val="26"/>
          <w:szCs w:val="26"/>
        </w:rPr>
        <w:t>165</w:t>
      </w:r>
      <w:r w:rsidRPr="00C57FA8">
        <w:rPr>
          <w:sz w:val="26"/>
          <w:szCs w:val="26"/>
        </w:rPr>
        <w:t>/201</w:t>
      </w:r>
      <w:r>
        <w:rPr>
          <w:sz w:val="26"/>
          <w:szCs w:val="26"/>
        </w:rPr>
        <w:t>5</w:t>
      </w:r>
      <w:r w:rsidRPr="00C57FA8">
        <w:rPr>
          <w:sz w:val="26"/>
          <w:szCs w:val="26"/>
        </w:rPr>
        <w:t>)</w:t>
      </w:r>
    </w:p>
    <w:p w:rsidR="005C0744" w:rsidRPr="00C57FA8" w:rsidRDefault="005C0744" w:rsidP="00295E67">
      <w:pPr>
        <w:suppressAutoHyphens/>
        <w:rPr>
          <w:sz w:val="26"/>
          <w:szCs w:val="26"/>
        </w:rPr>
      </w:pPr>
    </w:p>
    <w:p w:rsidR="005C0744" w:rsidRPr="00C57FA8" w:rsidRDefault="005C0744" w:rsidP="00295E67">
      <w:pPr>
        <w:suppressAutoHyphens/>
        <w:rPr>
          <w:sz w:val="26"/>
          <w:szCs w:val="26"/>
        </w:rPr>
      </w:pPr>
      <w:r w:rsidRPr="00C57FA8">
        <w:rPr>
          <w:sz w:val="26"/>
          <w:szCs w:val="26"/>
        </w:rPr>
        <w:t xml:space="preserve">29 февраля </w:t>
      </w:r>
      <w:smartTag w:uri="urn:schemas-microsoft-com:office:smarttags" w:element="metricconverter">
        <w:smartTagPr>
          <w:attr w:name="ProductID" w:val="2016 г"/>
        </w:smartTagPr>
        <w:r w:rsidRPr="00C57FA8">
          <w:rPr>
            <w:sz w:val="26"/>
            <w:szCs w:val="26"/>
          </w:rPr>
          <w:t>2016 г</w:t>
        </w:r>
      </w:smartTag>
      <w:r w:rsidRPr="00C57FA8">
        <w:rPr>
          <w:sz w:val="26"/>
          <w:szCs w:val="26"/>
        </w:rPr>
        <w:t xml:space="preserve">.                                                                     </w:t>
      </w:r>
      <w:r w:rsidRPr="00C57FA8">
        <w:rPr>
          <w:sz w:val="26"/>
          <w:szCs w:val="26"/>
        </w:rPr>
        <w:tab/>
        <w:t xml:space="preserve">       </w:t>
      </w:r>
      <w:r>
        <w:rPr>
          <w:sz w:val="26"/>
          <w:szCs w:val="26"/>
        </w:rPr>
        <w:t xml:space="preserve">   </w:t>
      </w:r>
      <w:r w:rsidRPr="00C57FA8">
        <w:rPr>
          <w:sz w:val="26"/>
          <w:szCs w:val="26"/>
        </w:rPr>
        <w:t>г. Ростов-на-Дону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Судья Северо-Кавказского окружного военного суда Магомадов Алексей Абдулмажитович (г. Ростов-на-Дону, пр. Нагибина, д. 28/1), при секретаре </w:t>
      </w:r>
      <w:r>
        <w:rPr>
          <w:sz w:val="26"/>
          <w:szCs w:val="26"/>
        </w:rPr>
        <w:t xml:space="preserve">      Скуратовой В.В.</w:t>
      </w:r>
      <w:r w:rsidRPr="00C57FA8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с участием лица, в отношении которого ведется производство по делу об административном правонарушении - Колесникова К.Г., рассмотрев дело об административном правонарушении по жалобе Колесникова К.Г. на постановление председателя Волгоградского гарнизонного военного суда от 18 января </w:t>
      </w:r>
      <w:smartTag w:uri="urn:schemas-microsoft-com:office:smarttags" w:element="metricconverter">
        <w:smartTagPr>
          <w:attr w:name="ProductID" w:val="2016 г"/>
        </w:smartTagPr>
        <w:r>
          <w:rPr>
            <w:sz w:val="26"/>
            <w:szCs w:val="26"/>
          </w:rPr>
          <w:t>2016 г</w:t>
        </w:r>
      </w:smartTag>
      <w:r>
        <w:rPr>
          <w:sz w:val="26"/>
          <w:szCs w:val="26"/>
        </w:rPr>
        <w:t xml:space="preserve">. в отношении военнослужащего военного следственного отдела Следственного комитета РФ по Волгоградскому гарнизону подполковника юстиции  </w:t>
      </w:r>
    </w:p>
    <w:p w:rsidR="005C0744" w:rsidRPr="00C57FA8" w:rsidRDefault="005C0744" w:rsidP="00295E67">
      <w:pPr>
        <w:suppressAutoHyphens/>
        <w:jc w:val="both"/>
        <w:rPr>
          <w:sz w:val="26"/>
          <w:szCs w:val="26"/>
        </w:rPr>
      </w:pPr>
    </w:p>
    <w:p w:rsidR="005C0744" w:rsidRPr="00C57FA8" w:rsidRDefault="005C0744" w:rsidP="00AC401B">
      <w:pPr>
        <w:suppressAutoHyphens/>
        <w:ind w:left="3960"/>
        <w:jc w:val="both"/>
        <w:rPr>
          <w:sz w:val="26"/>
          <w:szCs w:val="26"/>
        </w:rPr>
      </w:pPr>
      <w:r>
        <w:rPr>
          <w:sz w:val="26"/>
          <w:szCs w:val="26"/>
        </w:rPr>
        <w:t>Колесникова Клементия Геннадьевича</w:t>
      </w:r>
      <w:r w:rsidRPr="00C57FA8">
        <w:rPr>
          <w:sz w:val="26"/>
          <w:szCs w:val="26"/>
        </w:rPr>
        <w:t>, родившегося</w:t>
      </w:r>
      <w:r>
        <w:rPr>
          <w:sz w:val="26"/>
          <w:szCs w:val="26"/>
        </w:rPr>
        <w:t xml:space="preserve"> 29 апреля</w:t>
      </w:r>
      <w:r w:rsidRPr="00C57FA8">
        <w:rPr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1978 г"/>
        </w:smartTagPr>
        <w:r w:rsidRPr="00C57FA8">
          <w:rPr>
            <w:sz w:val="26"/>
            <w:szCs w:val="26"/>
          </w:rPr>
          <w:t>19</w:t>
        </w:r>
        <w:r>
          <w:rPr>
            <w:sz w:val="26"/>
            <w:szCs w:val="26"/>
          </w:rPr>
          <w:t>78</w:t>
        </w:r>
        <w:r w:rsidRPr="00C57FA8">
          <w:rPr>
            <w:sz w:val="26"/>
            <w:szCs w:val="26"/>
          </w:rPr>
          <w:t xml:space="preserve"> г</w:t>
        </w:r>
      </w:smartTag>
      <w:r w:rsidRPr="00C57FA8">
        <w:rPr>
          <w:sz w:val="26"/>
          <w:szCs w:val="26"/>
        </w:rPr>
        <w:t>. в</w:t>
      </w:r>
      <w:r>
        <w:rPr>
          <w:sz w:val="26"/>
          <w:szCs w:val="26"/>
        </w:rPr>
        <w:t xml:space="preserve"> г. Волжский Волгоградской области</w:t>
      </w:r>
      <w:r w:rsidRPr="00C57FA8">
        <w:rPr>
          <w:sz w:val="26"/>
          <w:szCs w:val="26"/>
        </w:rPr>
        <w:t xml:space="preserve">,  проживающего  по  адресу: </w:t>
      </w:r>
      <w:r>
        <w:rPr>
          <w:sz w:val="26"/>
          <w:szCs w:val="26"/>
        </w:rPr>
        <w:t>г. Волгоград, ул. Янки-Купала</w:t>
      </w:r>
      <w:r w:rsidRPr="00C57FA8">
        <w:rPr>
          <w:sz w:val="26"/>
          <w:szCs w:val="26"/>
        </w:rPr>
        <w:t xml:space="preserve">, д. </w:t>
      </w:r>
      <w:r>
        <w:rPr>
          <w:sz w:val="26"/>
          <w:szCs w:val="26"/>
        </w:rPr>
        <w:t>60</w:t>
      </w:r>
      <w:r w:rsidRPr="00C57FA8">
        <w:rPr>
          <w:sz w:val="26"/>
          <w:szCs w:val="26"/>
        </w:rPr>
        <w:t xml:space="preserve">, кв. </w:t>
      </w:r>
      <w:r>
        <w:rPr>
          <w:sz w:val="26"/>
          <w:szCs w:val="26"/>
        </w:rPr>
        <w:t>141</w:t>
      </w:r>
      <w:r w:rsidRPr="00C57FA8">
        <w:rPr>
          <w:sz w:val="26"/>
          <w:szCs w:val="26"/>
        </w:rPr>
        <w:t>,</w:t>
      </w:r>
    </w:p>
    <w:p w:rsidR="005C0744" w:rsidRPr="00C57FA8" w:rsidRDefault="005C0744" w:rsidP="00295E67">
      <w:pPr>
        <w:suppressAutoHyphens/>
        <w:jc w:val="both"/>
        <w:rPr>
          <w:sz w:val="26"/>
          <w:szCs w:val="26"/>
        </w:rPr>
      </w:pPr>
    </w:p>
    <w:p w:rsidR="005C0744" w:rsidRPr="00C57FA8" w:rsidRDefault="005C0744" w:rsidP="00295E67">
      <w:pPr>
        <w:suppressAutoHyphens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о назначении </w:t>
      </w:r>
      <w:r>
        <w:rPr>
          <w:sz w:val="26"/>
          <w:szCs w:val="26"/>
        </w:rPr>
        <w:t>ему</w:t>
      </w:r>
      <w:r w:rsidRPr="00C57FA8">
        <w:rPr>
          <w:sz w:val="26"/>
          <w:szCs w:val="26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5C0744" w:rsidRPr="00C57FA8" w:rsidRDefault="005C0744" w:rsidP="00295E67">
      <w:pPr>
        <w:suppressAutoHyphens/>
        <w:jc w:val="both"/>
        <w:rPr>
          <w:sz w:val="26"/>
          <w:szCs w:val="26"/>
        </w:rPr>
      </w:pPr>
    </w:p>
    <w:p w:rsidR="005C0744" w:rsidRPr="00C57FA8" w:rsidRDefault="005C0744" w:rsidP="00295E67">
      <w:pPr>
        <w:suppressAutoHyphens/>
        <w:jc w:val="center"/>
        <w:rPr>
          <w:sz w:val="26"/>
          <w:szCs w:val="26"/>
        </w:rPr>
      </w:pPr>
      <w:bookmarkStart w:id="0" w:name="bookmark1"/>
      <w:r w:rsidRPr="00C57FA8">
        <w:rPr>
          <w:sz w:val="26"/>
          <w:szCs w:val="26"/>
        </w:rPr>
        <w:t>установил:</w:t>
      </w:r>
      <w:bookmarkEnd w:id="0"/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Согласно постановлению </w:t>
      </w:r>
      <w:r>
        <w:rPr>
          <w:sz w:val="26"/>
          <w:szCs w:val="26"/>
        </w:rPr>
        <w:t>председателя суда</w:t>
      </w:r>
      <w:r w:rsidRPr="00C57FA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6 часов 30 минут 1 декабря      </w:t>
      </w:r>
      <w:smartTag w:uri="urn:schemas-microsoft-com:office:smarttags" w:element="metricconverter">
        <w:smartTagPr>
          <w:attr w:name="ProductID" w:val="2016 г"/>
        </w:smartTagPr>
        <w:r w:rsidRPr="00C57FA8">
          <w:rPr>
            <w:sz w:val="26"/>
            <w:szCs w:val="26"/>
          </w:rPr>
          <w:t>2015 г</w:t>
        </w:r>
      </w:smartTag>
      <w:r w:rsidRPr="00C57FA8">
        <w:rPr>
          <w:sz w:val="26"/>
          <w:szCs w:val="26"/>
        </w:rPr>
        <w:t xml:space="preserve">. </w:t>
      </w:r>
      <w:r>
        <w:rPr>
          <w:sz w:val="26"/>
          <w:szCs w:val="26"/>
        </w:rPr>
        <w:t xml:space="preserve">в г. Волжском Волгоградской области на посту ДПС плотины ГЭС </w:t>
      </w:r>
      <w:r w:rsidRPr="00C57FA8">
        <w:rPr>
          <w:sz w:val="26"/>
          <w:szCs w:val="26"/>
        </w:rPr>
        <w:t>водитель</w:t>
      </w:r>
      <w:r>
        <w:rPr>
          <w:sz w:val="26"/>
          <w:szCs w:val="26"/>
        </w:rPr>
        <w:t xml:space="preserve"> Колесников</w:t>
      </w:r>
      <w:r w:rsidRPr="00C57FA8">
        <w:rPr>
          <w:sz w:val="26"/>
          <w:szCs w:val="26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C57FA8">
        <w:rPr>
          <w:sz w:val="26"/>
          <w:szCs w:val="26"/>
        </w:rPr>
        <w:softHyphen/>
        <w:t xml:space="preserve">ное правонарушение, предусмотренное ч. 1 ст. 12.8 КоАП РФ. В связи с этим </w:t>
      </w:r>
      <w:r>
        <w:rPr>
          <w:sz w:val="26"/>
          <w:szCs w:val="26"/>
        </w:rPr>
        <w:t xml:space="preserve">Колесникову </w:t>
      </w:r>
      <w:r w:rsidRPr="00C57FA8">
        <w:rPr>
          <w:sz w:val="26"/>
          <w:szCs w:val="26"/>
        </w:rPr>
        <w:t xml:space="preserve">назначено административное наказание в виде штрафа в размере 30 000 руб. с лишением права управления транспортными средствами на срок 1 год </w:t>
      </w:r>
      <w:r>
        <w:rPr>
          <w:sz w:val="26"/>
          <w:szCs w:val="26"/>
        </w:rPr>
        <w:t>10</w:t>
      </w:r>
      <w:r w:rsidRPr="00C57FA8">
        <w:rPr>
          <w:sz w:val="26"/>
          <w:szCs w:val="26"/>
        </w:rPr>
        <w:t xml:space="preserve"> месяцев.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В жалобе на постановление по делу об административном правонарушении </w:t>
      </w:r>
      <w:r>
        <w:rPr>
          <w:sz w:val="26"/>
          <w:szCs w:val="26"/>
        </w:rPr>
        <w:t xml:space="preserve">Колесников </w:t>
      </w:r>
      <w:r w:rsidRPr="00C57FA8">
        <w:rPr>
          <w:sz w:val="26"/>
          <w:szCs w:val="26"/>
        </w:rPr>
        <w:t xml:space="preserve">просит постановление </w:t>
      </w:r>
      <w:r>
        <w:rPr>
          <w:sz w:val="26"/>
          <w:szCs w:val="26"/>
        </w:rPr>
        <w:t xml:space="preserve">председателя суда </w:t>
      </w:r>
      <w:r w:rsidRPr="00C57FA8">
        <w:rPr>
          <w:sz w:val="26"/>
          <w:szCs w:val="26"/>
        </w:rPr>
        <w:t>ввиду незаконности отменить и прекратить производство по делу</w:t>
      </w:r>
      <w:r>
        <w:rPr>
          <w:sz w:val="26"/>
          <w:szCs w:val="26"/>
        </w:rPr>
        <w:t xml:space="preserve"> за отсутствием состава административного правонарушения</w:t>
      </w:r>
      <w:r w:rsidRPr="00C57FA8">
        <w:rPr>
          <w:sz w:val="26"/>
          <w:szCs w:val="26"/>
        </w:rPr>
        <w:t xml:space="preserve">. 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В обоснование жалобы</w:t>
      </w:r>
      <w:r>
        <w:rPr>
          <w:sz w:val="26"/>
          <w:szCs w:val="26"/>
        </w:rPr>
        <w:t xml:space="preserve"> Колесников</w:t>
      </w:r>
      <w:r w:rsidRPr="00C57FA8">
        <w:rPr>
          <w:sz w:val="26"/>
          <w:szCs w:val="26"/>
        </w:rPr>
        <w:t xml:space="preserve">, ссылаясь на нормы КоАП РФ, приводит собственный анализ доказательств по делу, на основании которых утверждает, что дело рассмотрено </w:t>
      </w:r>
      <w:r>
        <w:rPr>
          <w:sz w:val="26"/>
          <w:szCs w:val="26"/>
        </w:rPr>
        <w:t xml:space="preserve">председателем суда </w:t>
      </w:r>
      <w:r w:rsidRPr="00C57FA8">
        <w:rPr>
          <w:sz w:val="26"/>
          <w:szCs w:val="26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5C0744" w:rsidRDefault="005C0744" w:rsidP="00295E67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От прохождения освидетельствования на состояние алкогольного опьянения он не отказывался.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Медицинское освидетельствование на состояние опьянения проведено с нарушением регламента, недопустимым техническим средством измерения - </w:t>
      </w:r>
      <w:r w:rsidRPr="00977B7B">
        <w:rPr>
          <w:sz w:val="26"/>
          <w:szCs w:val="26"/>
        </w:rPr>
        <w:t>анализатор</w:t>
      </w:r>
      <w:r>
        <w:rPr>
          <w:sz w:val="26"/>
          <w:szCs w:val="26"/>
        </w:rPr>
        <w:t>ом</w:t>
      </w:r>
      <w:r w:rsidRPr="00977B7B">
        <w:rPr>
          <w:sz w:val="26"/>
          <w:szCs w:val="26"/>
        </w:rPr>
        <w:t xml:space="preserve"> паров этанола в выдыхаемом воздухе</w:t>
      </w:r>
      <w:r>
        <w:rPr>
          <w:sz w:val="26"/>
          <w:szCs w:val="26"/>
        </w:rPr>
        <w:t xml:space="preserve"> «Кобра», срок эксплуатации которого истек 1 января </w:t>
      </w:r>
      <w:smartTag w:uri="urn:schemas-microsoft-com:office:smarttags" w:element="metricconverter">
        <w:smartTagPr>
          <w:attr w:name="ProductID" w:val="2015 г"/>
        </w:smartTagPr>
        <w:r>
          <w:rPr>
            <w:sz w:val="26"/>
            <w:szCs w:val="26"/>
          </w:rPr>
          <w:t>2015 г</w:t>
        </w:r>
      </w:smartTag>
      <w:r>
        <w:rPr>
          <w:sz w:val="26"/>
          <w:szCs w:val="26"/>
        </w:rPr>
        <w:t>., а также специалистом, не имеющим соответствующей квалификации</w:t>
      </w:r>
      <w:r w:rsidRPr="00C57FA8">
        <w:rPr>
          <w:sz w:val="26"/>
          <w:szCs w:val="26"/>
        </w:rPr>
        <w:t>.</w:t>
      </w:r>
    </w:p>
    <w:p w:rsidR="005C0744" w:rsidRPr="0023445C" w:rsidRDefault="005C0744" w:rsidP="00295E67">
      <w:pPr>
        <w:suppressAutoHyphens/>
        <w:autoSpaceDE w:val="0"/>
        <w:autoSpaceDN w:val="0"/>
        <w:adjustRightInd w:val="0"/>
        <w:ind w:firstLine="708"/>
        <w:jc w:val="both"/>
        <w:rPr>
          <w:sz w:val="26"/>
          <w:szCs w:val="26"/>
        </w:rPr>
      </w:pPr>
      <w:r w:rsidRPr="0023445C">
        <w:rPr>
          <w:sz w:val="26"/>
          <w:szCs w:val="26"/>
        </w:rPr>
        <w:t xml:space="preserve">Председателем суда не дана оценка тому обстоятельству, что протокол об административном правонарушении составлен в 7 часов 40 минут, а акт медицинского освидетельствования на состояние опьянения </w:t>
      </w:r>
      <w:r>
        <w:rPr>
          <w:sz w:val="26"/>
          <w:szCs w:val="26"/>
        </w:rPr>
        <w:t xml:space="preserve">в </w:t>
      </w:r>
      <w:r w:rsidRPr="0023445C">
        <w:rPr>
          <w:sz w:val="26"/>
          <w:szCs w:val="26"/>
        </w:rPr>
        <w:t>7 часов 45 минут</w:t>
      </w:r>
      <w:r>
        <w:rPr>
          <w:sz w:val="26"/>
          <w:szCs w:val="26"/>
        </w:rPr>
        <w:t xml:space="preserve"> 1 декабря </w:t>
      </w:r>
      <w:smartTag w:uri="urn:schemas-microsoft-com:office:smarttags" w:element="metricconverter">
        <w:smartTagPr>
          <w:attr w:name="ProductID" w:val="2015 г"/>
        </w:smartTagPr>
        <w:r>
          <w:rPr>
            <w:sz w:val="26"/>
            <w:szCs w:val="26"/>
          </w:rPr>
          <w:t>2015 г</w:t>
        </w:r>
      </w:smartTag>
      <w:r w:rsidRPr="0023445C">
        <w:rPr>
          <w:sz w:val="26"/>
          <w:szCs w:val="26"/>
        </w:rPr>
        <w:t xml:space="preserve">. 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Рассмотрев материалы дела и доводы жалобы, нахожу ее не подлежащей удовлетворению.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Вывод </w:t>
      </w:r>
      <w:r>
        <w:rPr>
          <w:sz w:val="26"/>
          <w:szCs w:val="26"/>
        </w:rPr>
        <w:t xml:space="preserve">председателя суда </w:t>
      </w:r>
      <w:r w:rsidRPr="00C57FA8">
        <w:rPr>
          <w:sz w:val="26"/>
          <w:szCs w:val="26"/>
        </w:rPr>
        <w:t xml:space="preserve">в постановлении о признании в действиях </w:t>
      </w:r>
      <w:r>
        <w:rPr>
          <w:sz w:val="26"/>
          <w:szCs w:val="26"/>
        </w:rPr>
        <w:t xml:space="preserve">Колесникова </w:t>
      </w:r>
      <w:r w:rsidRPr="00C57FA8">
        <w:rPr>
          <w:sz w:val="26"/>
          <w:szCs w:val="26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Факт совершения </w:t>
      </w:r>
      <w:r>
        <w:rPr>
          <w:sz w:val="26"/>
          <w:szCs w:val="26"/>
        </w:rPr>
        <w:t xml:space="preserve">Колесниковым </w:t>
      </w:r>
      <w:r w:rsidRPr="00C57FA8">
        <w:rPr>
          <w:sz w:val="26"/>
          <w:szCs w:val="26"/>
        </w:rPr>
        <w:t xml:space="preserve">административного правонарушения при указанных обстоятельствах подтверждается протоколом об административном правонарушении, протоколом об отстранении от управления транспортным средством, а также актом </w:t>
      </w:r>
      <w:r>
        <w:rPr>
          <w:sz w:val="26"/>
          <w:szCs w:val="26"/>
        </w:rPr>
        <w:t xml:space="preserve">медицинского </w:t>
      </w:r>
      <w:r w:rsidRPr="00C57FA8">
        <w:rPr>
          <w:sz w:val="26"/>
          <w:szCs w:val="26"/>
        </w:rPr>
        <w:t>освидетельствования на состояние опьянения</w:t>
      </w:r>
      <w:r>
        <w:rPr>
          <w:sz w:val="26"/>
          <w:szCs w:val="26"/>
        </w:rPr>
        <w:t xml:space="preserve"> лица</w:t>
      </w:r>
      <w:r w:rsidRPr="00C57FA8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которое управляет транспортным средством, </w:t>
      </w:r>
      <w:r w:rsidRPr="00C57FA8">
        <w:rPr>
          <w:sz w:val="26"/>
          <w:szCs w:val="26"/>
        </w:rPr>
        <w:t xml:space="preserve">из которого видно, что </w:t>
      </w:r>
      <w:r>
        <w:rPr>
          <w:sz w:val="26"/>
          <w:szCs w:val="26"/>
        </w:rPr>
        <w:t xml:space="preserve">Колесников </w:t>
      </w:r>
      <w:r w:rsidRPr="00C57FA8">
        <w:rPr>
          <w:sz w:val="26"/>
          <w:szCs w:val="26"/>
        </w:rPr>
        <w:t>при управлении транспортным средством находился в состоянии опьянения.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Приведенные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Вопреки доводам жалобы, все собранные по делу доказательства, в том числе акт </w:t>
      </w:r>
      <w:r>
        <w:rPr>
          <w:sz w:val="26"/>
          <w:szCs w:val="26"/>
        </w:rPr>
        <w:t xml:space="preserve">медицинского </w:t>
      </w:r>
      <w:r w:rsidRPr="00C57FA8">
        <w:rPr>
          <w:sz w:val="26"/>
          <w:szCs w:val="26"/>
        </w:rPr>
        <w:t>освидетельствования на состояние опьянения</w:t>
      </w:r>
      <w:r>
        <w:rPr>
          <w:sz w:val="26"/>
          <w:szCs w:val="26"/>
        </w:rPr>
        <w:t xml:space="preserve"> лица</w:t>
      </w:r>
      <w:r w:rsidRPr="00C57FA8">
        <w:rPr>
          <w:sz w:val="26"/>
          <w:szCs w:val="26"/>
        </w:rPr>
        <w:t xml:space="preserve">, </w:t>
      </w:r>
      <w:r>
        <w:rPr>
          <w:sz w:val="26"/>
          <w:szCs w:val="26"/>
        </w:rPr>
        <w:t>которое управляет транспортным средством</w:t>
      </w:r>
      <w:r w:rsidRPr="00C57FA8">
        <w:rPr>
          <w:sz w:val="26"/>
          <w:szCs w:val="26"/>
        </w:rPr>
        <w:t>, получили оценку в соответствии с требованиями ст. 26.11 КоАП РФ. Оснований для переоценки этих доказательств не имеется.</w:t>
      </w:r>
    </w:p>
    <w:p w:rsidR="005C0744" w:rsidRPr="00977B7B" w:rsidRDefault="005C0744" w:rsidP="00295E67">
      <w:pPr>
        <w:pStyle w:val="ConsPlusNormal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77B7B">
        <w:rPr>
          <w:rFonts w:ascii="Times New Roman" w:hAnsi="Times New Roman" w:cs="Times New Roman"/>
          <w:sz w:val="26"/>
          <w:szCs w:val="26"/>
        </w:rPr>
        <w:t xml:space="preserve">Довод жалобы о применении </w:t>
      </w:r>
      <w:r>
        <w:rPr>
          <w:rFonts w:ascii="Times New Roman" w:hAnsi="Times New Roman" w:cs="Times New Roman"/>
          <w:sz w:val="26"/>
          <w:szCs w:val="26"/>
        </w:rPr>
        <w:t xml:space="preserve">анализатора паров этанола  в выдыхаемом воздухе «Кобра» </w:t>
      </w:r>
      <w:r w:rsidRPr="00977B7B">
        <w:rPr>
          <w:rFonts w:ascii="Times New Roman" w:hAnsi="Times New Roman" w:cs="Times New Roman"/>
          <w:sz w:val="26"/>
          <w:szCs w:val="26"/>
        </w:rPr>
        <w:t xml:space="preserve">с истекшим сроком эксплуатации </w:t>
      </w:r>
      <w:r>
        <w:rPr>
          <w:rFonts w:ascii="Times New Roman" w:hAnsi="Times New Roman" w:cs="Times New Roman"/>
          <w:sz w:val="26"/>
          <w:szCs w:val="26"/>
        </w:rPr>
        <w:t>(</w:t>
      </w:r>
      <w:r w:rsidRPr="00977B7B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января </w:t>
      </w:r>
      <w:smartTag w:uri="urn:schemas-microsoft-com:office:smarttags" w:element="metricconverter">
        <w:smartTagPr>
          <w:attr w:name="ProductID" w:val="2015 г"/>
        </w:smartTagPr>
        <w:r w:rsidRPr="00977B7B">
          <w:rPr>
            <w:rFonts w:ascii="Times New Roman" w:hAnsi="Times New Roman" w:cs="Times New Roman"/>
            <w:sz w:val="26"/>
            <w:szCs w:val="26"/>
          </w:rPr>
          <w:t>201</w:t>
        </w:r>
        <w:r>
          <w:rPr>
            <w:rFonts w:ascii="Times New Roman" w:hAnsi="Times New Roman" w:cs="Times New Roman"/>
            <w:sz w:val="26"/>
            <w:szCs w:val="26"/>
          </w:rPr>
          <w:t>5</w:t>
        </w:r>
        <w:r w:rsidRPr="00977B7B">
          <w:rPr>
            <w:rFonts w:ascii="Times New Roman" w:hAnsi="Times New Roman" w:cs="Times New Roman"/>
            <w:sz w:val="26"/>
            <w:szCs w:val="26"/>
          </w:rPr>
          <w:t xml:space="preserve"> г</w:t>
        </w:r>
      </w:smartTag>
      <w:r>
        <w:rPr>
          <w:rFonts w:ascii="Times New Roman" w:hAnsi="Times New Roman" w:cs="Times New Roman"/>
          <w:sz w:val="26"/>
          <w:szCs w:val="26"/>
        </w:rPr>
        <w:t>.)</w:t>
      </w:r>
      <w:r w:rsidRPr="00977B7B">
        <w:rPr>
          <w:rFonts w:ascii="Times New Roman" w:hAnsi="Times New Roman" w:cs="Times New Roman"/>
          <w:sz w:val="26"/>
          <w:szCs w:val="26"/>
        </w:rPr>
        <w:t xml:space="preserve"> опровергается материалами дела.</w:t>
      </w:r>
    </w:p>
    <w:p w:rsidR="005C0744" w:rsidRPr="00977B7B" w:rsidRDefault="005C0744" w:rsidP="00295E67">
      <w:pPr>
        <w:pStyle w:val="ConsPlusNormal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77B7B">
        <w:rPr>
          <w:rFonts w:ascii="Times New Roman" w:hAnsi="Times New Roman" w:cs="Times New Roman"/>
          <w:sz w:val="26"/>
          <w:szCs w:val="26"/>
        </w:rPr>
        <w:t xml:space="preserve">Согласно имеющемуся в деле свидетельству о поверке от 13 февраля </w:t>
      </w:r>
      <w:smartTag w:uri="urn:schemas-microsoft-com:office:smarttags" w:element="metricconverter">
        <w:smartTagPr>
          <w:attr w:name="ProductID" w:val="2015 г"/>
        </w:smartTagPr>
        <w:r w:rsidRPr="00977B7B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977B7B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977B7B">
        <w:rPr>
          <w:rFonts w:ascii="Times New Roman" w:hAnsi="Times New Roman" w:cs="Times New Roman"/>
          <w:sz w:val="26"/>
          <w:szCs w:val="26"/>
        </w:rPr>
        <w:t xml:space="preserve"> № 001512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977B7B">
        <w:rPr>
          <w:rFonts w:ascii="Times New Roman" w:hAnsi="Times New Roman" w:cs="Times New Roman"/>
          <w:sz w:val="26"/>
          <w:szCs w:val="26"/>
        </w:rPr>
        <w:t>средство измерени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977B7B">
        <w:rPr>
          <w:rFonts w:ascii="Times New Roman" w:hAnsi="Times New Roman" w:cs="Times New Roman"/>
          <w:sz w:val="26"/>
          <w:szCs w:val="26"/>
        </w:rPr>
        <w:t xml:space="preserve"> - анализатор паров этанола в выдыхаемом воздухе </w:t>
      </w:r>
      <w:r>
        <w:rPr>
          <w:rFonts w:ascii="Times New Roman" w:hAnsi="Times New Roman" w:cs="Times New Roman"/>
          <w:sz w:val="26"/>
          <w:szCs w:val="26"/>
        </w:rPr>
        <w:t>«Кобра»</w:t>
      </w:r>
      <w:r w:rsidRPr="00977B7B">
        <w:rPr>
          <w:rFonts w:ascii="Times New Roman" w:hAnsi="Times New Roman" w:cs="Times New Roman"/>
          <w:sz w:val="26"/>
          <w:szCs w:val="26"/>
        </w:rPr>
        <w:t xml:space="preserve"> поверено и на основании результатов первичной поверки признано годным к применению. Свидетельство о поверке действительно до </w:t>
      </w:r>
      <w:r>
        <w:rPr>
          <w:rFonts w:ascii="Times New Roman" w:hAnsi="Times New Roman" w:cs="Times New Roman"/>
          <w:sz w:val="26"/>
          <w:szCs w:val="26"/>
        </w:rPr>
        <w:t xml:space="preserve">13 февраля </w:t>
      </w:r>
      <w:r w:rsidRPr="00977B7B">
        <w:rPr>
          <w:rFonts w:ascii="Times New Roman" w:hAnsi="Times New Roman" w:cs="Times New Roman"/>
          <w:sz w:val="26"/>
          <w:szCs w:val="26"/>
        </w:rPr>
        <w:t>201</w:t>
      </w:r>
      <w:r>
        <w:rPr>
          <w:rFonts w:ascii="Times New Roman" w:hAnsi="Times New Roman" w:cs="Times New Roman"/>
          <w:sz w:val="26"/>
          <w:szCs w:val="26"/>
        </w:rPr>
        <w:t>6</w:t>
      </w:r>
      <w:r w:rsidRPr="00977B7B">
        <w:rPr>
          <w:rFonts w:ascii="Times New Roman" w:hAnsi="Times New Roman" w:cs="Times New Roman"/>
          <w:sz w:val="26"/>
          <w:szCs w:val="26"/>
        </w:rPr>
        <w:t xml:space="preserve"> года (л.д. </w:t>
      </w:r>
      <w:r>
        <w:rPr>
          <w:rFonts w:ascii="Times New Roman" w:hAnsi="Times New Roman" w:cs="Times New Roman"/>
          <w:sz w:val="26"/>
          <w:szCs w:val="26"/>
        </w:rPr>
        <w:t>41</w:t>
      </w:r>
      <w:r w:rsidRPr="00977B7B">
        <w:rPr>
          <w:rFonts w:ascii="Times New Roman" w:hAnsi="Times New Roman" w:cs="Times New Roman"/>
          <w:sz w:val="26"/>
          <w:szCs w:val="26"/>
        </w:rPr>
        <w:t>).</w:t>
      </w:r>
    </w:p>
    <w:p w:rsidR="005C0744" w:rsidRPr="003B21A4" w:rsidRDefault="005C0744" w:rsidP="00295E67">
      <w:pPr>
        <w:pStyle w:val="ConsPlusNormal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3B21A4">
        <w:rPr>
          <w:rFonts w:ascii="Times New Roman" w:hAnsi="Times New Roman" w:cs="Times New Roman"/>
          <w:sz w:val="26"/>
          <w:szCs w:val="26"/>
        </w:rPr>
        <w:t>Утверждение автора жалобы о том, что медицинское освидетельствование проведено специалистом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3B21A4">
        <w:rPr>
          <w:rFonts w:ascii="Times New Roman" w:hAnsi="Times New Roman" w:cs="Times New Roman"/>
          <w:sz w:val="26"/>
          <w:szCs w:val="26"/>
        </w:rPr>
        <w:t xml:space="preserve"> не имеющим соответствующей квалификации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3B21A4">
        <w:rPr>
          <w:rFonts w:ascii="Times New Roman" w:hAnsi="Times New Roman" w:cs="Times New Roman"/>
          <w:sz w:val="26"/>
          <w:szCs w:val="26"/>
        </w:rPr>
        <w:t xml:space="preserve"> опровергается сообщением главного врача ГБУЗ «ВОКНД»</w:t>
      </w:r>
      <w:r>
        <w:rPr>
          <w:rFonts w:ascii="Times New Roman" w:hAnsi="Times New Roman" w:cs="Times New Roman"/>
          <w:sz w:val="26"/>
          <w:szCs w:val="26"/>
        </w:rPr>
        <w:t xml:space="preserve">, о прохождении в марте </w:t>
      </w:r>
      <w:smartTag w:uri="urn:schemas-microsoft-com:office:smarttags" w:element="metricconverter">
        <w:smartTagPr>
          <w:attr w:name="ProductID" w:val="2015 г"/>
        </w:smartTagPr>
        <w:r>
          <w:rPr>
            <w:rFonts w:ascii="Times New Roman" w:hAnsi="Times New Roman" w:cs="Times New Roman"/>
            <w:sz w:val="26"/>
            <w:szCs w:val="26"/>
          </w:rPr>
          <w:t>2015 г</w:t>
        </w:r>
      </w:smartTag>
      <w:r>
        <w:rPr>
          <w:rFonts w:ascii="Times New Roman" w:hAnsi="Times New Roman" w:cs="Times New Roman"/>
          <w:sz w:val="26"/>
          <w:szCs w:val="26"/>
        </w:rPr>
        <w:t xml:space="preserve">. врачом психиатром-наркологом, проводившим освидетельствование Колесникова, программы подготовки по вопросам проведения медицинского освидетельствования на состояние опьянения продолжительностью 36 часов (л.д. 45).  </w:t>
      </w:r>
    </w:p>
    <w:p w:rsidR="005C0744" w:rsidRDefault="005C0744" w:rsidP="00295E67">
      <w:pPr>
        <w:pStyle w:val="ConsPlusNormal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Вопреки утверждению Колесникова факт отказа от прохождения освидетельствования на состояние алкогольного опьянения подтвержден как протоколом о направлении его на медицинское освидетельствование, так и показаниями понятых, не заинтересованных в исходе дела. </w:t>
      </w:r>
    </w:p>
    <w:p w:rsidR="005C0744" w:rsidRDefault="005C0744" w:rsidP="00295E67">
      <w:pPr>
        <w:widowControl w:val="0"/>
        <w:suppressAutoHyphens/>
        <w:ind w:firstLine="709"/>
        <w:jc w:val="both"/>
        <w:rPr>
          <w:sz w:val="26"/>
          <w:szCs w:val="26"/>
        </w:rPr>
      </w:pPr>
      <w:r w:rsidRPr="00D64FC3">
        <w:rPr>
          <w:sz w:val="26"/>
          <w:szCs w:val="26"/>
        </w:rPr>
        <w:t xml:space="preserve">Не влияет на законность и обоснованность постановления </w:t>
      </w:r>
      <w:r>
        <w:rPr>
          <w:sz w:val="26"/>
          <w:szCs w:val="26"/>
        </w:rPr>
        <w:t xml:space="preserve">председателя суда </w:t>
      </w:r>
      <w:r w:rsidRPr="00D64FC3">
        <w:rPr>
          <w:sz w:val="26"/>
          <w:szCs w:val="26"/>
        </w:rPr>
        <w:t>и</w:t>
      </w:r>
      <w:r>
        <w:rPr>
          <w:sz w:val="26"/>
          <w:szCs w:val="26"/>
        </w:rPr>
        <w:t xml:space="preserve"> имеющаяся техническая ошибка, связанная с </w:t>
      </w:r>
      <w:r w:rsidRPr="00D64FC3">
        <w:rPr>
          <w:sz w:val="26"/>
          <w:szCs w:val="26"/>
        </w:rPr>
        <w:t>указани</w:t>
      </w:r>
      <w:r>
        <w:rPr>
          <w:sz w:val="26"/>
          <w:szCs w:val="26"/>
        </w:rPr>
        <w:t>ем</w:t>
      </w:r>
      <w:r w:rsidRPr="00D64FC3">
        <w:rPr>
          <w:sz w:val="26"/>
          <w:szCs w:val="26"/>
        </w:rPr>
        <w:t xml:space="preserve"> в протоколе об администрати</w:t>
      </w:r>
      <w:r>
        <w:rPr>
          <w:sz w:val="26"/>
          <w:szCs w:val="26"/>
        </w:rPr>
        <w:t>в</w:t>
      </w:r>
      <w:r w:rsidRPr="00D64FC3">
        <w:rPr>
          <w:sz w:val="26"/>
          <w:szCs w:val="26"/>
        </w:rPr>
        <w:t xml:space="preserve">ном правонарушении </w:t>
      </w:r>
      <w:r>
        <w:rPr>
          <w:sz w:val="26"/>
          <w:szCs w:val="26"/>
        </w:rPr>
        <w:t xml:space="preserve">неточного </w:t>
      </w:r>
      <w:r w:rsidRPr="00D64FC3">
        <w:rPr>
          <w:sz w:val="26"/>
          <w:szCs w:val="26"/>
        </w:rPr>
        <w:t xml:space="preserve">времени его составления </w:t>
      </w:r>
      <w:r>
        <w:rPr>
          <w:sz w:val="26"/>
          <w:szCs w:val="26"/>
        </w:rPr>
        <w:t>(</w:t>
      </w:r>
      <w:r w:rsidRPr="00D64FC3">
        <w:rPr>
          <w:sz w:val="26"/>
          <w:szCs w:val="26"/>
        </w:rPr>
        <w:t>7 часов 40 минут</w:t>
      </w:r>
      <w:r>
        <w:rPr>
          <w:sz w:val="26"/>
          <w:szCs w:val="26"/>
        </w:rPr>
        <w:t>), т</w:t>
      </w:r>
      <w:r w:rsidRPr="00D64FC3">
        <w:rPr>
          <w:sz w:val="26"/>
          <w:szCs w:val="26"/>
        </w:rPr>
        <w:t xml:space="preserve">ак как совокупность имеющихся в материалах дела доказательств, в том числе представленных и самим Колесниковым, свидетельствует о </w:t>
      </w:r>
      <w:r>
        <w:rPr>
          <w:sz w:val="26"/>
          <w:szCs w:val="26"/>
        </w:rPr>
        <w:t>составлении протокола об административном правонарушении после проведения медицинского освидетельствования на состояние опьянения Колесникова.</w:t>
      </w:r>
      <w:r w:rsidRPr="00D64FC3">
        <w:rPr>
          <w:sz w:val="26"/>
          <w:szCs w:val="26"/>
        </w:rPr>
        <w:t xml:space="preserve">   </w:t>
      </w:r>
    </w:p>
    <w:p w:rsidR="005C0744" w:rsidRPr="009D22EB" w:rsidRDefault="005C0744" w:rsidP="00295E67">
      <w:pPr>
        <w:pStyle w:val="ConsPlusNormal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7391">
        <w:rPr>
          <w:rFonts w:ascii="Times New Roman" w:hAnsi="Times New Roman" w:cs="Times New Roman"/>
          <w:sz w:val="26"/>
          <w:szCs w:val="26"/>
        </w:rPr>
        <w:t xml:space="preserve">Не противоречит </w:t>
      </w:r>
      <w:r>
        <w:rPr>
          <w:rFonts w:ascii="Times New Roman" w:hAnsi="Times New Roman" w:cs="Times New Roman"/>
          <w:sz w:val="26"/>
          <w:szCs w:val="26"/>
        </w:rPr>
        <w:t xml:space="preserve">и </w:t>
      </w:r>
      <w:r w:rsidRPr="002E7391">
        <w:rPr>
          <w:rFonts w:ascii="Times New Roman" w:hAnsi="Times New Roman" w:cs="Times New Roman"/>
          <w:sz w:val="26"/>
          <w:szCs w:val="26"/>
        </w:rPr>
        <w:t xml:space="preserve">Правилам медицинского освидетельствования на состояние опьянения лица, которое управляет транспортным средством, </w:t>
      </w:r>
      <w:r>
        <w:rPr>
          <w:rFonts w:ascii="Times New Roman" w:hAnsi="Times New Roman" w:cs="Times New Roman"/>
          <w:sz w:val="26"/>
          <w:szCs w:val="26"/>
        </w:rPr>
        <w:t>утвержденным</w:t>
      </w:r>
      <w:r w:rsidRPr="009D22EB">
        <w:rPr>
          <w:rFonts w:ascii="Times New Roman" w:hAnsi="Times New Roman" w:cs="Times New Roman"/>
          <w:sz w:val="26"/>
          <w:szCs w:val="26"/>
        </w:rPr>
        <w:t xml:space="preserve"> Постановлением Правительства Российской Федерации от 26 июня </w:t>
      </w:r>
      <w:smartTag w:uri="urn:schemas-microsoft-com:office:smarttags" w:element="metricconverter">
        <w:smartTagPr>
          <w:attr w:name="ProductID" w:val="2016 г"/>
        </w:smartTagPr>
        <w:r w:rsidRPr="009D22EB">
          <w:rPr>
            <w:rFonts w:ascii="Times New Roman" w:hAnsi="Times New Roman" w:cs="Times New Roman"/>
            <w:sz w:val="26"/>
            <w:szCs w:val="26"/>
          </w:rPr>
          <w:t>2008 г</w:t>
        </w:r>
      </w:smartTag>
      <w:r w:rsidRPr="009D22EB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№</w:t>
      </w:r>
      <w:r w:rsidRPr="009D22EB">
        <w:rPr>
          <w:rFonts w:ascii="Times New Roman" w:hAnsi="Times New Roman" w:cs="Times New Roman"/>
          <w:sz w:val="26"/>
          <w:szCs w:val="26"/>
        </w:rPr>
        <w:t xml:space="preserve"> 475</w:t>
      </w:r>
      <w:r>
        <w:rPr>
          <w:rFonts w:ascii="Times New Roman" w:hAnsi="Times New Roman" w:cs="Times New Roman"/>
          <w:sz w:val="26"/>
          <w:szCs w:val="26"/>
        </w:rPr>
        <w:t>, и выполнение некоторых технических поручений врача, проводившего медицинское освидетельствование на состояние опьянения, медицинской сестрой отделения.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Таким  образом,  совокупность положенных в основу судебного  постановления доказательств свидетельствует о наличии в действиях </w:t>
      </w:r>
      <w:r>
        <w:rPr>
          <w:sz w:val="26"/>
          <w:szCs w:val="26"/>
        </w:rPr>
        <w:t xml:space="preserve">Колесникова </w:t>
      </w:r>
      <w:r w:rsidRPr="00C57FA8">
        <w:rPr>
          <w:sz w:val="26"/>
          <w:szCs w:val="26"/>
        </w:rPr>
        <w:t xml:space="preserve">события и состава административного правонарушения, предусмотренного ч. 1 ст. 12.8 КоАП РФ. 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Нарушений, которые могли бы дать основания для вывода о необходимости отмены либо изменения постановления председателя суда, из дела не усматривается.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 w:rsidRPr="00C57FA8">
        <w:rPr>
          <w:sz w:val="26"/>
          <w:szCs w:val="26"/>
        </w:rPr>
        <w:t xml:space="preserve">На основании изложенного, руководствуясь ст. </w:t>
      </w:r>
      <w:r>
        <w:rPr>
          <w:sz w:val="26"/>
          <w:szCs w:val="26"/>
        </w:rPr>
        <w:t xml:space="preserve">30.6 и </w:t>
      </w:r>
      <w:r w:rsidRPr="00C57FA8">
        <w:rPr>
          <w:sz w:val="26"/>
          <w:szCs w:val="26"/>
        </w:rPr>
        <w:t>30.7 КоАП РФ, судья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</w:p>
    <w:p w:rsidR="005C0744" w:rsidRPr="00C57FA8" w:rsidRDefault="005C0744" w:rsidP="00295E67">
      <w:pPr>
        <w:pStyle w:val="BodyText2"/>
        <w:suppressAutoHyphens/>
        <w:jc w:val="center"/>
      </w:pPr>
      <w:r>
        <w:t>решил</w:t>
      </w:r>
      <w:r w:rsidRPr="00C57FA8">
        <w:t>: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Pr="00C57FA8">
        <w:rPr>
          <w:sz w:val="26"/>
          <w:szCs w:val="26"/>
        </w:rPr>
        <w:t xml:space="preserve">остановление </w:t>
      </w:r>
      <w:r>
        <w:rPr>
          <w:sz w:val="26"/>
          <w:szCs w:val="26"/>
        </w:rPr>
        <w:t xml:space="preserve">председателя Волгоградского </w:t>
      </w:r>
      <w:r w:rsidRPr="00C57FA8">
        <w:rPr>
          <w:sz w:val="26"/>
          <w:szCs w:val="26"/>
        </w:rPr>
        <w:t xml:space="preserve">гарнизонного военного суда от </w:t>
      </w:r>
      <w:r>
        <w:rPr>
          <w:sz w:val="26"/>
          <w:szCs w:val="26"/>
        </w:rPr>
        <w:t xml:space="preserve">18 января </w:t>
      </w:r>
      <w:smartTag w:uri="urn:schemas-microsoft-com:office:smarttags" w:element="metricconverter">
        <w:smartTagPr>
          <w:attr w:name="ProductID" w:val="2016 г"/>
        </w:smartTagPr>
        <w:r w:rsidRPr="00C57FA8">
          <w:rPr>
            <w:sz w:val="26"/>
            <w:szCs w:val="26"/>
          </w:rPr>
          <w:t>201</w:t>
        </w:r>
        <w:r>
          <w:rPr>
            <w:sz w:val="26"/>
            <w:szCs w:val="26"/>
          </w:rPr>
          <w:t>6</w:t>
        </w:r>
        <w:r w:rsidRPr="00C57FA8">
          <w:rPr>
            <w:sz w:val="26"/>
            <w:szCs w:val="26"/>
          </w:rPr>
          <w:t xml:space="preserve"> г</w:t>
        </w:r>
      </w:smartTag>
      <w:r w:rsidRPr="00C57FA8">
        <w:rPr>
          <w:sz w:val="26"/>
          <w:szCs w:val="26"/>
        </w:rPr>
        <w:t xml:space="preserve">. о назначении </w:t>
      </w:r>
      <w:r>
        <w:rPr>
          <w:sz w:val="26"/>
          <w:szCs w:val="26"/>
        </w:rPr>
        <w:t xml:space="preserve">Колесникову Клементию Геннадьевичу </w:t>
      </w:r>
      <w:r w:rsidRPr="00C57FA8">
        <w:rPr>
          <w:sz w:val="26"/>
          <w:szCs w:val="26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>
        <w:rPr>
          <w:sz w:val="26"/>
          <w:szCs w:val="26"/>
        </w:rPr>
        <w:t xml:space="preserve">Колесникова К.Г. - </w:t>
      </w:r>
      <w:r w:rsidRPr="00C57FA8">
        <w:rPr>
          <w:sz w:val="26"/>
          <w:szCs w:val="26"/>
        </w:rPr>
        <w:t>без удовлетворения.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</w:p>
    <w:p w:rsidR="005C0744" w:rsidRPr="00C57FA8" w:rsidRDefault="005C0744" w:rsidP="00295E67">
      <w:pPr>
        <w:suppressAutoHyphens/>
        <w:jc w:val="both"/>
        <w:rPr>
          <w:sz w:val="26"/>
          <w:szCs w:val="26"/>
        </w:rPr>
      </w:pPr>
      <w:r w:rsidRPr="00C57FA8">
        <w:rPr>
          <w:sz w:val="26"/>
          <w:szCs w:val="26"/>
        </w:rPr>
        <w:t>Судья</w:t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 w:rsidRPr="00C57FA8"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А.А. Магомадов</w:t>
      </w:r>
    </w:p>
    <w:p w:rsidR="005C0744" w:rsidRPr="00C57FA8" w:rsidRDefault="005C0744" w:rsidP="00295E67">
      <w:pPr>
        <w:suppressAutoHyphens/>
        <w:ind w:firstLine="709"/>
        <w:jc w:val="both"/>
        <w:rPr>
          <w:sz w:val="26"/>
          <w:szCs w:val="26"/>
        </w:rPr>
      </w:pPr>
    </w:p>
    <w:sectPr w:rsidR="005C0744" w:rsidRPr="00C57FA8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0744" w:rsidRDefault="005C0744" w:rsidP="00F11951">
      <w:r>
        <w:separator/>
      </w:r>
    </w:p>
  </w:endnote>
  <w:endnote w:type="continuationSeparator" w:id="0">
    <w:p w:rsidR="005C0744" w:rsidRDefault="005C074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0744" w:rsidRDefault="005C0744" w:rsidP="00F11951">
      <w:r>
        <w:separator/>
      </w:r>
    </w:p>
  </w:footnote>
  <w:footnote w:type="continuationSeparator" w:id="0">
    <w:p w:rsidR="005C0744" w:rsidRDefault="005C074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0744" w:rsidRDefault="005C0744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5C0744" w:rsidRDefault="005C074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6461"/>
    <w:rsid w:val="00017475"/>
    <w:rsid w:val="00023BEB"/>
    <w:rsid w:val="000277F3"/>
    <w:rsid w:val="00041BF3"/>
    <w:rsid w:val="0004226D"/>
    <w:rsid w:val="000430D8"/>
    <w:rsid w:val="00081D16"/>
    <w:rsid w:val="00085AEF"/>
    <w:rsid w:val="00087770"/>
    <w:rsid w:val="000915C4"/>
    <w:rsid w:val="00092F4B"/>
    <w:rsid w:val="0009511C"/>
    <w:rsid w:val="000A3308"/>
    <w:rsid w:val="000C3F0A"/>
    <w:rsid w:val="000D7492"/>
    <w:rsid w:val="000E10F5"/>
    <w:rsid w:val="000F177A"/>
    <w:rsid w:val="000F2CDC"/>
    <w:rsid w:val="000F5247"/>
    <w:rsid w:val="00100D29"/>
    <w:rsid w:val="001056FB"/>
    <w:rsid w:val="00115E18"/>
    <w:rsid w:val="001364CB"/>
    <w:rsid w:val="00152F17"/>
    <w:rsid w:val="00162499"/>
    <w:rsid w:val="00174D3B"/>
    <w:rsid w:val="00187438"/>
    <w:rsid w:val="001B05F1"/>
    <w:rsid w:val="001B43D9"/>
    <w:rsid w:val="001C2EE6"/>
    <w:rsid w:val="001C4D2D"/>
    <w:rsid w:val="001D3895"/>
    <w:rsid w:val="001D4F1D"/>
    <w:rsid w:val="00216447"/>
    <w:rsid w:val="00220E1E"/>
    <w:rsid w:val="00232C18"/>
    <w:rsid w:val="0023445C"/>
    <w:rsid w:val="002614F0"/>
    <w:rsid w:val="0026592B"/>
    <w:rsid w:val="002674CC"/>
    <w:rsid w:val="00267732"/>
    <w:rsid w:val="00274E09"/>
    <w:rsid w:val="002770A7"/>
    <w:rsid w:val="002935C4"/>
    <w:rsid w:val="00295E67"/>
    <w:rsid w:val="002A77D8"/>
    <w:rsid w:val="002B347E"/>
    <w:rsid w:val="002B403F"/>
    <w:rsid w:val="002B5CD3"/>
    <w:rsid w:val="002E096A"/>
    <w:rsid w:val="002E2469"/>
    <w:rsid w:val="002E2B97"/>
    <w:rsid w:val="002E7391"/>
    <w:rsid w:val="00303C48"/>
    <w:rsid w:val="003122A3"/>
    <w:rsid w:val="00325AD2"/>
    <w:rsid w:val="003524F5"/>
    <w:rsid w:val="0035278F"/>
    <w:rsid w:val="00360B3D"/>
    <w:rsid w:val="00361527"/>
    <w:rsid w:val="00373DB0"/>
    <w:rsid w:val="00377F25"/>
    <w:rsid w:val="00395486"/>
    <w:rsid w:val="003A61F7"/>
    <w:rsid w:val="003B21A4"/>
    <w:rsid w:val="003C5131"/>
    <w:rsid w:val="003C5DC3"/>
    <w:rsid w:val="003E1BC2"/>
    <w:rsid w:val="0040103A"/>
    <w:rsid w:val="00405853"/>
    <w:rsid w:val="00410FD6"/>
    <w:rsid w:val="00415D7B"/>
    <w:rsid w:val="004178B3"/>
    <w:rsid w:val="00444B3B"/>
    <w:rsid w:val="00444E7D"/>
    <w:rsid w:val="00480E0F"/>
    <w:rsid w:val="0049212D"/>
    <w:rsid w:val="004B019B"/>
    <w:rsid w:val="004B0513"/>
    <w:rsid w:val="004C65DE"/>
    <w:rsid w:val="004D3CCF"/>
    <w:rsid w:val="004E1480"/>
    <w:rsid w:val="004F4FF7"/>
    <w:rsid w:val="004F70B0"/>
    <w:rsid w:val="00503968"/>
    <w:rsid w:val="00530023"/>
    <w:rsid w:val="00534051"/>
    <w:rsid w:val="00536002"/>
    <w:rsid w:val="00542C71"/>
    <w:rsid w:val="00551BAA"/>
    <w:rsid w:val="00552817"/>
    <w:rsid w:val="00554ED7"/>
    <w:rsid w:val="005649F9"/>
    <w:rsid w:val="00595E60"/>
    <w:rsid w:val="005A0B7D"/>
    <w:rsid w:val="005C01B1"/>
    <w:rsid w:val="005C02EA"/>
    <w:rsid w:val="005C0744"/>
    <w:rsid w:val="005C0874"/>
    <w:rsid w:val="005D5927"/>
    <w:rsid w:val="005D76EC"/>
    <w:rsid w:val="00600EE9"/>
    <w:rsid w:val="0060166B"/>
    <w:rsid w:val="00625938"/>
    <w:rsid w:val="006303F3"/>
    <w:rsid w:val="006675EE"/>
    <w:rsid w:val="00675E19"/>
    <w:rsid w:val="00694FEB"/>
    <w:rsid w:val="006961FA"/>
    <w:rsid w:val="006A2618"/>
    <w:rsid w:val="006A32EF"/>
    <w:rsid w:val="006B1FFC"/>
    <w:rsid w:val="006B44A7"/>
    <w:rsid w:val="006B4D0C"/>
    <w:rsid w:val="006D6D8D"/>
    <w:rsid w:val="006E756E"/>
    <w:rsid w:val="006F26E7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77CDD"/>
    <w:rsid w:val="00792C97"/>
    <w:rsid w:val="007A7519"/>
    <w:rsid w:val="007B0E35"/>
    <w:rsid w:val="007C09A2"/>
    <w:rsid w:val="007D7C34"/>
    <w:rsid w:val="00803843"/>
    <w:rsid w:val="00813C5D"/>
    <w:rsid w:val="008153D3"/>
    <w:rsid w:val="00822E4C"/>
    <w:rsid w:val="008339E9"/>
    <w:rsid w:val="00835163"/>
    <w:rsid w:val="00846AD0"/>
    <w:rsid w:val="008536F8"/>
    <w:rsid w:val="00876232"/>
    <w:rsid w:val="0087789B"/>
    <w:rsid w:val="008905C8"/>
    <w:rsid w:val="00890752"/>
    <w:rsid w:val="00893BBE"/>
    <w:rsid w:val="008977CD"/>
    <w:rsid w:val="008A1E0A"/>
    <w:rsid w:val="008A2AD2"/>
    <w:rsid w:val="008B480B"/>
    <w:rsid w:val="008E4109"/>
    <w:rsid w:val="008E6A47"/>
    <w:rsid w:val="0090199D"/>
    <w:rsid w:val="0090776D"/>
    <w:rsid w:val="0091269E"/>
    <w:rsid w:val="009168E0"/>
    <w:rsid w:val="0091798C"/>
    <w:rsid w:val="00941BDD"/>
    <w:rsid w:val="0094276A"/>
    <w:rsid w:val="009465E5"/>
    <w:rsid w:val="009552BD"/>
    <w:rsid w:val="00960E2E"/>
    <w:rsid w:val="00960E40"/>
    <w:rsid w:val="009637C5"/>
    <w:rsid w:val="009662E8"/>
    <w:rsid w:val="00967253"/>
    <w:rsid w:val="009704CC"/>
    <w:rsid w:val="00976769"/>
    <w:rsid w:val="00977B7B"/>
    <w:rsid w:val="00983DEE"/>
    <w:rsid w:val="0098455F"/>
    <w:rsid w:val="00990F06"/>
    <w:rsid w:val="009A5D39"/>
    <w:rsid w:val="009B3F2E"/>
    <w:rsid w:val="009C08C8"/>
    <w:rsid w:val="009D034D"/>
    <w:rsid w:val="009D22EB"/>
    <w:rsid w:val="009E0A3E"/>
    <w:rsid w:val="009E1CC5"/>
    <w:rsid w:val="009E78AB"/>
    <w:rsid w:val="009F019E"/>
    <w:rsid w:val="009F4F03"/>
    <w:rsid w:val="00A134EC"/>
    <w:rsid w:val="00A14362"/>
    <w:rsid w:val="00A16663"/>
    <w:rsid w:val="00A2617D"/>
    <w:rsid w:val="00A31D60"/>
    <w:rsid w:val="00A329AA"/>
    <w:rsid w:val="00A32F55"/>
    <w:rsid w:val="00A4030F"/>
    <w:rsid w:val="00A47A0F"/>
    <w:rsid w:val="00A53744"/>
    <w:rsid w:val="00A64D63"/>
    <w:rsid w:val="00A71155"/>
    <w:rsid w:val="00A74D3E"/>
    <w:rsid w:val="00A8235A"/>
    <w:rsid w:val="00AA4874"/>
    <w:rsid w:val="00AA7B5E"/>
    <w:rsid w:val="00AB5BF8"/>
    <w:rsid w:val="00AB6F98"/>
    <w:rsid w:val="00AB7F8A"/>
    <w:rsid w:val="00AC401B"/>
    <w:rsid w:val="00AD3F03"/>
    <w:rsid w:val="00AE0101"/>
    <w:rsid w:val="00AF300A"/>
    <w:rsid w:val="00AF53FD"/>
    <w:rsid w:val="00AF6720"/>
    <w:rsid w:val="00B037B3"/>
    <w:rsid w:val="00B219BB"/>
    <w:rsid w:val="00B3365E"/>
    <w:rsid w:val="00B44EA2"/>
    <w:rsid w:val="00B455F1"/>
    <w:rsid w:val="00B516B6"/>
    <w:rsid w:val="00B51E55"/>
    <w:rsid w:val="00B832EE"/>
    <w:rsid w:val="00B94755"/>
    <w:rsid w:val="00BC1F01"/>
    <w:rsid w:val="00BE2E99"/>
    <w:rsid w:val="00BF156B"/>
    <w:rsid w:val="00C01393"/>
    <w:rsid w:val="00C20CD8"/>
    <w:rsid w:val="00C21271"/>
    <w:rsid w:val="00C423D4"/>
    <w:rsid w:val="00C472C1"/>
    <w:rsid w:val="00C57FA8"/>
    <w:rsid w:val="00C62659"/>
    <w:rsid w:val="00C65FDF"/>
    <w:rsid w:val="00C74485"/>
    <w:rsid w:val="00C7484C"/>
    <w:rsid w:val="00C82421"/>
    <w:rsid w:val="00C82ABD"/>
    <w:rsid w:val="00CB2AC0"/>
    <w:rsid w:val="00CB5C95"/>
    <w:rsid w:val="00CC0713"/>
    <w:rsid w:val="00CC5E4B"/>
    <w:rsid w:val="00CE6AB7"/>
    <w:rsid w:val="00CF359B"/>
    <w:rsid w:val="00D023D4"/>
    <w:rsid w:val="00D03519"/>
    <w:rsid w:val="00D21DDF"/>
    <w:rsid w:val="00D27806"/>
    <w:rsid w:val="00D4378E"/>
    <w:rsid w:val="00D64FC3"/>
    <w:rsid w:val="00D829FB"/>
    <w:rsid w:val="00D92F70"/>
    <w:rsid w:val="00DB5B96"/>
    <w:rsid w:val="00DB6E03"/>
    <w:rsid w:val="00DD09D7"/>
    <w:rsid w:val="00DD517C"/>
    <w:rsid w:val="00DE211E"/>
    <w:rsid w:val="00E11CBA"/>
    <w:rsid w:val="00E1612C"/>
    <w:rsid w:val="00E410F5"/>
    <w:rsid w:val="00E41E61"/>
    <w:rsid w:val="00E424E1"/>
    <w:rsid w:val="00E46C46"/>
    <w:rsid w:val="00E53465"/>
    <w:rsid w:val="00E817BB"/>
    <w:rsid w:val="00EA2154"/>
    <w:rsid w:val="00EA6B71"/>
    <w:rsid w:val="00EC6155"/>
    <w:rsid w:val="00ED0873"/>
    <w:rsid w:val="00EE2706"/>
    <w:rsid w:val="00EF634E"/>
    <w:rsid w:val="00F00B64"/>
    <w:rsid w:val="00F11951"/>
    <w:rsid w:val="00F40D1A"/>
    <w:rsid w:val="00F53420"/>
    <w:rsid w:val="00F53FE1"/>
    <w:rsid w:val="00F56C77"/>
    <w:rsid w:val="00F652F8"/>
    <w:rsid w:val="00F712A8"/>
    <w:rsid w:val="00F72BBF"/>
    <w:rsid w:val="00F72F6D"/>
    <w:rsid w:val="00F94254"/>
    <w:rsid w:val="00FB1589"/>
    <w:rsid w:val="00FC4B14"/>
    <w:rsid w:val="00FE7988"/>
    <w:rsid w:val="00FF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744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2104</TotalTime>
  <Pages>3</Pages>
  <Words>1060</Words>
  <Characters>6042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90</cp:revision>
  <cp:lastPrinted>2016-03-04T11:17:00Z</cp:lastPrinted>
  <dcterms:created xsi:type="dcterms:W3CDTF">2015-02-10T06:26:00Z</dcterms:created>
  <dcterms:modified xsi:type="dcterms:W3CDTF">2016-03-09T09:04:00Z</dcterms:modified>
</cp:coreProperties>
</file>