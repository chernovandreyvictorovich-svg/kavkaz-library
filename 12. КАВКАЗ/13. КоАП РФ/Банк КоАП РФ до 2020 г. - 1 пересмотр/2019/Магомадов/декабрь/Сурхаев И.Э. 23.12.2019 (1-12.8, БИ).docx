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865" w:rsidRPr="00484CC5" w:rsidRDefault="00295865" w:rsidP="005909F8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Председатель суда </w:t>
      </w:r>
      <w:r w:rsidRPr="00484CC5">
        <w:rPr>
          <w:i/>
          <w:sz w:val="20"/>
          <w:szCs w:val="20"/>
        </w:rPr>
        <w:t>Саакян А.Б.</w:t>
      </w:r>
    </w:p>
    <w:p w:rsidR="00295865" w:rsidRDefault="00295865" w:rsidP="005909F8">
      <w:pPr>
        <w:suppressAutoHyphens/>
        <w:jc w:val="center"/>
        <w:rPr>
          <w:sz w:val="26"/>
          <w:szCs w:val="26"/>
        </w:rPr>
      </w:pPr>
    </w:p>
    <w:p w:rsidR="00295865" w:rsidRPr="005909F8" w:rsidRDefault="00295865" w:rsidP="005909F8">
      <w:pPr>
        <w:suppressAutoHyphens/>
        <w:jc w:val="center"/>
        <w:rPr>
          <w:sz w:val="26"/>
          <w:szCs w:val="26"/>
        </w:rPr>
      </w:pPr>
      <w:r w:rsidRPr="005909F8">
        <w:rPr>
          <w:sz w:val="26"/>
          <w:szCs w:val="26"/>
        </w:rPr>
        <w:t>РЕШЕНИЕ № 7-137/2019</w:t>
      </w:r>
    </w:p>
    <w:p w:rsidR="00295865" w:rsidRPr="005909F8" w:rsidRDefault="00295865" w:rsidP="005909F8">
      <w:pPr>
        <w:suppressAutoHyphens/>
        <w:jc w:val="center"/>
        <w:rPr>
          <w:sz w:val="26"/>
          <w:szCs w:val="26"/>
        </w:rPr>
      </w:pPr>
      <w:r w:rsidRPr="005909F8">
        <w:rPr>
          <w:sz w:val="26"/>
          <w:szCs w:val="26"/>
        </w:rPr>
        <w:t>(дело № 5-127/2019)</w:t>
      </w:r>
    </w:p>
    <w:p w:rsidR="00295865" w:rsidRPr="005909F8" w:rsidRDefault="00295865" w:rsidP="005909F8">
      <w:pPr>
        <w:suppressAutoHyphens/>
        <w:rPr>
          <w:sz w:val="26"/>
          <w:szCs w:val="26"/>
        </w:rPr>
      </w:pPr>
    </w:p>
    <w:p w:rsidR="00295865" w:rsidRDefault="00295865" w:rsidP="005909F8">
      <w:pPr>
        <w:suppressAutoHyphens/>
        <w:rPr>
          <w:sz w:val="26"/>
          <w:szCs w:val="26"/>
        </w:rPr>
      </w:pPr>
    </w:p>
    <w:p w:rsidR="00295865" w:rsidRPr="005909F8" w:rsidRDefault="00295865" w:rsidP="005909F8">
      <w:pPr>
        <w:suppressAutoHyphens/>
        <w:rPr>
          <w:sz w:val="26"/>
          <w:szCs w:val="26"/>
        </w:rPr>
      </w:pPr>
      <w:r w:rsidRPr="005909F8">
        <w:rPr>
          <w:sz w:val="26"/>
          <w:szCs w:val="26"/>
        </w:rPr>
        <w:t xml:space="preserve">23 декабря </w:t>
      </w:r>
      <w:smartTag w:uri="urn:schemas-microsoft-com:office:smarttags" w:element="metricconverter">
        <w:smartTagPr>
          <w:attr w:name="ProductID" w:val="2019 г"/>
        </w:smartTagPr>
        <w:r w:rsidRPr="005909F8">
          <w:rPr>
            <w:sz w:val="26"/>
            <w:szCs w:val="26"/>
          </w:rPr>
          <w:t>2019 г</w:t>
        </w:r>
      </w:smartTag>
      <w:r w:rsidRPr="005909F8">
        <w:rPr>
          <w:sz w:val="26"/>
          <w:szCs w:val="26"/>
        </w:rPr>
        <w:t xml:space="preserve">.                                                                      </w:t>
      </w:r>
      <w:r w:rsidRPr="005909F8">
        <w:rPr>
          <w:sz w:val="26"/>
          <w:szCs w:val="26"/>
        </w:rPr>
        <w:tab/>
        <w:t xml:space="preserve">        г. Ростов-на-Дону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Судья Южного окружного военного суда Магомадов Алексей Абдулмажитович (г. Ростов-на-Дону, просп. М. Нагибина, д. 28/1), при секретаре</w:t>
      </w:r>
      <w:r>
        <w:rPr>
          <w:sz w:val="26"/>
          <w:szCs w:val="26"/>
        </w:rPr>
        <w:t xml:space="preserve"> Холостовой К.А.</w:t>
      </w:r>
      <w:r w:rsidRPr="005909F8">
        <w:rPr>
          <w:sz w:val="26"/>
          <w:szCs w:val="26"/>
        </w:rPr>
        <w:t>, рассмотрев дело об административном правонарушении по жалобе военнослужащего войсковой части 98587 младшего сержанта</w:t>
      </w:r>
    </w:p>
    <w:p w:rsidR="00295865" w:rsidRDefault="00295865" w:rsidP="005909F8">
      <w:pPr>
        <w:suppressAutoHyphens/>
        <w:ind w:left="3960"/>
        <w:jc w:val="both"/>
        <w:rPr>
          <w:sz w:val="26"/>
          <w:szCs w:val="26"/>
        </w:rPr>
      </w:pPr>
    </w:p>
    <w:p w:rsidR="00295865" w:rsidRDefault="00295865" w:rsidP="005909F8">
      <w:pPr>
        <w:suppressAutoHyphens/>
        <w:ind w:left="3960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Сурхаева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Ислама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Эдиковича,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родившегося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27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июня</w:t>
      </w:r>
      <w:r>
        <w:rPr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1992 г"/>
        </w:smartTagPr>
        <w:r w:rsidRPr="005909F8">
          <w:rPr>
            <w:sz w:val="26"/>
            <w:szCs w:val="26"/>
          </w:rPr>
          <w:t>1992</w:t>
        </w:r>
        <w:r>
          <w:rPr>
            <w:sz w:val="26"/>
            <w:szCs w:val="26"/>
          </w:rPr>
          <w:t xml:space="preserve"> </w:t>
        </w:r>
        <w:r w:rsidRPr="005909F8">
          <w:rPr>
            <w:sz w:val="26"/>
            <w:szCs w:val="26"/>
          </w:rPr>
          <w:t>г</w:t>
        </w:r>
      </w:smartTag>
      <w:r w:rsidRPr="005909F8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в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ауле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Новая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Теберда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Карачаевского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района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Карачаево-</w:t>
      </w:r>
      <w:r>
        <w:rPr>
          <w:sz w:val="26"/>
          <w:szCs w:val="26"/>
        </w:rPr>
        <w:t>Че</w:t>
      </w:r>
      <w:r w:rsidRPr="005909F8">
        <w:rPr>
          <w:sz w:val="26"/>
          <w:szCs w:val="26"/>
        </w:rPr>
        <w:t>ркесской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Республики,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подвергавшегося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административным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наказаниям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14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февраля</w:t>
      </w:r>
      <w:r>
        <w:rPr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9 г"/>
        </w:smartTagPr>
        <w:r w:rsidRPr="005909F8">
          <w:rPr>
            <w:sz w:val="26"/>
            <w:szCs w:val="26"/>
          </w:rPr>
          <w:t>2019</w:t>
        </w:r>
        <w:r>
          <w:rPr>
            <w:sz w:val="26"/>
            <w:szCs w:val="26"/>
          </w:rPr>
          <w:t xml:space="preserve"> </w:t>
        </w:r>
        <w:r w:rsidRPr="005909F8">
          <w:rPr>
            <w:sz w:val="26"/>
            <w:szCs w:val="26"/>
          </w:rPr>
          <w:t>г</w:t>
        </w:r>
      </w:smartTag>
      <w:r w:rsidRPr="005909F8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по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ч.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3.1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ст.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12.15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КоАП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РФ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12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марта</w:t>
      </w:r>
      <w:r>
        <w:rPr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9 г"/>
        </w:smartTagPr>
        <w:r w:rsidRPr="005909F8">
          <w:rPr>
            <w:sz w:val="26"/>
            <w:szCs w:val="26"/>
          </w:rPr>
          <w:t>2019</w:t>
        </w:r>
        <w:r>
          <w:rPr>
            <w:sz w:val="26"/>
            <w:szCs w:val="26"/>
          </w:rPr>
          <w:t xml:space="preserve"> </w:t>
        </w:r>
        <w:r w:rsidRPr="005909F8">
          <w:rPr>
            <w:sz w:val="26"/>
            <w:szCs w:val="26"/>
          </w:rPr>
          <w:t>г</w:t>
        </w:r>
      </w:smartTag>
      <w:r w:rsidRPr="005909F8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по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ч.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2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ст.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12.13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КоАП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РФ,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проживающего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по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адресу: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Ставропольский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край,</w:t>
      </w:r>
      <w:r>
        <w:rPr>
          <w:sz w:val="26"/>
          <w:szCs w:val="26"/>
        </w:rPr>
        <w:t xml:space="preserve">    </w:t>
      </w:r>
      <w:r w:rsidRPr="005909F8">
        <w:rPr>
          <w:sz w:val="26"/>
          <w:szCs w:val="26"/>
        </w:rPr>
        <w:t>г. Буд</w:t>
      </w:r>
      <w:r>
        <w:rPr>
          <w:sz w:val="26"/>
          <w:szCs w:val="26"/>
        </w:rPr>
        <w:t>е</w:t>
      </w:r>
      <w:r w:rsidRPr="005909F8">
        <w:rPr>
          <w:sz w:val="26"/>
          <w:szCs w:val="26"/>
        </w:rPr>
        <w:t>нновск,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мкр</w:t>
      </w:r>
      <w:r>
        <w:rPr>
          <w:sz w:val="26"/>
          <w:szCs w:val="26"/>
        </w:rPr>
        <w:t xml:space="preserve">-н </w:t>
      </w:r>
      <w:r w:rsidRPr="005909F8">
        <w:rPr>
          <w:sz w:val="26"/>
          <w:szCs w:val="26"/>
        </w:rPr>
        <w:t>Северный,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ул.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Вавилова,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д.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2,</w:t>
      </w:r>
    </w:p>
    <w:p w:rsidR="00295865" w:rsidRPr="005909F8" w:rsidRDefault="00295865" w:rsidP="005909F8">
      <w:pPr>
        <w:suppressAutoHyphens/>
        <w:ind w:left="3960"/>
        <w:jc w:val="both"/>
        <w:rPr>
          <w:sz w:val="26"/>
          <w:szCs w:val="26"/>
        </w:rPr>
      </w:pPr>
    </w:p>
    <w:p w:rsidR="00295865" w:rsidRPr="005909F8" w:rsidRDefault="00295865" w:rsidP="005909F8">
      <w:pPr>
        <w:suppressAutoHyphens/>
        <w:jc w:val="both"/>
        <w:rPr>
          <w:sz w:val="26"/>
          <w:szCs w:val="26"/>
        </w:rPr>
      </w:pPr>
      <w:r w:rsidRPr="005909F8">
        <w:rPr>
          <w:sz w:val="26"/>
          <w:szCs w:val="26"/>
        </w:rPr>
        <w:t>на постановление председателя Буд</w:t>
      </w:r>
      <w:r>
        <w:rPr>
          <w:sz w:val="26"/>
          <w:szCs w:val="26"/>
        </w:rPr>
        <w:t>е</w:t>
      </w:r>
      <w:r w:rsidRPr="005909F8">
        <w:rPr>
          <w:sz w:val="26"/>
          <w:szCs w:val="26"/>
        </w:rPr>
        <w:t xml:space="preserve">нновского гарнизонного военного суда от 19 ноября </w:t>
      </w:r>
      <w:smartTag w:uri="urn:schemas-microsoft-com:office:smarttags" w:element="metricconverter">
        <w:smartTagPr>
          <w:attr w:name="ProductID" w:val="2019 г"/>
        </w:smartTagPr>
        <w:r w:rsidRPr="005909F8">
          <w:rPr>
            <w:sz w:val="26"/>
            <w:szCs w:val="26"/>
          </w:rPr>
          <w:t>2019 г</w:t>
        </w:r>
      </w:smartTag>
      <w:r w:rsidRPr="005909F8">
        <w:rPr>
          <w:sz w:val="26"/>
          <w:szCs w:val="26"/>
        </w:rPr>
        <w:t>. о назначении административного наказания за совершение правонарушения, предусмотренного ч. 1 ст. 12.8 КоАП РФ,</w:t>
      </w:r>
    </w:p>
    <w:p w:rsidR="00295865" w:rsidRPr="005909F8" w:rsidRDefault="00295865" w:rsidP="005909F8">
      <w:pPr>
        <w:suppressAutoHyphens/>
        <w:jc w:val="both"/>
        <w:rPr>
          <w:sz w:val="26"/>
          <w:szCs w:val="26"/>
        </w:rPr>
      </w:pPr>
    </w:p>
    <w:p w:rsidR="00295865" w:rsidRPr="005909F8" w:rsidRDefault="00295865" w:rsidP="005909F8">
      <w:pPr>
        <w:suppressAutoHyphens/>
        <w:jc w:val="center"/>
        <w:rPr>
          <w:sz w:val="26"/>
          <w:szCs w:val="26"/>
        </w:rPr>
      </w:pPr>
      <w:bookmarkStart w:id="0" w:name="bookmark1"/>
      <w:r w:rsidRPr="005909F8">
        <w:rPr>
          <w:sz w:val="26"/>
          <w:szCs w:val="26"/>
        </w:rPr>
        <w:t>УСТАНОВИЛ:</w:t>
      </w:r>
      <w:bookmarkEnd w:id="0"/>
    </w:p>
    <w:p w:rsidR="00295865" w:rsidRPr="005909F8" w:rsidRDefault="00295865" w:rsidP="005909F8">
      <w:pPr>
        <w:suppressAutoHyphens/>
        <w:jc w:val="center"/>
        <w:rPr>
          <w:sz w:val="26"/>
          <w:szCs w:val="26"/>
        </w:rPr>
      </w:pP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 xml:space="preserve">Согласно судебному постановлению 5 августа </w:t>
      </w:r>
      <w:smartTag w:uri="urn:schemas-microsoft-com:office:smarttags" w:element="metricconverter">
        <w:smartTagPr>
          <w:attr w:name="ProductID" w:val="2019 г"/>
        </w:smartTagPr>
        <w:r w:rsidRPr="005909F8">
          <w:rPr>
            <w:sz w:val="26"/>
            <w:szCs w:val="26"/>
          </w:rPr>
          <w:t>2019 г</w:t>
        </w:r>
      </w:smartTag>
      <w:r w:rsidRPr="005909F8">
        <w:rPr>
          <w:sz w:val="26"/>
          <w:szCs w:val="26"/>
        </w:rPr>
        <w:t>. в 13 час</w:t>
      </w:r>
      <w:r>
        <w:rPr>
          <w:sz w:val="26"/>
          <w:szCs w:val="26"/>
        </w:rPr>
        <w:t>.</w:t>
      </w:r>
      <w:r w:rsidRPr="005909F8">
        <w:rPr>
          <w:sz w:val="26"/>
          <w:szCs w:val="26"/>
        </w:rPr>
        <w:t xml:space="preserve"> 00 мин</w:t>
      </w:r>
      <w:r>
        <w:rPr>
          <w:sz w:val="26"/>
          <w:szCs w:val="26"/>
        </w:rPr>
        <w:t>.</w:t>
      </w:r>
      <w:r w:rsidRPr="005909F8">
        <w:rPr>
          <w:sz w:val="26"/>
          <w:szCs w:val="26"/>
        </w:rPr>
        <w:t xml:space="preserve"> в </w:t>
      </w:r>
      <w:r>
        <w:rPr>
          <w:sz w:val="26"/>
          <w:szCs w:val="26"/>
        </w:rPr>
        <w:t xml:space="preserve">             </w:t>
      </w:r>
      <w:r w:rsidRPr="005909F8">
        <w:rPr>
          <w:sz w:val="26"/>
          <w:szCs w:val="26"/>
        </w:rPr>
        <w:t>г. Буд</w:t>
      </w:r>
      <w:r>
        <w:rPr>
          <w:sz w:val="26"/>
          <w:szCs w:val="26"/>
        </w:rPr>
        <w:t>е</w:t>
      </w:r>
      <w:r w:rsidRPr="005909F8">
        <w:rPr>
          <w:sz w:val="26"/>
          <w:szCs w:val="26"/>
        </w:rPr>
        <w:t>нновск</w:t>
      </w:r>
      <w:r>
        <w:rPr>
          <w:sz w:val="26"/>
          <w:szCs w:val="26"/>
        </w:rPr>
        <w:t>е</w:t>
      </w:r>
      <w:r w:rsidRPr="005909F8">
        <w:rPr>
          <w:sz w:val="26"/>
          <w:szCs w:val="26"/>
        </w:rPr>
        <w:t xml:space="preserve"> Ставропольского края водитель Сурхаев, в нарушение требований п. 2.7 Правил дорожного движения РФ, управлял транспортным средством в состоянии опьянения, чем совершил административное правонарушение, предусмотренное ч. 1 </w:t>
      </w:r>
      <w:r>
        <w:rPr>
          <w:sz w:val="26"/>
          <w:szCs w:val="26"/>
        </w:rPr>
        <w:t xml:space="preserve"> </w:t>
      </w:r>
      <w:r w:rsidRPr="005909F8">
        <w:rPr>
          <w:sz w:val="26"/>
          <w:szCs w:val="26"/>
        </w:rPr>
        <w:t>ст. 12.8 КоАП РФ. В связи с этим Сурхаеву назначено административное наказание в виде административного штрафа в размере 30 000 руб. с лишением права управления транспортными средствами на срок 1 год 8 месяцев.</w:t>
      </w:r>
    </w:p>
    <w:p w:rsidR="00295865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В жалобе, поданной в порядке пересмотра, Сурхаев просит судебное постановление ввиду незаконности и необоснованности отменить.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В обоснование жалобы автор указывает, что при проведении медицинского освидетельствования отсутствовали понятые и видеофиксация.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Рассмотрев материалы дела об административном правонарушении и доводы жалобы, нахожу жалобу не подлежащей удовлетворению.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Вывод председателя суда в постановлении о признании в действиях Сурхаева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Факт совершения Сурхаевым административного правонарушения при указанных обстоятельствах подтверждается протоколами об административном правонарушении, об отстранении от управления транспортным средством, о направлении на медицинское освидетельствование на состояние опьянения, актом медицинского освидетельствования на состояние опьянения с положительным результатом, свидетельствующим о наличии в биологическом объекте (моче) Сурхаева фенобарбитал</w:t>
      </w:r>
      <w:r>
        <w:rPr>
          <w:sz w:val="26"/>
          <w:szCs w:val="26"/>
        </w:rPr>
        <w:t>а</w:t>
      </w:r>
      <w:r w:rsidRPr="005909F8">
        <w:rPr>
          <w:sz w:val="26"/>
          <w:szCs w:val="26"/>
        </w:rPr>
        <w:t>, являющегося наркотическим средством, т</w:t>
      </w:r>
      <w:r>
        <w:rPr>
          <w:sz w:val="26"/>
          <w:szCs w:val="26"/>
        </w:rPr>
        <w:t xml:space="preserve">о </w:t>
      </w:r>
      <w:r w:rsidRPr="005909F8">
        <w:rPr>
          <w:sz w:val="26"/>
          <w:szCs w:val="26"/>
        </w:rPr>
        <w:t>е</w:t>
      </w:r>
      <w:r>
        <w:rPr>
          <w:sz w:val="26"/>
          <w:szCs w:val="26"/>
        </w:rPr>
        <w:t>сть</w:t>
      </w:r>
      <w:r w:rsidRPr="005909F8">
        <w:rPr>
          <w:sz w:val="26"/>
          <w:szCs w:val="26"/>
        </w:rPr>
        <w:t xml:space="preserve"> об установлении состояния опьянения, а также иными документами.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Приведенные доказательства получены с соблюдением требований закона, содержат необходимые для разрешения дела сведения.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Протоколы процессуальных действий составлены согласно процедуре их оформления, установленной КоАП РФ, и с применением видеозаписи, достоверность и объективность их содержания сомнений не вызывает.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Меры обеспечения производства по делу об административном правонарушении применены к Сурхаеву в соответствии с требованиями ст. 27.12 КоАП РФ.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Нормы материального и процессуального права при разрешении дела применены правильно.</w:t>
      </w:r>
    </w:p>
    <w:p w:rsidR="00295865" w:rsidRPr="005909F8" w:rsidRDefault="00295865" w:rsidP="005909F8">
      <w:pPr>
        <w:suppressAutoHyphens/>
        <w:ind w:firstLine="709"/>
        <w:jc w:val="both"/>
        <w:rPr>
          <w:iCs/>
          <w:sz w:val="26"/>
          <w:szCs w:val="26"/>
        </w:rPr>
      </w:pPr>
      <w:r w:rsidRPr="005909F8">
        <w:rPr>
          <w:iCs/>
          <w:sz w:val="26"/>
          <w:szCs w:val="26"/>
        </w:rPr>
        <w:t>В силу п. 15 Порядка проведения медицинского освидетельствования на состояние опьянения (алкогольного, наркотического или иного токсического), утвержд</w:t>
      </w:r>
      <w:r>
        <w:rPr>
          <w:iCs/>
          <w:sz w:val="26"/>
          <w:szCs w:val="26"/>
        </w:rPr>
        <w:t>е</w:t>
      </w:r>
      <w:r w:rsidRPr="005909F8">
        <w:rPr>
          <w:iCs/>
          <w:sz w:val="26"/>
          <w:szCs w:val="26"/>
        </w:rPr>
        <w:t xml:space="preserve">нного приказом Минздрава России от 18 декабря </w:t>
      </w:r>
      <w:smartTag w:uri="urn:schemas-microsoft-com:office:smarttags" w:element="metricconverter">
        <w:smartTagPr>
          <w:attr w:name="ProductID" w:val="2019 г"/>
        </w:smartTagPr>
        <w:r w:rsidRPr="005909F8">
          <w:rPr>
            <w:iCs/>
            <w:sz w:val="26"/>
            <w:szCs w:val="26"/>
          </w:rPr>
          <w:t>2015 г</w:t>
        </w:r>
      </w:smartTag>
      <w:r w:rsidRPr="005909F8">
        <w:rPr>
          <w:iCs/>
          <w:sz w:val="26"/>
          <w:szCs w:val="26"/>
        </w:rPr>
        <w:t>. № 933н (далее – Порядок), медицинское заключение об установлении состояния опьянения выносится в случае освидетельствования водителя, в частности, при обнаружении по результатам химико-токсикологических исследований (далее – ХТИ) в пробе биологического объекта одного или нескольких наркотических средств и (или) психотропных веществ.</w:t>
      </w:r>
    </w:p>
    <w:p w:rsidR="00295865" w:rsidRPr="005909F8" w:rsidRDefault="00295865" w:rsidP="005909F8">
      <w:pPr>
        <w:suppressAutoHyphens/>
        <w:ind w:firstLine="709"/>
        <w:jc w:val="both"/>
        <w:rPr>
          <w:iCs/>
          <w:sz w:val="26"/>
          <w:szCs w:val="26"/>
        </w:rPr>
      </w:pPr>
      <w:r w:rsidRPr="005909F8">
        <w:rPr>
          <w:iCs/>
          <w:sz w:val="26"/>
          <w:szCs w:val="26"/>
        </w:rPr>
        <w:t xml:space="preserve">Как видно из акта медицинского освидетельствования на состояние опьянения, составленного по результатам исследований ХТИ отобранного биологического объекта, у водителя </w:t>
      </w:r>
      <w:r w:rsidRPr="005909F8">
        <w:rPr>
          <w:sz w:val="26"/>
          <w:szCs w:val="26"/>
        </w:rPr>
        <w:t xml:space="preserve">Сурхаева </w:t>
      </w:r>
      <w:r w:rsidRPr="005909F8">
        <w:rPr>
          <w:iCs/>
          <w:sz w:val="26"/>
          <w:szCs w:val="26"/>
        </w:rPr>
        <w:t>установлено состояние наркотического опьянения.</w:t>
      </w:r>
    </w:p>
    <w:p w:rsidR="00295865" w:rsidRDefault="00295865" w:rsidP="005909F8">
      <w:pPr>
        <w:suppressAutoHyphens/>
        <w:ind w:firstLine="709"/>
        <w:jc w:val="both"/>
        <w:rPr>
          <w:iCs/>
          <w:sz w:val="26"/>
          <w:szCs w:val="26"/>
        </w:rPr>
      </w:pPr>
      <w:r w:rsidRPr="005909F8">
        <w:rPr>
          <w:iCs/>
          <w:sz w:val="26"/>
          <w:szCs w:val="26"/>
        </w:rPr>
        <w:t xml:space="preserve">При этом, согласно материалам дела, основанием для направления водителя </w:t>
      </w:r>
      <w:r w:rsidRPr="005909F8">
        <w:rPr>
          <w:sz w:val="26"/>
          <w:szCs w:val="26"/>
        </w:rPr>
        <w:t xml:space="preserve">Сурхаева </w:t>
      </w:r>
      <w:r w:rsidRPr="005909F8">
        <w:rPr>
          <w:iCs/>
          <w:sz w:val="26"/>
          <w:szCs w:val="26"/>
        </w:rPr>
        <w:t xml:space="preserve">на медицинское освидетельствование на состояние опьянения послужило выявление у последнего сотрудником полиции таких признаков опьянения, как </w:t>
      </w:r>
      <w:r w:rsidRPr="005909F8">
        <w:rPr>
          <w:sz w:val="26"/>
          <w:szCs w:val="26"/>
        </w:rPr>
        <w:t xml:space="preserve">резкое изменение окраски кожных покровов лица </w:t>
      </w:r>
      <w:r w:rsidRPr="005909F8">
        <w:rPr>
          <w:iCs/>
          <w:sz w:val="26"/>
          <w:szCs w:val="26"/>
        </w:rPr>
        <w:t xml:space="preserve">и поведение, не соответствующее обстановке. </w:t>
      </w:r>
    </w:p>
    <w:p w:rsidR="00295865" w:rsidRPr="00A64966" w:rsidRDefault="00295865" w:rsidP="00A64966">
      <w:pPr>
        <w:suppressAutoHyphens/>
        <w:ind w:firstLine="709"/>
        <w:jc w:val="both"/>
        <w:rPr>
          <w:iCs/>
          <w:sz w:val="26"/>
          <w:szCs w:val="26"/>
        </w:rPr>
      </w:pPr>
      <w:r w:rsidRPr="00A64966">
        <w:rPr>
          <w:iCs/>
          <w:sz w:val="26"/>
          <w:szCs w:val="26"/>
        </w:rPr>
        <w:t>При прохождении водителем самого медицинского освидетельствования на состояние опьянения участие понятых и применение видеозаписи в соответствии с положениями законодательства об административных правонарушениях не требовалось, а доводы жалоб об обратном не основаны на законе. Отсутствие видеосъемки самой процедуры медицинского освидетельствования Сурхаева на состояние опьянения, на что обращается внимание автором жалобы, не ставит под сомнение достоверность и объективность результатов этого освидетельствования.</w:t>
      </w:r>
    </w:p>
    <w:p w:rsidR="00295865" w:rsidRPr="005909F8" w:rsidRDefault="00295865" w:rsidP="005909F8">
      <w:pPr>
        <w:suppressAutoHyphens/>
        <w:ind w:firstLine="709"/>
        <w:jc w:val="both"/>
        <w:rPr>
          <w:iCs/>
          <w:sz w:val="26"/>
          <w:szCs w:val="26"/>
        </w:rPr>
      </w:pPr>
      <w:r w:rsidRPr="005909F8">
        <w:rPr>
          <w:sz w:val="26"/>
          <w:szCs w:val="26"/>
        </w:rPr>
        <w:t>В связи с изложенным, в</w:t>
      </w:r>
      <w:r w:rsidRPr="005909F8">
        <w:rPr>
          <w:iCs/>
          <w:sz w:val="26"/>
          <w:szCs w:val="26"/>
        </w:rPr>
        <w:t xml:space="preserve">ывод председателя суда о нахождении </w:t>
      </w:r>
      <w:r w:rsidRPr="005909F8">
        <w:rPr>
          <w:sz w:val="26"/>
          <w:szCs w:val="26"/>
        </w:rPr>
        <w:t xml:space="preserve">Сурхаева </w:t>
      </w:r>
      <w:r w:rsidRPr="005909F8">
        <w:rPr>
          <w:iCs/>
          <w:sz w:val="26"/>
          <w:szCs w:val="26"/>
        </w:rPr>
        <w:t>в состоянии опьянения сомнений не вызывает.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Таким образом, совокупность положенных в основу судебного постановления доказательств свидетельствует о наличии в действиях Сурхаева события и состава административного правонарушения, предусмотренного ч. 1 ст. 12.8 КоАП РФ.</w:t>
      </w:r>
    </w:p>
    <w:p w:rsidR="00295865" w:rsidRPr="005909F8" w:rsidRDefault="00295865" w:rsidP="005909F8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Нарушений, влекущих отмену или изменение судебного постановления, по делу не допущено.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Назначенное Сурхаеву административное наказание соответствует тяжести содеянного, данным о личности виновного и определено с учетом обстоятельств</w:t>
      </w:r>
      <w:r>
        <w:rPr>
          <w:sz w:val="26"/>
          <w:szCs w:val="26"/>
        </w:rPr>
        <w:t>а</w:t>
      </w:r>
      <w:r w:rsidRPr="005909F8">
        <w:rPr>
          <w:sz w:val="26"/>
          <w:szCs w:val="26"/>
        </w:rPr>
        <w:t>, отягчающего административную ответственность, в пределах санкции ч. 1 ст. 12.8 КоАП РФ.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На основании изложенного, руководствуясь ст. 30.6 и 30.7 КоАП РФ, судья</w:t>
      </w:r>
    </w:p>
    <w:p w:rsidR="00295865" w:rsidRPr="005909F8" w:rsidRDefault="00295865" w:rsidP="005909F8">
      <w:pPr>
        <w:pStyle w:val="BodyText2"/>
        <w:suppressAutoHyphens/>
        <w:jc w:val="center"/>
      </w:pPr>
    </w:p>
    <w:p w:rsidR="00295865" w:rsidRPr="005909F8" w:rsidRDefault="00295865" w:rsidP="005909F8">
      <w:pPr>
        <w:pStyle w:val="BodyText2"/>
        <w:suppressAutoHyphens/>
        <w:jc w:val="center"/>
      </w:pPr>
      <w:r w:rsidRPr="005909F8">
        <w:t>РЕШИЛ:</w:t>
      </w:r>
    </w:p>
    <w:p w:rsidR="00295865" w:rsidRPr="005909F8" w:rsidRDefault="00295865" w:rsidP="005909F8">
      <w:pPr>
        <w:pStyle w:val="BodyText2"/>
        <w:suppressAutoHyphens/>
        <w:jc w:val="center"/>
      </w:pP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  <w:r w:rsidRPr="005909F8">
        <w:rPr>
          <w:sz w:val="26"/>
          <w:szCs w:val="26"/>
        </w:rPr>
        <w:t>Постановление председателя Буд</w:t>
      </w:r>
      <w:r>
        <w:rPr>
          <w:sz w:val="26"/>
          <w:szCs w:val="26"/>
        </w:rPr>
        <w:t>е</w:t>
      </w:r>
      <w:r w:rsidRPr="005909F8">
        <w:rPr>
          <w:sz w:val="26"/>
          <w:szCs w:val="26"/>
        </w:rPr>
        <w:t xml:space="preserve">нновского гарнизонного военного суда от 19 ноября </w:t>
      </w:r>
      <w:smartTag w:uri="urn:schemas-microsoft-com:office:smarttags" w:element="metricconverter">
        <w:smartTagPr>
          <w:attr w:name="ProductID" w:val="2019 г"/>
        </w:smartTagPr>
        <w:r w:rsidRPr="005909F8">
          <w:rPr>
            <w:sz w:val="26"/>
            <w:szCs w:val="26"/>
          </w:rPr>
          <w:t>2019 г</w:t>
        </w:r>
      </w:smartTag>
      <w:r w:rsidRPr="005909F8">
        <w:rPr>
          <w:sz w:val="26"/>
          <w:szCs w:val="26"/>
        </w:rPr>
        <w:t>. о назначении Сурхаеву Исламу Эдиковичу административного наказания за совершение административного правонарушения, предусмотренного ч. 1 ст. 12.8 КоАП РФ, оставить без изменения, а жалобу Сурхаева И.Э. – без удовлетворения.</w:t>
      </w: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</w:p>
    <w:p w:rsidR="00295865" w:rsidRPr="005909F8" w:rsidRDefault="00295865" w:rsidP="005909F8">
      <w:pPr>
        <w:suppressAutoHyphens/>
        <w:ind w:firstLine="709"/>
        <w:jc w:val="both"/>
        <w:rPr>
          <w:sz w:val="26"/>
          <w:szCs w:val="26"/>
        </w:rPr>
      </w:pPr>
    </w:p>
    <w:p w:rsidR="00295865" w:rsidRPr="005909F8" w:rsidRDefault="00295865" w:rsidP="00F4025A">
      <w:pPr>
        <w:suppressAutoHyphens/>
        <w:jc w:val="both"/>
        <w:rPr>
          <w:sz w:val="26"/>
          <w:szCs w:val="26"/>
        </w:rPr>
      </w:pPr>
      <w:r w:rsidRPr="005909F8">
        <w:rPr>
          <w:sz w:val="26"/>
          <w:szCs w:val="26"/>
        </w:rPr>
        <w:t>Судья</w:t>
      </w:r>
      <w:r w:rsidRPr="005909F8">
        <w:rPr>
          <w:sz w:val="26"/>
          <w:szCs w:val="26"/>
        </w:rPr>
        <w:tab/>
      </w:r>
      <w:r w:rsidRPr="005909F8">
        <w:rPr>
          <w:sz w:val="26"/>
          <w:szCs w:val="26"/>
        </w:rPr>
        <w:tab/>
      </w:r>
      <w:r w:rsidRPr="005909F8">
        <w:rPr>
          <w:sz w:val="26"/>
          <w:szCs w:val="26"/>
        </w:rPr>
        <w:tab/>
      </w:r>
      <w:r w:rsidRPr="005909F8">
        <w:rPr>
          <w:sz w:val="26"/>
          <w:szCs w:val="26"/>
        </w:rPr>
        <w:tab/>
      </w:r>
      <w:r w:rsidRPr="005909F8">
        <w:rPr>
          <w:sz w:val="26"/>
          <w:szCs w:val="26"/>
        </w:rPr>
        <w:tab/>
      </w:r>
      <w:r w:rsidRPr="005909F8">
        <w:rPr>
          <w:sz w:val="26"/>
          <w:szCs w:val="26"/>
        </w:rPr>
        <w:tab/>
      </w:r>
      <w:r w:rsidRPr="005909F8">
        <w:rPr>
          <w:sz w:val="26"/>
          <w:szCs w:val="26"/>
        </w:rPr>
        <w:tab/>
      </w:r>
      <w:r w:rsidRPr="005909F8">
        <w:rPr>
          <w:sz w:val="26"/>
          <w:szCs w:val="26"/>
        </w:rPr>
        <w:tab/>
        <w:t xml:space="preserve">          </w:t>
      </w:r>
      <w:r>
        <w:rPr>
          <w:sz w:val="26"/>
          <w:szCs w:val="26"/>
        </w:rPr>
        <w:t xml:space="preserve">                         </w:t>
      </w:r>
      <w:r w:rsidRPr="005909F8">
        <w:rPr>
          <w:sz w:val="26"/>
          <w:szCs w:val="26"/>
        </w:rPr>
        <w:t>А.А. Магомадов</w:t>
      </w:r>
    </w:p>
    <w:sectPr w:rsidR="00295865" w:rsidRPr="005909F8" w:rsidSect="00F16746">
      <w:headerReference w:type="default" r:id="rId6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5865" w:rsidRDefault="00295865" w:rsidP="00F11951">
      <w:r>
        <w:separator/>
      </w:r>
    </w:p>
  </w:endnote>
  <w:endnote w:type="continuationSeparator" w:id="0">
    <w:p w:rsidR="00295865" w:rsidRDefault="0029586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5865" w:rsidRDefault="00295865" w:rsidP="00F11951">
      <w:r>
        <w:separator/>
      </w:r>
    </w:p>
  </w:footnote>
  <w:footnote w:type="continuationSeparator" w:id="0">
    <w:p w:rsidR="00295865" w:rsidRDefault="0029586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5865" w:rsidRDefault="00295865">
    <w:pPr>
      <w:pStyle w:val="Header"/>
      <w:jc w:val="center"/>
    </w:pPr>
    <w:fldSimple w:instr=" PAGE   \* MERGEFORMAT ">
      <w:r>
        <w:rPr>
          <w:noProof/>
        </w:rPr>
        <w:t>3</w:t>
      </w:r>
    </w:fldSimple>
  </w:p>
  <w:p w:rsidR="00295865" w:rsidRDefault="0029586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037BB"/>
    <w:rsid w:val="000100D3"/>
    <w:rsid w:val="00011198"/>
    <w:rsid w:val="00011251"/>
    <w:rsid w:val="00011864"/>
    <w:rsid w:val="00016461"/>
    <w:rsid w:val="00017475"/>
    <w:rsid w:val="00020BF9"/>
    <w:rsid w:val="00023BEB"/>
    <w:rsid w:val="000240E1"/>
    <w:rsid w:val="0002489A"/>
    <w:rsid w:val="00026AF9"/>
    <w:rsid w:val="000277F3"/>
    <w:rsid w:val="00032A02"/>
    <w:rsid w:val="00032D49"/>
    <w:rsid w:val="000363F9"/>
    <w:rsid w:val="00040898"/>
    <w:rsid w:val="00041BF3"/>
    <w:rsid w:val="0004226D"/>
    <w:rsid w:val="000430D8"/>
    <w:rsid w:val="00053977"/>
    <w:rsid w:val="000671C6"/>
    <w:rsid w:val="000756CC"/>
    <w:rsid w:val="00080307"/>
    <w:rsid w:val="00081D16"/>
    <w:rsid w:val="00085AEF"/>
    <w:rsid w:val="00087770"/>
    <w:rsid w:val="000909EB"/>
    <w:rsid w:val="000915C4"/>
    <w:rsid w:val="00091DAA"/>
    <w:rsid w:val="00092671"/>
    <w:rsid w:val="00092F4B"/>
    <w:rsid w:val="0009511C"/>
    <w:rsid w:val="00096916"/>
    <w:rsid w:val="000A1F8C"/>
    <w:rsid w:val="000A322B"/>
    <w:rsid w:val="000A3308"/>
    <w:rsid w:val="000A35DF"/>
    <w:rsid w:val="000A46EC"/>
    <w:rsid w:val="000B0381"/>
    <w:rsid w:val="000C0938"/>
    <w:rsid w:val="000C3F0A"/>
    <w:rsid w:val="000C47EC"/>
    <w:rsid w:val="000D0106"/>
    <w:rsid w:val="000D58F0"/>
    <w:rsid w:val="000D7492"/>
    <w:rsid w:val="000D7675"/>
    <w:rsid w:val="000E10F5"/>
    <w:rsid w:val="000E1D86"/>
    <w:rsid w:val="000E33EF"/>
    <w:rsid w:val="000E3D23"/>
    <w:rsid w:val="000E4A70"/>
    <w:rsid w:val="000F177A"/>
    <w:rsid w:val="000F2B7A"/>
    <w:rsid w:val="000F2CDC"/>
    <w:rsid w:val="000F2E7F"/>
    <w:rsid w:val="000F5247"/>
    <w:rsid w:val="000F6D83"/>
    <w:rsid w:val="00100D29"/>
    <w:rsid w:val="001012AD"/>
    <w:rsid w:val="001056FB"/>
    <w:rsid w:val="00111803"/>
    <w:rsid w:val="00111E7B"/>
    <w:rsid w:val="00115E18"/>
    <w:rsid w:val="00116F23"/>
    <w:rsid w:val="0012000C"/>
    <w:rsid w:val="00121B0C"/>
    <w:rsid w:val="001300CB"/>
    <w:rsid w:val="001324C4"/>
    <w:rsid w:val="001364CB"/>
    <w:rsid w:val="00144771"/>
    <w:rsid w:val="00151744"/>
    <w:rsid w:val="00152F17"/>
    <w:rsid w:val="001530B2"/>
    <w:rsid w:val="00154638"/>
    <w:rsid w:val="00156BFB"/>
    <w:rsid w:val="001609EB"/>
    <w:rsid w:val="00162499"/>
    <w:rsid w:val="001631D1"/>
    <w:rsid w:val="00165E1E"/>
    <w:rsid w:val="00166D9E"/>
    <w:rsid w:val="00171DE0"/>
    <w:rsid w:val="00171E13"/>
    <w:rsid w:val="00172548"/>
    <w:rsid w:val="00174D3B"/>
    <w:rsid w:val="00176D6F"/>
    <w:rsid w:val="00180720"/>
    <w:rsid w:val="001812AB"/>
    <w:rsid w:val="001812C3"/>
    <w:rsid w:val="00184839"/>
    <w:rsid w:val="00187438"/>
    <w:rsid w:val="00192C76"/>
    <w:rsid w:val="0019407F"/>
    <w:rsid w:val="0019491F"/>
    <w:rsid w:val="00195729"/>
    <w:rsid w:val="00197005"/>
    <w:rsid w:val="001A1CE3"/>
    <w:rsid w:val="001A4C4C"/>
    <w:rsid w:val="001B05F1"/>
    <w:rsid w:val="001B2EE6"/>
    <w:rsid w:val="001B43D9"/>
    <w:rsid w:val="001B4E47"/>
    <w:rsid w:val="001C2EE6"/>
    <w:rsid w:val="001C4D2D"/>
    <w:rsid w:val="001D12FF"/>
    <w:rsid w:val="001D3895"/>
    <w:rsid w:val="001D4F1D"/>
    <w:rsid w:val="001D694C"/>
    <w:rsid w:val="001E17BF"/>
    <w:rsid w:val="001E604F"/>
    <w:rsid w:val="001E717B"/>
    <w:rsid w:val="001F38A6"/>
    <w:rsid w:val="001F4278"/>
    <w:rsid w:val="002017F5"/>
    <w:rsid w:val="002031A5"/>
    <w:rsid w:val="002044C6"/>
    <w:rsid w:val="002125B1"/>
    <w:rsid w:val="00212E25"/>
    <w:rsid w:val="002133F0"/>
    <w:rsid w:val="00213C20"/>
    <w:rsid w:val="002153A7"/>
    <w:rsid w:val="00216447"/>
    <w:rsid w:val="00220E1E"/>
    <w:rsid w:val="00225E4E"/>
    <w:rsid w:val="00230525"/>
    <w:rsid w:val="0023131B"/>
    <w:rsid w:val="00232C18"/>
    <w:rsid w:val="00233CF6"/>
    <w:rsid w:val="0023445C"/>
    <w:rsid w:val="00237F7B"/>
    <w:rsid w:val="00240D55"/>
    <w:rsid w:val="00241F70"/>
    <w:rsid w:val="00244C57"/>
    <w:rsid w:val="002455F3"/>
    <w:rsid w:val="00247227"/>
    <w:rsid w:val="00253976"/>
    <w:rsid w:val="00253E46"/>
    <w:rsid w:val="002564E8"/>
    <w:rsid w:val="00256A14"/>
    <w:rsid w:val="002614F0"/>
    <w:rsid w:val="00263ACC"/>
    <w:rsid w:val="0026592B"/>
    <w:rsid w:val="002674CC"/>
    <w:rsid w:val="00267732"/>
    <w:rsid w:val="002700C0"/>
    <w:rsid w:val="00270707"/>
    <w:rsid w:val="00270D66"/>
    <w:rsid w:val="00272AB9"/>
    <w:rsid w:val="002730E0"/>
    <w:rsid w:val="00274E09"/>
    <w:rsid w:val="002770A7"/>
    <w:rsid w:val="00281492"/>
    <w:rsid w:val="00290EC0"/>
    <w:rsid w:val="0029151C"/>
    <w:rsid w:val="002935C4"/>
    <w:rsid w:val="00295865"/>
    <w:rsid w:val="00295E67"/>
    <w:rsid w:val="002A77D8"/>
    <w:rsid w:val="002B295F"/>
    <w:rsid w:val="002B2A68"/>
    <w:rsid w:val="002B347E"/>
    <w:rsid w:val="002B3BD1"/>
    <w:rsid w:val="002B403F"/>
    <w:rsid w:val="002B487F"/>
    <w:rsid w:val="002B5CD3"/>
    <w:rsid w:val="002B6BFA"/>
    <w:rsid w:val="002B7FC3"/>
    <w:rsid w:val="002C3CDB"/>
    <w:rsid w:val="002C557A"/>
    <w:rsid w:val="002D0738"/>
    <w:rsid w:val="002D265E"/>
    <w:rsid w:val="002D6BCF"/>
    <w:rsid w:val="002D7B77"/>
    <w:rsid w:val="002E062B"/>
    <w:rsid w:val="002E096A"/>
    <w:rsid w:val="002E2469"/>
    <w:rsid w:val="002E2B97"/>
    <w:rsid w:val="002E2D8E"/>
    <w:rsid w:val="002E4313"/>
    <w:rsid w:val="002E7391"/>
    <w:rsid w:val="002F3A15"/>
    <w:rsid w:val="00303C48"/>
    <w:rsid w:val="003122A3"/>
    <w:rsid w:val="003123A0"/>
    <w:rsid w:val="00313993"/>
    <w:rsid w:val="003140A8"/>
    <w:rsid w:val="00314943"/>
    <w:rsid w:val="00320F13"/>
    <w:rsid w:val="00321444"/>
    <w:rsid w:val="003241DC"/>
    <w:rsid w:val="00324489"/>
    <w:rsid w:val="00325AD2"/>
    <w:rsid w:val="0033064A"/>
    <w:rsid w:val="00330B1E"/>
    <w:rsid w:val="00332C51"/>
    <w:rsid w:val="003374D2"/>
    <w:rsid w:val="003403EA"/>
    <w:rsid w:val="003439CC"/>
    <w:rsid w:val="0034623F"/>
    <w:rsid w:val="003524F5"/>
    <w:rsid w:val="0035278F"/>
    <w:rsid w:val="00352D35"/>
    <w:rsid w:val="00353E21"/>
    <w:rsid w:val="003558EF"/>
    <w:rsid w:val="003569D3"/>
    <w:rsid w:val="00360B3D"/>
    <w:rsid w:val="00360EB6"/>
    <w:rsid w:val="00361527"/>
    <w:rsid w:val="00363DC1"/>
    <w:rsid w:val="003655F9"/>
    <w:rsid w:val="00370D15"/>
    <w:rsid w:val="00371943"/>
    <w:rsid w:val="00373DB0"/>
    <w:rsid w:val="00377F25"/>
    <w:rsid w:val="00384FAB"/>
    <w:rsid w:val="00391F0F"/>
    <w:rsid w:val="00395486"/>
    <w:rsid w:val="0039570F"/>
    <w:rsid w:val="00395848"/>
    <w:rsid w:val="0039625D"/>
    <w:rsid w:val="003A1410"/>
    <w:rsid w:val="003A37E7"/>
    <w:rsid w:val="003A3CA0"/>
    <w:rsid w:val="003A470A"/>
    <w:rsid w:val="003A57E7"/>
    <w:rsid w:val="003A61F7"/>
    <w:rsid w:val="003B11A1"/>
    <w:rsid w:val="003B2046"/>
    <w:rsid w:val="003B21A4"/>
    <w:rsid w:val="003B275D"/>
    <w:rsid w:val="003C0B1D"/>
    <w:rsid w:val="003C1CEC"/>
    <w:rsid w:val="003C1ECB"/>
    <w:rsid w:val="003C5131"/>
    <w:rsid w:val="003C5D88"/>
    <w:rsid w:val="003C5DC3"/>
    <w:rsid w:val="003D6D33"/>
    <w:rsid w:val="003D703D"/>
    <w:rsid w:val="003E1BC2"/>
    <w:rsid w:val="003E228B"/>
    <w:rsid w:val="003E3FE8"/>
    <w:rsid w:val="003E4D0D"/>
    <w:rsid w:val="003E5079"/>
    <w:rsid w:val="003F07C0"/>
    <w:rsid w:val="003F3F54"/>
    <w:rsid w:val="003F5829"/>
    <w:rsid w:val="003F68BF"/>
    <w:rsid w:val="003F7A42"/>
    <w:rsid w:val="0040103A"/>
    <w:rsid w:val="004017DE"/>
    <w:rsid w:val="00403B04"/>
    <w:rsid w:val="00404543"/>
    <w:rsid w:val="00405853"/>
    <w:rsid w:val="00405AB9"/>
    <w:rsid w:val="00406D06"/>
    <w:rsid w:val="00410FD6"/>
    <w:rsid w:val="0041331C"/>
    <w:rsid w:val="00415D7B"/>
    <w:rsid w:val="00417376"/>
    <w:rsid w:val="00417401"/>
    <w:rsid w:val="004178B3"/>
    <w:rsid w:val="0042122C"/>
    <w:rsid w:val="00433A88"/>
    <w:rsid w:val="00444B3B"/>
    <w:rsid w:val="00444E7D"/>
    <w:rsid w:val="0045084E"/>
    <w:rsid w:val="00452470"/>
    <w:rsid w:val="00466F78"/>
    <w:rsid w:val="00480E0F"/>
    <w:rsid w:val="00484089"/>
    <w:rsid w:val="00484361"/>
    <w:rsid w:val="00484CC5"/>
    <w:rsid w:val="004851DD"/>
    <w:rsid w:val="00487AE4"/>
    <w:rsid w:val="0049212D"/>
    <w:rsid w:val="00494591"/>
    <w:rsid w:val="00495AD5"/>
    <w:rsid w:val="004973E5"/>
    <w:rsid w:val="004A03E9"/>
    <w:rsid w:val="004B019B"/>
    <w:rsid w:val="004B0513"/>
    <w:rsid w:val="004B180F"/>
    <w:rsid w:val="004B2628"/>
    <w:rsid w:val="004B5A92"/>
    <w:rsid w:val="004B6970"/>
    <w:rsid w:val="004B7B20"/>
    <w:rsid w:val="004C65DE"/>
    <w:rsid w:val="004C70F3"/>
    <w:rsid w:val="004D0838"/>
    <w:rsid w:val="004D0A27"/>
    <w:rsid w:val="004D14B8"/>
    <w:rsid w:val="004D2463"/>
    <w:rsid w:val="004D3CCF"/>
    <w:rsid w:val="004D561E"/>
    <w:rsid w:val="004D66AC"/>
    <w:rsid w:val="004E0CD0"/>
    <w:rsid w:val="004E1480"/>
    <w:rsid w:val="004E5CCF"/>
    <w:rsid w:val="004E7086"/>
    <w:rsid w:val="004F1C7E"/>
    <w:rsid w:val="004F2292"/>
    <w:rsid w:val="004F3628"/>
    <w:rsid w:val="004F4FF7"/>
    <w:rsid w:val="004F6D18"/>
    <w:rsid w:val="004F70B0"/>
    <w:rsid w:val="004F7EFA"/>
    <w:rsid w:val="00501F49"/>
    <w:rsid w:val="00502DC5"/>
    <w:rsid w:val="00503004"/>
    <w:rsid w:val="00503968"/>
    <w:rsid w:val="00510C25"/>
    <w:rsid w:val="005174E8"/>
    <w:rsid w:val="005174F0"/>
    <w:rsid w:val="00525619"/>
    <w:rsid w:val="00530023"/>
    <w:rsid w:val="00534051"/>
    <w:rsid w:val="00536002"/>
    <w:rsid w:val="00542C71"/>
    <w:rsid w:val="00544D84"/>
    <w:rsid w:val="00547998"/>
    <w:rsid w:val="00551BAA"/>
    <w:rsid w:val="005525A9"/>
    <w:rsid w:val="00552817"/>
    <w:rsid w:val="0055400B"/>
    <w:rsid w:val="00554ED7"/>
    <w:rsid w:val="00555729"/>
    <w:rsid w:val="00561EB3"/>
    <w:rsid w:val="005632C1"/>
    <w:rsid w:val="005649F9"/>
    <w:rsid w:val="00564A3A"/>
    <w:rsid w:val="00567EBA"/>
    <w:rsid w:val="00571CB3"/>
    <w:rsid w:val="00571EA7"/>
    <w:rsid w:val="00577ADC"/>
    <w:rsid w:val="00577F5C"/>
    <w:rsid w:val="00580241"/>
    <w:rsid w:val="00584DA5"/>
    <w:rsid w:val="005854B2"/>
    <w:rsid w:val="00587B1C"/>
    <w:rsid w:val="005909F8"/>
    <w:rsid w:val="00590FC0"/>
    <w:rsid w:val="00595E60"/>
    <w:rsid w:val="005A0B7D"/>
    <w:rsid w:val="005A38CE"/>
    <w:rsid w:val="005B09FF"/>
    <w:rsid w:val="005B5761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2D27"/>
    <w:rsid w:val="005D5927"/>
    <w:rsid w:val="005D76EC"/>
    <w:rsid w:val="005E1C85"/>
    <w:rsid w:val="005E7A45"/>
    <w:rsid w:val="005F2074"/>
    <w:rsid w:val="005F5611"/>
    <w:rsid w:val="005F639B"/>
    <w:rsid w:val="00600EE9"/>
    <w:rsid w:val="0060166B"/>
    <w:rsid w:val="00601A92"/>
    <w:rsid w:val="00605578"/>
    <w:rsid w:val="00606F45"/>
    <w:rsid w:val="00621F30"/>
    <w:rsid w:val="006220AC"/>
    <w:rsid w:val="00625938"/>
    <w:rsid w:val="00626AA3"/>
    <w:rsid w:val="006274D3"/>
    <w:rsid w:val="00630049"/>
    <w:rsid w:val="006303F3"/>
    <w:rsid w:val="006331F0"/>
    <w:rsid w:val="00633B9E"/>
    <w:rsid w:val="0063527D"/>
    <w:rsid w:val="00636F17"/>
    <w:rsid w:val="00637526"/>
    <w:rsid w:val="0064179A"/>
    <w:rsid w:val="0064233A"/>
    <w:rsid w:val="006432D1"/>
    <w:rsid w:val="006437EA"/>
    <w:rsid w:val="00645749"/>
    <w:rsid w:val="00646E5B"/>
    <w:rsid w:val="00650AB7"/>
    <w:rsid w:val="00651644"/>
    <w:rsid w:val="006526B2"/>
    <w:rsid w:val="00656C66"/>
    <w:rsid w:val="006675EE"/>
    <w:rsid w:val="00675E19"/>
    <w:rsid w:val="00677D7D"/>
    <w:rsid w:val="00683820"/>
    <w:rsid w:val="00692C9B"/>
    <w:rsid w:val="00694FEB"/>
    <w:rsid w:val="00695BF5"/>
    <w:rsid w:val="006961FA"/>
    <w:rsid w:val="006979C4"/>
    <w:rsid w:val="006A0224"/>
    <w:rsid w:val="006A0FD2"/>
    <w:rsid w:val="006A2618"/>
    <w:rsid w:val="006A2E8B"/>
    <w:rsid w:val="006A32EF"/>
    <w:rsid w:val="006A3CD8"/>
    <w:rsid w:val="006B065E"/>
    <w:rsid w:val="006B1FFC"/>
    <w:rsid w:val="006B431A"/>
    <w:rsid w:val="006B44A7"/>
    <w:rsid w:val="006B4D0C"/>
    <w:rsid w:val="006D09E3"/>
    <w:rsid w:val="006D1769"/>
    <w:rsid w:val="006D25C3"/>
    <w:rsid w:val="006D4CB8"/>
    <w:rsid w:val="006D6D8D"/>
    <w:rsid w:val="006D75E3"/>
    <w:rsid w:val="006E6FC6"/>
    <w:rsid w:val="006E756E"/>
    <w:rsid w:val="006F1FE6"/>
    <w:rsid w:val="006F26E7"/>
    <w:rsid w:val="006F4DF5"/>
    <w:rsid w:val="006F58A1"/>
    <w:rsid w:val="006F5D46"/>
    <w:rsid w:val="00702E8D"/>
    <w:rsid w:val="00703200"/>
    <w:rsid w:val="0070372E"/>
    <w:rsid w:val="007069F0"/>
    <w:rsid w:val="00706BFE"/>
    <w:rsid w:val="00712A39"/>
    <w:rsid w:val="007141FA"/>
    <w:rsid w:val="00715F52"/>
    <w:rsid w:val="00717305"/>
    <w:rsid w:val="0071742D"/>
    <w:rsid w:val="0072124D"/>
    <w:rsid w:val="00725AEE"/>
    <w:rsid w:val="00730AFE"/>
    <w:rsid w:val="00733614"/>
    <w:rsid w:val="00735ECC"/>
    <w:rsid w:val="00736331"/>
    <w:rsid w:val="00736F08"/>
    <w:rsid w:val="00741299"/>
    <w:rsid w:val="00747AE5"/>
    <w:rsid w:val="00752093"/>
    <w:rsid w:val="0075464C"/>
    <w:rsid w:val="007578FB"/>
    <w:rsid w:val="007578FD"/>
    <w:rsid w:val="00763B7B"/>
    <w:rsid w:val="00764D02"/>
    <w:rsid w:val="007659B5"/>
    <w:rsid w:val="00767C8F"/>
    <w:rsid w:val="00773730"/>
    <w:rsid w:val="00773B32"/>
    <w:rsid w:val="00774CE5"/>
    <w:rsid w:val="00777CDD"/>
    <w:rsid w:val="007857EB"/>
    <w:rsid w:val="00785A2B"/>
    <w:rsid w:val="00791C8E"/>
    <w:rsid w:val="00792C97"/>
    <w:rsid w:val="00795BC4"/>
    <w:rsid w:val="007969C2"/>
    <w:rsid w:val="007A1FB6"/>
    <w:rsid w:val="007A38BC"/>
    <w:rsid w:val="007A3C94"/>
    <w:rsid w:val="007A4D6A"/>
    <w:rsid w:val="007A6019"/>
    <w:rsid w:val="007A7519"/>
    <w:rsid w:val="007B0E35"/>
    <w:rsid w:val="007B4F98"/>
    <w:rsid w:val="007B5BE0"/>
    <w:rsid w:val="007C09A2"/>
    <w:rsid w:val="007C12C3"/>
    <w:rsid w:val="007C141F"/>
    <w:rsid w:val="007C684E"/>
    <w:rsid w:val="007D10A0"/>
    <w:rsid w:val="007D22DA"/>
    <w:rsid w:val="007D7C34"/>
    <w:rsid w:val="007E51A1"/>
    <w:rsid w:val="007E54B3"/>
    <w:rsid w:val="007F62F8"/>
    <w:rsid w:val="007F6BED"/>
    <w:rsid w:val="00803843"/>
    <w:rsid w:val="00804CEB"/>
    <w:rsid w:val="0080777F"/>
    <w:rsid w:val="00811B8A"/>
    <w:rsid w:val="0081361E"/>
    <w:rsid w:val="00813C5D"/>
    <w:rsid w:val="008153D3"/>
    <w:rsid w:val="008155D4"/>
    <w:rsid w:val="0081665B"/>
    <w:rsid w:val="00817D2B"/>
    <w:rsid w:val="00821C5D"/>
    <w:rsid w:val="00822E4C"/>
    <w:rsid w:val="0082318D"/>
    <w:rsid w:val="00827FAE"/>
    <w:rsid w:val="00830771"/>
    <w:rsid w:val="008339E9"/>
    <w:rsid w:val="00835163"/>
    <w:rsid w:val="00835AD8"/>
    <w:rsid w:val="008369C6"/>
    <w:rsid w:val="00840816"/>
    <w:rsid w:val="00845B0B"/>
    <w:rsid w:val="008461D4"/>
    <w:rsid w:val="00846AD0"/>
    <w:rsid w:val="00847656"/>
    <w:rsid w:val="00851DE0"/>
    <w:rsid w:val="008536F8"/>
    <w:rsid w:val="00874A80"/>
    <w:rsid w:val="008751F3"/>
    <w:rsid w:val="00876232"/>
    <w:rsid w:val="008766E6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3EA1"/>
    <w:rsid w:val="008A6FE6"/>
    <w:rsid w:val="008B0B92"/>
    <w:rsid w:val="008B480B"/>
    <w:rsid w:val="008B5DC8"/>
    <w:rsid w:val="008C1035"/>
    <w:rsid w:val="008C1D6E"/>
    <w:rsid w:val="008C228F"/>
    <w:rsid w:val="008C2EEA"/>
    <w:rsid w:val="008C4976"/>
    <w:rsid w:val="008C611C"/>
    <w:rsid w:val="008D0E18"/>
    <w:rsid w:val="008D5282"/>
    <w:rsid w:val="008E2BF8"/>
    <w:rsid w:val="008E2E68"/>
    <w:rsid w:val="008E4109"/>
    <w:rsid w:val="008E4275"/>
    <w:rsid w:val="008E470C"/>
    <w:rsid w:val="008E54C2"/>
    <w:rsid w:val="008E5DBE"/>
    <w:rsid w:val="008E6A47"/>
    <w:rsid w:val="008F418D"/>
    <w:rsid w:val="008F4F21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22E6D"/>
    <w:rsid w:val="00941BDD"/>
    <w:rsid w:val="0094276A"/>
    <w:rsid w:val="00943549"/>
    <w:rsid w:val="00943DBF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04D0"/>
    <w:rsid w:val="00982080"/>
    <w:rsid w:val="00983DEE"/>
    <w:rsid w:val="0098455F"/>
    <w:rsid w:val="00986160"/>
    <w:rsid w:val="00990720"/>
    <w:rsid w:val="00990F06"/>
    <w:rsid w:val="00991DB5"/>
    <w:rsid w:val="009927AF"/>
    <w:rsid w:val="009A1446"/>
    <w:rsid w:val="009A1BD2"/>
    <w:rsid w:val="009A5D39"/>
    <w:rsid w:val="009B0118"/>
    <w:rsid w:val="009B0B65"/>
    <w:rsid w:val="009B3F2E"/>
    <w:rsid w:val="009B4C81"/>
    <w:rsid w:val="009B7A30"/>
    <w:rsid w:val="009C08C8"/>
    <w:rsid w:val="009C563C"/>
    <w:rsid w:val="009C5AB2"/>
    <w:rsid w:val="009C6050"/>
    <w:rsid w:val="009C6772"/>
    <w:rsid w:val="009D034D"/>
    <w:rsid w:val="009D1E52"/>
    <w:rsid w:val="009D22EB"/>
    <w:rsid w:val="009D3A6A"/>
    <w:rsid w:val="009D3F2D"/>
    <w:rsid w:val="009D6782"/>
    <w:rsid w:val="009D77B7"/>
    <w:rsid w:val="009E0A3E"/>
    <w:rsid w:val="009E1CC5"/>
    <w:rsid w:val="009E7718"/>
    <w:rsid w:val="009E78AB"/>
    <w:rsid w:val="009F019E"/>
    <w:rsid w:val="009F3821"/>
    <w:rsid w:val="009F3C17"/>
    <w:rsid w:val="009F4F03"/>
    <w:rsid w:val="009F5587"/>
    <w:rsid w:val="00A049F6"/>
    <w:rsid w:val="00A05D71"/>
    <w:rsid w:val="00A102E5"/>
    <w:rsid w:val="00A134EC"/>
    <w:rsid w:val="00A14362"/>
    <w:rsid w:val="00A16663"/>
    <w:rsid w:val="00A22EA0"/>
    <w:rsid w:val="00A2617D"/>
    <w:rsid w:val="00A263B4"/>
    <w:rsid w:val="00A275E8"/>
    <w:rsid w:val="00A27980"/>
    <w:rsid w:val="00A315C7"/>
    <w:rsid w:val="00A319C7"/>
    <w:rsid w:val="00A31D60"/>
    <w:rsid w:val="00A32492"/>
    <w:rsid w:val="00A329AA"/>
    <w:rsid w:val="00A32F55"/>
    <w:rsid w:val="00A4030F"/>
    <w:rsid w:val="00A47A0F"/>
    <w:rsid w:val="00A526F7"/>
    <w:rsid w:val="00A53744"/>
    <w:rsid w:val="00A61243"/>
    <w:rsid w:val="00A6250C"/>
    <w:rsid w:val="00A630D1"/>
    <w:rsid w:val="00A64966"/>
    <w:rsid w:val="00A64D63"/>
    <w:rsid w:val="00A71155"/>
    <w:rsid w:val="00A71C9A"/>
    <w:rsid w:val="00A7398B"/>
    <w:rsid w:val="00A74D3E"/>
    <w:rsid w:val="00A75E41"/>
    <w:rsid w:val="00A762B4"/>
    <w:rsid w:val="00A8235A"/>
    <w:rsid w:val="00A85ABB"/>
    <w:rsid w:val="00A87690"/>
    <w:rsid w:val="00A962B3"/>
    <w:rsid w:val="00AA4874"/>
    <w:rsid w:val="00AA5F70"/>
    <w:rsid w:val="00AA7B5E"/>
    <w:rsid w:val="00AB2896"/>
    <w:rsid w:val="00AB373A"/>
    <w:rsid w:val="00AB5261"/>
    <w:rsid w:val="00AB5BF8"/>
    <w:rsid w:val="00AB6F98"/>
    <w:rsid w:val="00AB7F8A"/>
    <w:rsid w:val="00AC0547"/>
    <w:rsid w:val="00AC401B"/>
    <w:rsid w:val="00AC4314"/>
    <w:rsid w:val="00AC7A9A"/>
    <w:rsid w:val="00AC7CDB"/>
    <w:rsid w:val="00AD0469"/>
    <w:rsid w:val="00AD0882"/>
    <w:rsid w:val="00AD2EE7"/>
    <w:rsid w:val="00AD3F03"/>
    <w:rsid w:val="00AD3F16"/>
    <w:rsid w:val="00AD567B"/>
    <w:rsid w:val="00AE0101"/>
    <w:rsid w:val="00AE0777"/>
    <w:rsid w:val="00AE2EB8"/>
    <w:rsid w:val="00AE36E3"/>
    <w:rsid w:val="00AF0377"/>
    <w:rsid w:val="00AF28A1"/>
    <w:rsid w:val="00AF300A"/>
    <w:rsid w:val="00AF371C"/>
    <w:rsid w:val="00AF53FD"/>
    <w:rsid w:val="00AF6720"/>
    <w:rsid w:val="00B0023A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5CB7"/>
    <w:rsid w:val="00B465E7"/>
    <w:rsid w:val="00B516B6"/>
    <w:rsid w:val="00B51E55"/>
    <w:rsid w:val="00B537C7"/>
    <w:rsid w:val="00B578CA"/>
    <w:rsid w:val="00B65513"/>
    <w:rsid w:val="00B70D13"/>
    <w:rsid w:val="00B71C23"/>
    <w:rsid w:val="00B75A8A"/>
    <w:rsid w:val="00B81565"/>
    <w:rsid w:val="00B832EE"/>
    <w:rsid w:val="00B85067"/>
    <w:rsid w:val="00B85807"/>
    <w:rsid w:val="00B877FE"/>
    <w:rsid w:val="00B92912"/>
    <w:rsid w:val="00B94755"/>
    <w:rsid w:val="00B961AD"/>
    <w:rsid w:val="00B96E53"/>
    <w:rsid w:val="00BB0E2E"/>
    <w:rsid w:val="00BC1F01"/>
    <w:rsid w:val="00BC5BBB"/>
    <w:rsid w:val="00BD1E81"/>
    <w:rsid w:val="00BD6D1C"/>
    <w:rsid w:val="00BE28A1"/>
    <w:rsid w:val="00BE2E99"/>
    <w:rsid w:val="00BE5968"/>
    <w:rsid w:val="00BF156B"/>
    <w:rsid w:val="00C00D1C"/>
    <w:rsid w:val="00C0135A"/>
    <w:rsid w:val="00C01393"/>
    <w:rsid w:val="00C02EF8"/>
    <w:rsid w:val="00C07782"/>
    <w:rsid w:val="00C07B58"/>
    <w:rsid w:val="00C10D22"/>
    <w:rsid w:val="00C11F43"/>
    <w:rsid w:val="00C1216F"/>
    <w:rsid w:val="00C12436"/>
    <w:rsid w:val="00C14DD2"/>
    <w:rsid w:val="00C159FF"/>
    <w:rsid w:val="00C20CD8"/>
    <w:rsid w:val="00C21271"/>
    <w:rsid w:val="00C223C1"/>
    <w:rsid w:val="00C24E1C"/>
    <w:rsid w:val="00C3008C"/>
    <w:rsid w:val="00C302EC"/>
    <w:rsid w:val="00C33605"/>
    <w:rsid w:val="00C374C5"/>
    <w:rsid w:val="00C418A6"/>
    <w:rsid w:val="00C423D4"/>
    <w:rsid w:val="00C42728"/>
    <w:rsid w:val="00C472C1"/>
    <w:rsid w:val="00C52737"/>
    <w:rsid w:val="00C57FA8"/>
    <w:rsid w:val="00C62659"/>
    <w:rsid w:val="00C65581"/>
    <w:rsid w:val="00C65FDF"/>
    <w:rsid w:val="00C66CDD"/>
    <w:rsid w:val="00C6705D"/>
    <w:rsid w:val="00C74390"/>
    <w:rsid w:val="00C74485"/>
    <w:rsid w:val="00C7484C"/>
    <w:rsid w:val="00C74C19"/>
    <w:rsid w:val="00C76A17"/>
    <w:rsid w:val="00C77581"/>
    <w:rsid w:val="00C800E6"/>
    <w:rsid w:val="00C81898"/>
    <w:rsid w:val="00C82421"/>
    <w:rsid w:val="00C824E2"/>
    <w:rsid w:val="00C82ABD"/>
    <w:rsid w:val="00C84AA7"/>
    <w:rsid w:val="00C85D67"/>
    <w:rsid w:val="00C87281"/>
    <w:rsid w:val="00C91F7C"/>
    <w:rsid w:val="00C92AC0"/>
    <w:rsid w:val="00CA500C"/>
    <w:rsid w:val="00CB1F0A"/>
    <w:rsid w:val="00CB2AC0"/>
    <w:rsid w:val="00CB5C95"/>
    <w:rsid w:val="00CC0713"/>
    <w:rsid w:val="00CC5E4B"/>
    <w:rsid w:val="00CD00A0"/>
    <w:rsid w:val="00CD0719"/>
    <w:rsid w:val="00CD1D99"/>
    <w:rsid w:val="00CD1E2F"/>
    <w:rsid w:val="00CD59D1"/>
    <w:rsid w:val="00CD5DB8"/>
    <w:rsid w:val="00CD5F35"/>
    <w:rsid w:val="00CD7161"/>
    <w:rsid w:val="00CE51BC"/>
    <w:rsid w:val="00CE52A3"/>
    <w:rsid w:val="00CE6483"/>
    <w:rsid w:val="00CE6AB7"/>
    <w:rsid w:val="00CE74FE"/>
    <w:rsid w:val="00CF0371"/>
    <w:rsid w:val="00CF21C0"/>
    <w:rsid w:val="00CF359B"/>
    <w:rsid w:val="00CF5548"/>
    <w:rsid w:val="00CF747A"/>
    <w:rsid w:val="00CF74EF"/>
    <w:rsid w:val="00D023D4"/>
    <w:rsid w:val="00D03519"/>
    <w:rsid w:val="00D05AE4"/>
    <w:rsid w:val="00D06218"/>
    <w:rsid w:val="00D101D7"/>
    <w:rsid w:val="00D112FE"/>
    <w:rsid w:val="00D114E3"/>
    <w:rsid w:val="00D147DB"/>
    <w:rsid w:val="00D17652"/>
    <w:rsid w:val="00D20156"/>
    <w:rsid w:val="00D20498"/>
    <w:rsid w:val="00D21DDF"/>
    <w:rsid w:val="00D25CCB"/>
    <w:rsid w:val="00D27806"/>
    <w:rsid w:val="00D317C4"/>
    <w:rsid w:val="00D33F00"/>
    <w:rsid w:val="00D35EAB"/>
    <w:rsid w:val="00D422C4"/>
    <w:rsid w:val="00D4378E"/>
    <w:rsid w:val="00D438F9"/>
    <w:rsid w:val="00D46B15"/>
    <w:rsid w:val="00D526B1"/>
    <w:rsid w:val="00D54F4F"/>
    <w:rsid w:val="00D62E3A"/>
    <w:rsid w:val="00D64FC3"/>
    <w:rsid w:val="00D663BA"/>
    <w:rsid w:val="00D755A3"/>
    <w:rsid w:val="00D774ED"/>
    <w:rsid w:val="00D80238"/>
    <w:rsid w:val="00D80A47"/>
    <w:rsid w:val="00D815B8"/>
    <w:rsid w:val="00D829FB"/>
    <w:rsid w:val="00D853DE"/>
    <w:rsid w:val="00D92F70"/>
    <w:rsid w:val="00D93AA5"/>
    <w:rsid w:val="00D9610E"/>
    <w:rsid w:val="00DA0309"/>
    <w:rsid w:val="00DA11AB"/>
    <w:rsid w:val="00DA1D02"/>
    <w:rsid w:val="00DB3479"/>
    <w:rsid w:val="00DB5B96"/>
    <w:rsid w:val="00DB6E03"/>
    <w:rsid w:val="00DC2B2C"/>
    <w:rsid w:val="00DC6370"/>
    <w:rsid w:val="00DC7897"/>
    <w:rsid w:val="00DD0933"/>
    <w:rsid w:val="00DD09D7"/>
    <w:rsid w:val="00DD517C"/>
    <w:rsid w:val="00DE179E"/>
    <w:rsid w:val="00DE211E"/>
    <w:rsid w:val="00DE3C15"/>
    <w:rsid w:val="00DF6B91"/>
    <w:rsid w:val="00E04A58"/>
    <w:rsid w:val="00E04FC0"/>
    <w:rsid w:val="00E11CBA"/>
    <w:rsid w:val="00E159BE"/>
    <w:rsid w:val="00E1612C"/>
    <w:rsid w:val="00E2270A"/>
    <w:rsid w:val="00E25C4F"/>
    <w:rsid w:val="00E2738A"/>
    <w:rsid w:val="00E33704"/>
    <w:rsid w:val="00E410F5"/>
    <w:rsid w:val="00E41E61"/>
    <w:rsid w:val="00E424E1"/>
    <w:rsid w:val="00E46C46"/>
    <w:rsid w:val="00E5056D"/>
    <w:rsid w:val="00E53465"/>
    <w:rsid w:val="00E5399E"/>
    <w:rsid w:val="00E60134"/>
    <w:rsid w:val="00E66712"/>
    <w:rsid w:val="00E67602"/>
    <w:rsid w:val="00E71E54"/>
    <w:rsid w:val="00E817BB"/>
    <w:rsid w:val="00E92DC6"/>
    <w:rsid w:val="00E97185"/>
    <w:rsid w:val="00EA2154"/>
    <w:rsid w:val="00EA25C3"/>
    <w:rsid w:val="00EA26C8"/>
    <w:rsid w:val="00EA5F93"/>
    <w:rsid w:val="00EA6B71"/>
    <w:rsid w:val="00EB6968"/>
    <w:rsid w:val="00EB7C0F"/>
    <w:rsid w:val="00EC1C87"/>
    <w:rsid w:val="00EC31C0"/>
    <w:rsid w:val="00EC6155"/>
    <w:rsid w:val="00EC6C5C"/>
    <w:rsid w:val="00ED00EC"/>
    <w:rsid w:val="00ED0873"/>
    <w:rsid w:val="00ED641E"/>
    <w:rsid w:val="00ED7593"/>
    <w:rsid w:val="00EE2706"/>
    <w:rsid w:val="00EE2878"/>
    <w:rsid w:val="00EE7416"/>
    <w:rsid w:val="00EF02E8"/>
    <w:rsid w:val="00EF3194"/>
    <w:rsid w:val="00EF634E"/>
    <w:rsid w:val="00F00B64"/>
    <w:rsid w:val="00F03EC7"/>
    <w:rsid w:val="00F11951"/>
    <w:rsid w:val="00F16746"/>
    <w:rsid w:val="00F25885"/>
    <w:rsid w:val="00F27010"/>
    <w:rsid w:val="00F27143"/>
    <w:rsid w:val="00F27DB8"/>
    <w:rsid w:val="00F333FC"/>
    <w:rsid w:val="00F4025A"/>
    <w:rsid w:val="00F40D1A"/>
    <w:rsid w:val="00F42925"/>
    <w:rsid w:val="00F452C1"/>
    <w:rsid w:val="00F47047"/>
    <w:rsid w:val="00F4786A"/>
    <w:rsid w:val="00F504BD"/>
    <w:rsid w:val="00F53420"/>
    <w:rsid w:val="00F53FE1"/>
    <w:rsid w:val="00F553CA"/>
    <w:rsid w:val="00F561D3"/>
    <w:rsid w:val="00F56C77"/>
    <w:rsid w:val="00F62D16"/>
    <w:rsid w:val="00F64566"/>
    <w:rsid w:val="00F652F8"/>
    <w:rsid w:val="00F712A8"/>
    <w:rsid w:val="00F72BBF"/>
    <w:rsid w:val="00F72F6D"/>
    <w:rsid w:val="00F74839"/>
    <w:rsid w:val="00F75340"/>
    <w:rsid w:val="00F83280"/>
    <w:rsid w:val="00F87E4A"/>
    <w:rsid w:val="00F926AA"/>
    <w:rsid w:val="00F92B40"/>
    <w:rsid w:val="00F92C31"/>
    <w:rsid w:val="00F933B8"/>
    <w:rsid w:val="00F94254"/>
    <w:rsid w:val="00F95843"/>
    <w:rsid w:val="00FA0605"/>
    <w:rsid w:val="00FA7A14"/>
    <w:rsid w:val="00FB1589"/>
    <w:rsid w:val="00FB17D0"/>
    <w:rsid w:val="00FB1A5F"/>
    <w:rsid w:val="00FB32BE"/>
    <w:rsid w:val="00FB40BD"/>
    <w:rsid w:val="00FB4A9D"/>
    <w:rsid w:val="00FB7678"/>
    <w:rsid w:val="00FC2B91"/>
    <w:rsid w:val="00FC4B14"/>
    <w:rsid w:val="00FD2146"/>
    <w:rsid w:val="00FD489F"/>
    <w:rsid w:val="00FE050E"/>
    <w:rsid w:val="00FE161C"/>
    <w:rsid w:val="00FE3B25"/>
    <w:rsid w:val="00FE3D59"/>
    <w:rsid w:val="00FE5493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character" w:customStyle="1" w:styleId="a">
    <w:name w:val="Знак Знак"/>
    <w:basedOn w:val="DefaultParagraphFont"/>
    <w:uiPriority w:val="99"/>
    <w:semiHidden/>
    <w:locked/>
    <w:rsid w:val="00580241"/>
    <w:rPr>
      <w:rFonts w:eastAsia="Times New Roman" w:cs="Times New Roman"/>
      <w:sz w:val="26"/>
      <w:szCs w:val="26"/>
      <w:lang w:val="ru-RU" w:eastAsia="ru-RU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110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5175</TotalTime>
  <Pages>3</Pages>
  <Words>919</Words>
  <Characters>5239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487</cp:revision>
  <cp:lastPrinted>2019-12-25T11:28:00Z</cp:lastPrinted>
  <dcterms:created xsi:type="dcterms:W3CDTF">2015-02-10T06:26:00Z</dcterms:created>
  <dcterms:modified xsi:type="dcterms:W3CDTF">2019-12-25T11:29:00Z</dcterms:modified>
</cp:coreProperties>
</file>