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6F02" w:rsidRPr="00A71155" w:rsidRDefault="00146F02" w:rsidP="00A71155">
      <w:pPr>
        <w:suppressAutoHyphens/>
        <w:jc w:val="right"/>
        <w:rPr>
          <w:i/>
          <w:sz w:val="20"/>
          <w:szCs w:val="20"/>
        </w:rPr>
      </w:pPr>
      <w:r w:rsidRPr="00A71155">
        <w:rPr>
          <w:i/>
          <w:sz w:val="20"/>
          <w:szCs w:val="20"/>
        </w:rPr>
        <w:t>Судья Быков В.С.</w:t>
      </w:r>
    </w:p>
    <w:p w:rsidR="00146F02" w:rsidRDefault="00146F02" w:rsidP="0004226D">
      <w:pPr>
        <w:suppressAutoHyphens/>
        <w:jc w:val="center"/>
        <w:rPr>
          <w:sz w:val="28"/>
          <w:szCs w:val="28"/>
        </w:rPr>
      </w:pPr>
    </w:p>
    <w:p w:rsidR="00146F02" w:rsidRPr="00C57FA8" w:rsidRDefault="00146F02" w:rsidP="0004226D">
      <w:pPr>
        <w:suppressAutoHyphens/>
        <w:jc w:val="center"/>
        <w:rPr>
          <w:sz w:val="26"/>
          <w:szCs w:val="26"/>
        </w:rPr>
      </w:pPr>
      <w:r w:rsidRPr="00C57FA8">
        <w:rPr>
          <w:sz w:val="26"/>
          <w:szCs w:val="26"/>
        </w:rPr>
        <w:t>РЕШЕНИЕ № 7-29/2016</w:t>
      </w:r>
    </w:p>
    <w:p w:rsidR="00146F02" w:rsidRPr="00C57FA8" w:rsidRDefault="00146F02" w:rsidP="0004226D">
      <w:pPr>
        <w:suppressAutoHyphens/>
        <w:jc w:val="center"/>
        <w:rPr>
          <w:sz w:val="26"/>
          <w:szCs w:val="26"/>
        </w:rPr>
      </w:pPr>
      <w:r w:rsidRPr="00C57FA8">
        <w:rPr>
          <w:sz w:val="26"/>
          <w:szCs w:val="26"/>
        </w:rPr>
        <w:t>(дело № 5-7/2016)</w:t>
      </w:r>
    </w:p>
    <w:p w:rsidR="00146F02" w:rsidRPr="00C57FA8" w:rsidRDefault="00146F02" w:rsidP="0004226D">
      <w:pPr>
        <w:suppressAutoHyphens/>
        <w:rPr>
          <w:sz w:val="26"/>
          <w:szCs w:val="26"/>
        </w:rPr>
      </w:pPr>
    </w:p>
    <w:p w:rsidR="00146F02" w:rsidRPr="00C57FA8" w:rsidRDefault="00146F02" w:rsidP="0004226D">
      <w:pPr>
        <w:suppressAutoHyphens/>
        <w:rPr>
          <w:sz w:val="26"/>
          <w:szCs w:val="26"/>
        </w:rPr>
      </w:pPr>
      <w:r w:rsidRPr="00C57FA8">
        <w:rPr>
          <w:sz w:val="26"/>
          <w:szCs w:val="26"/>
        </w:rPr>
        <w:t xml:space="preserve">29 февраля </w:t>
      </w:r>
      <w:smartTag w:uri="urn:schemas-microsoft-com:office:smarttags" w:element="metricconverter">
        <w:smartTagPr>
          <w:attr w:name="ProductID" w:val="2016 г"/>
        </w:smartTagPr>
        <w:r w:rsidRPr="00C57FA8">
          <w:rPr>
            <w:sz w:val="26"/>
            <w:szCs w:val="26"/>
          </w:rPr>
          <w:t>2016 г</w:t>
        </w:r>
      </w:smartTag>
      <w:r w:rsidRPr="00C57FA8">
        <w:rPr>
          <w:sz w:val="26"/>
          <w:szCs w:val="26"/>
        </w:rPr>
        <w:t xml:space="preserve">.                                                                     </w:t>
      </w:r>
      <w:r w:rsidRPr="00C57FA8">
        <w:rPr>
          <w:sz w:val="26"/>
          <w:szCs w:val="26"/>
        </w:rPr>
        <w:tab/>
        <w:t xml:space="preserve">       </w:t>
      </w:r>
      <w:r>
        <w:rPr>
          <w:sz w:val="26"/>
          <w:szCs w:val="26"/>
        </w:rPr>
        <w:t xml:space="preserve">   </w:t>
      </w:r>
      <w:r w:rsidRPr="00C57FA8">
        <w:rPr>
          <w:sz w:val="26"/>
          <w:szCs w:val="26"/>
        </w:rPr>
        <w:t>г. Ростов-на-Дону</w:t>
      </w:r>
    </w:p>
    <w:p w:rsidR="00146F02" w:rsidRPr="00C57FA8" w:rsidRDefault="00146F02" w:rsidP="0004226D">
      <w:pPr>
        <w:suppressAutoHyphens/>
        <w:ind w:firstLine="709"/>
        <w:jc w:val="both"/>
        <w:rPr>
          <w:sz w:val="26"/>
          <w:szCs w:val="26"/>
        </w:rPr>
      </w:pPr>
    </w:p>
    <w:p w:rsidR="00146F02" w:rsidRPr="00C57FA8" w:rsidRDefault="00146F02" w:rsidP="0004226D">
      <w:pPr>
        <w:suppressAutoHyphens/>
        <w:ind w:firstLine="709"/>
        <w:jc w:val="both"/>
        <w:rPr>
          <w:sz w:val="26"/>
          <w:szCs w:val="26"/>
        </w:rPr>
      </w:pPr>
      <w:r w:rsidRPr="00C57FA8">
        <w:rPr>
          <w:sz w:val="26"/>
          <w:szCs w:val="26"/>
        </w:rPr>
        <w:t xml:space="preserve">Судья Северо-Кавказского окружного военного суда Магомадов Алексей Абдулмажитович (г. Ростов-на-Дону, пр. Нагибина, д. 28/1), при секретаре </w:t>
      </w:r>
      <w:r>
        <w:rPr>
          <w:sz w:val="26"/>
          <w:szCs w:val="26"/>
        </w:rPr>
        <w:t xml:space="preserve">      Скуратовой В.В.</w:t>
      </w:r>
      <w:r w:rsidRPr="00C57FA8">
        <w:rPr>
          <w:sz w:val="26"/>
          <w:szCs w:val="26"/>
        </w:rPr>
        <w:t xml:space="preserve">, рассмотрев </w:t>
      </w:r>
      <w:r>
        <w:rPr>
          <w:sz w:val="26"/>
          <w:szCs w:val="26"/>
        </w:rPr>
        <w:t xml:space="preserve">материалы дела об административном правонарушении по </w:t>
      </w:r>
      <w:r w:rsidRPr="00C57FA8">
        <w:rPr>
          <w:sz w:val="26"/>
          <w:szCs w:val="26"/>
        </w:rPr>
        <w:t>жалоб</w:t>
      </w:r>
      <w:r>
        <w:rPr>
          <w:sz w:val="26"/>
          <w:szCs w:val="26"/>
        </w:rPr>
        <w:t>е</w:t>
      </w:r>
      <w:r w:rsidRPr="00C57FA8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Сидорова Е.А. </w:t>
      </w:r>
      <w:r w:rsidRPr="00C57FA8">
        <w:rPr>
          <w:sz w:val="26"/>
          <w:szCs w:val="26"/>
        </w:rPr>
        <w:t xml:space="preserve">на постановление судьи Крымского гарнизонного военного суда от 26 января </w:t>
      </w:r>
      <w:smartTag w:uri="urn:schemas-microsoft-com:office:smarttags" w:element="metricconverter">
        <w:smartTagPr>
          <w:attr w:name="ProductID" w:val="2016 г"/>
        </w:smartTagPr>
        <w:r w:rsidRPr="00C57FA8">
          <w:rPr>
            <w:sz w:val="26"/>
            <w:szCs w:val="26"/>
          </w:rPr>
          <w:t>2016 г</w:t>
        </w:r>
      </w:smartTag>
      <w:r w:rsidRPr="00C57FA8">
        <w:rPr>
          <w:sz w:val="26"/>
          <w:szCs w:val="26"/>
        </w:rPr>
        <w:t>.</w:t>
      </w:r>
      <w:r>
        <w:rPr>
          <w:sz w:val="26"/>
          <w:szCs w:val="26"/>
        </w:rPr>
        <w:t xml:space="preserve"> в отношении </w:t>
      </w:r>
      <w:r w:rsidRPr="00C57FA8">
        <w:rPr>
          <w:sz w:val="26"/>
          <w:szCs w:val="26"/>
        </w:rPr>
        <w:t>военнослужащего войсковой части 15650</w:t>
      </w:r>
      <w:r>
        <w:rPr>
          <w:sz w:val="26"/>
          <w:szCs w:val="26"/>
        </w:rPr>
        <w:t>-17</w:t>
      </w:r>
      <w:r w:rsidRPr="00C57FA8">
        <w:rPr>
          <w:sz w:val="26"/>
          <w:szCs w:val="26"/>
        </w:rPr>
        <w:t xml:space="preserve"> старшего лейтенанта </w:t>
      </w:r>
    </w:p>
    <w:p w:rsidR="00146F02" w:rsidRPr="00C57FA8" w:rsidRDefault="00146F02" w:rsidP="000430D8">
      <w:pPr>
        <w:suppressAutoHyphens/>
        <w:ind w:left="2410"/>
        <w:jc w:val="both"/>
        <w:rPr>
          <w:sz w:val="26"/>
          <w:szCs w:val="26"/>
        </w:rPr>
      </w:pPr>
    </w:p>
    <w:p w:rsidR="00146F02" w:rsidRPr="00C57FA8" w:rsidRDefault="00146F02" w:rsidP="00A71155">
      <w:pPr>
        <w:suppressAutoHyphens/>
        <w:ind w:left="3840"/>
        <w:jc w:val="both"/>
        <w:rPr>
          <w:sz w:val="26"/>
          <w:szCs w:val="26"/>
        </w:rPr>
      </w:pPr>
      <w:r w:rsidRPr="00C57FA8">
        <w:rPr>
          <w:sz w:val="26"/>
          <w:szCs w:val="26"/>
        </w:rPr>
        <w:t xml:space="preserve">Сидорова Евгения Александровича, родившегося 1 июля </w:t>
      </w:r>
      <w:smartTag w:uri="urn:schemas-microsoft-com:office:smarttags" w:element="metricconverter">
        <w:smartTagPr>
          <w:attr w:name="ProductID" w:val="2016 г"/>
        </w:smartTagPr>
        <w:r w:rsidRPr="00C57FA8">
          <w:rPr>
            <w:sz w:val="26"/>
            <w:szCs w:val="26"/>
          </w:rPr>
          <w:t>1990 г</w:t>
        </w:r>
      </w:smartTag>
      <w:r w:rsidRPr="00C57FA8">
        <w:rPr>
          <w:sz w:val="26"/>
          <w:szCs w:val="26"/>
        </w:rPr>
        <w:t>. в с. Кочубеевское Кочубеевского района Ставропольского края,  проживающего  по  адресу: Республика Крым, г. Феодосия, ул. Энгельса, д. 24, кв. 9,</w:t>
      </w:r>
    </w:p>
    <w:p w:rsidR="00146F02" w:rsidRPr="00C57FA8" w:rsidRDefault="00146F02" w:rsidP="00A71155">
      <w:pPr>
        <w:suppressAutoHyphens/>
        <w:ind w:left="3840"/>
        <w:jc w:val="both"/>
        <w:rPr>
          <w:sz w:val="26"/>
          <w:szCs w:val="26"/>
        </w:rPr>
      </w:pPr>
    </w:p>
    <w:p w:rsidR="00146F02" w:rsidRPr="00C57FA8" w:rsidRDefault="00146F02" w:rsidP="0004226D">
      <w:pPr>
        <w:suppressAutoHyphens/>
        <w:jc w:val="both"/>
        <w:rPr>
          <w:sz w:val="26"/>
          <w:szCs w:val="26"/>
        </w:rPr>
      </w:pPr>
      <w:r w:rsidRPr="00C57FA8">
        <w:rPr>
          <w:sz w:val="26"/>
          <w:szCs w:val="26"/>
        </w:rPr>
        <w:t xml:space="preserve">о назначении </w:t>
      </w:r>
      <w:r>
        <w:rPr>
          <w:sz w:val="26"/>
          <w:szCs w:val="26"/>
        </w:rPr>
        <w:t>ему</w:t>
      </w:r>
      <w:r w:rsidRPr="00C57FA8">
        <w:rPr>
          <w:sz w:val="26"/>
          <w:szCs w:val="26"/>
        </w:rPr>
        <w:t xml:space="preserve"> административного наказания за совершение правонарушения, предусмотренного ч. 1 ст. 12.8 КоАП РФ,</w:t>
      </w:r>
    </w:p>
    <w:p w:rsidR="00146F02" w:rsidRPr="00C57FA8" w:rsidRDefault="00146F02" w:rsidP="0004226D">
      <w:pPr>
        <w:suppressAutoHyphens/>
        <w:jc w:val="both"/>
        <w:rPr>
          <w:sz w:val="26"/>
          <w:szCs w:val="26"/>
        </w:rPr>
      </w:pPr>
    </w:p>
    <w:p w:rsidR="00146F02" w:rsidRPr="00C57FA8" w:rsidRDefault="00146F02" w:rsidP="0004226D">
      <w:pPr>
        <w:suppressAutoHyphens/>
        <w:jc w:val="center"/>
        <w:rPr>
          <w:sz w:val="26"/>
          <w:szCs w:val="26"/>
        </w:rPr>
      </w:pPr>
      <w:bookmarkStart w:id="0" w:name="bookmark1"/>
      <w:r w:rsidRPr="00C57FA8">
        <w:rPr>
          <w:sz w:val="26"/>
          <w:szCs w:val="26"/>
        </w:rPr>
        <w:t>установил:</w:t>
      </w:r>
      <w:bookmarkEnd w:id="0"/>
    </w:p>
    <w:p w:rsidR="00146F02" w:rsidRPr="00C57FA8" w:rsidRDefault="00146F02" w:rsidP="003524F5">
      <w:pPr>
        <w:suppressAutoHyphens/>
        <w:ind w:firstLine="709"/>
        <w:jc w:val="both"/>
        <w:rPr>
          <w:sz w:val="26"/>
          <w:szCs w:val="26"/>
        </w:rPr>
      </w:pPr>
    </w:p>
    <w:p w:rsidR="00146F02" w:rsidRPr="00C57FA8" w:rsidRDefault="00146F02" w:rsidP="00542C71">
      <w:pPr>
        <w:suppressAutoHyphens/>
        <w:ind w:firstLine="709"/>
        <w:jc w:val="both"/>
        <w:rPr>
          <w:sz w:val="26"/>
          <w:szCs w:val="26"/>
        </w:rPr>
      </w:pPr>
      <w:r w:rsidRPr="00C57FA8">
        <w:rPr>
          <w:sz w:val="26"/>
          <w:szCs w:val="26"/>
        </w:rPr>
        <w:t xml:space="preserve">Согласно постановлению судьи в 1-м часу </w:t>
      </w:r>
      <w:r>
        <w:rPr>
          <w:sz w:val="26"/>
          <w:szCs w:val="26"/>
        </w:rPr>
        <w:t xml:space="preserve">13 декабря </w:t>
      </w:r>
      <w:smartTag w:uri="urn:schemas-microsoft-com:office:smarttags" w:element="metricconverter">
        <w:smartTagPr>
          <w:attr w:name="ProductID" w:val="2015 г"/>
        </w:smartTagPr>
        <w:r>
          <w:rPr>
            <w:sz w:val="26"/>
            <w:szCs w:val="26"/>
          </w:rPr>
          <w:t>2015 г</w:t>
        </w:r>
      </w:smartTag>
      <w:r>
        <w:rPr>
          <w:sz w:val="26"/>
          <w:szCs w:val="26"/>
        </w:rPr>
        <w:t xml:space="preserve">. </w:t>
      </w:r>
      <w:r w:rsidRPr="00C57FA8">
        <w:rPr>
          <w:sz w:val="26"/>
          <w:szCs w:val="26"/>
        </w:rPr>
        <w:t>на ул.</w:t>
      </w:r>
      <w:r>
        <w:rPr>
          <w:sz w:val="26"/>
          <w:szCs w:val="26"/>
        </w:rPr>
        <w:t xml:space="preserve"> </w:t>
      </w:r>
      <w:r w:rsidRPr="00C57FA8">
        <w:rPr>
          <w:sz w:val="26"/>
          <w:szCs w:val="26"/>
        </w:rPr>
        <w:t xml:space="preserve">Крымской </w:t>
      </w:r>
      <w:r>
        <w:rPr>
          <w:sz w:val="26"/>
          <w:szCs w:val="26"/>
        </w:rPr>
        <w:t xml:space="preserve">      </w:t>
      </w:r>
      <w:r w:rsidRPr="00C57FA8">
        <w:rPr>
          <w:sz w:val="26"/>
          <w:szCs w:val="26"/>
        </w:rPr>
        <w:t>г. Феодосии Республики Крым водитель Сидоров,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C57FA8">
        <w:rPr>
          <w:sz w:val="26"/>
          <w:szCs w:val="26"/>
        </w:rPr>
        <w:softHyphen/>
        <w:t>ное правонарушение, предусмотренное ч. 1 ст. 12.8 КоАП РФ. В связи с этим Сидорову назначено административное наказание в виде штрафа в размере 30 000 руб. с лишением права управления транспортными средствами на срок 1 год 6 месяцев.</w:t>
      </w:r>
    </w:p>
    <w:p w:rsidR="00146F02" w:rsidRPr="00C57FA8" w:rsidRDefault="00146F02" w:rsidP="00542C71">
      <w:pPr>
        <w:suppressAutoHyphens/>
        <w:ind w:firstLine="709"/>
        <w:jc w:val="both"/>
        <w:rPr>
          <w:sz w:val="26"/>
          <w:szCs w:val="26"/>
        </w:rPr>
      </w:pPr>
      <w:r w:rsidRPr="00C57FA8">
        <w:rPr>
          <w:sz w:val="26"/>
          <w:szCs w:val="26"/>
        </w:rPr>
        <w:t xml:space="preserve">В жалобе на постановление по делу об административном правонарушении Сидоров просит постановление судьи ввиду незаконности отменить и прекратить производство по делу. </w:t>
      </w:r>
    </w:p>
    <w:p w:rsidR="00146F02" w:rsidRPr="002D7AF4" w:rsidRDefault="00146F02" w:rsidP="002D7AF4">
      <w:pPr>
        <w:pStyle w:val="ConsPlusNormal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D7AF4">
        <w:rPr>
          <w:rFonts w:ascii="Times New Roman" w:hAnsi="Times New Roman" w:cs="Times New Roman"/>
          <w:sz w:val="26"/>
          <w:szCs w:val="26"/>
        </w:rPr>
        <w:t xml:space="preserve">В обоснование жалобы Сидоров, ссылаясь на нормы КоАП РФ,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 и Правил определения наличия наркотических средств или психотропных веществ в организме человека при проведении медицинского освидетельствования на состояние опьянения лица, которое управляет транспортным средством, утвержденных постановлением Правительства Российской Федерации от 26 июня </w:t>
      </w:r>
      <w:smartTag w:uri="urn:schemas-microsoft-com:office:smarttags" w:element="metricconverter">
        <w:smartTagPr>
          <w:attr w:name="ProductID" w:val="2008 г"/>
        </w:smartTagPr>
        <w:r w:rsidRPr="002D7AF4">
          <w:rPr>
            <w:rFonts w:ascii="Times New Roman" w:hAnsi="Times New Roman" w:cs="Times New Roman"/>
            <w:sz w:val="26"/>
            <w:szCs w:val="26"/>
          </w:rPr>
          <w:t>2008 г</w:t>
        </w:r>
      </w:smartTag>
      <w:r w:rsidRPr="002D7AF4">
        <w:rPr>
          <w:rFonts w:ascii="Times New Roman" w:hAnsi="Times New Roman" w:cs="Times New Roman"/>
          <w:sz w:val="26"/>
          <w:szCs w:val="26"/>
        </w:rPr>
        <w:t xml:space="preserve">. № 475, Административного регламента МВД РФ исполнения государственной функции по контролю и надзору за соблюдением участниками дорожного движения требований в области обеспечения безопасности дорожного движения, утвержденного приказом МВД РФ от 2 марта </w:t>
      </w:r>
      <w:smartTag w:uri="urn:schemas-microsoft-com:office:smarttags" w:element="metricconverter">
        <w:smartTagPr>
          <w:attr w:name="ProductID" w:val="2016 г"/>
        </w:smartTagPr>
        <w:r w:rsidRPr="002D7AF4">
          <w:rPr>
            <w:rFonts w:ascii="Times New Roman" w:hAnsi="Times New Roman" w:cs="Times New Roman"/>
            <w:sz w:val="26"/>
            <w:szCs w:val="26"/>
          </w:rPr>
          <w:t>2009 г</w:t>
        </w:r>
      </w:smartTag>
      <w:r w:rsidRPr="002D7AF4">
        <w:rPr>
          <w:rFonts w:ascii="Times New Roman" w:hAnsi="Times New Roman" w:cs="Times New Roman"/>
          <w:sz w:val="26"/>
          <w:szCs w:val="26"/>
        </w:rPr>
        <w:t xml:space="preserve">. № 185, приводит собственный анализ доказательств по делу, на основании которых утверждает, что дело рассмотрено судьей необъективно, </w:t>
      </w:r>
      <w:r>
        <w:rPr>
          <w:rFonts w:ascii="Times New Roman" w:hAnsi="Times New Roman" w:cs="Times New Roman"/>
          <w:sz w:val="26"/>
          <w:szCs w:val="26"/>
        </w:rPr>
        <w:t>сделанные</w:t>
      </w:r>
      <w:r w:rsidRPr="002D7AF4">
        <w:rPr>
          <w:rFonts w:ascii="Times New Roman" w:hAnsi="Times New Roman" w:cs="Times New Roman"/>
          <w:sz w:val="26"/>
          <w:szCs w:val="26"/>
        </w:rPr>
        <w:t xml:space="preserve"> выводы не соответствуют имеющимся в деле доказательствам, которым надлежащая оценка не дана.</w:t>
      </w:r>
    </w:p>
    <w:p w:rsidR="00146F02" w:rsidRDefault="00146F02" w:rsidP="00C57FA8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Должностное лицо Госавтоинспекции не проинформировало его </w:t>
      </w:r>
      <w:r w:rsidRPr="00C57FA8">
        <w:rPr>
          <w:sz w:val="26"/>
          <w:szCs w:val="26"/>
        </w:rPr>
        <w:t>о порядке освидетельствования с применением технического средства измерения, целостности клейма государственного поверителя, наличии свидетельства о поверке или записи о поверке в паспорте транспортного средства</w:t>
      </w:r>
      <w:r>
        <w:rPr>
          <w:sz w:val="26"/>
          <w:szCs w:val="26"/>
        </w:rPr>
        <w:t xml:space="preserve">, не сообщило ему, какова предельно </w:t>
      </w:r>
      <w:r w:rsidRPr="00C57FA8">
        <w:rPr>
          <w:sz w:val="26"/>
          <w:szCs w:val="26"/>
        </w:rPr>
        <w:t>допустим</w:t>
      </w:r>
      <w:r>
        <w:rPr>
          <w:sz w:val="26"/>
          <w:szCs w:val="26"/>
        </w:rPr>
        <w:t>ая</w:t>
      </w:r>
      <w:r w:rsidRPr="00C57FA8">
        <w:rPr>
          <w:sz w:val="26"/>
          <w:szCs w:val="26"/>
        </w:rPr>
        <w:t xml:space="preserve"> норм</w:t>
      </w:r>
      <w:r>
        <w:rPr>
          <w:sz w:val="26"/>
          <w:szCs w:val="26"/>
        </w:rPr>
        <w:t>а</w:t>
      </w:r>
      <w:r w:rsidRPr="00C57FA8">
        <w:rPr>
          <w:sz w:val="26"/>
          <w:szCs w:val="26"/>
        </w:rPr>
        <w:t xml:space="preserve"> содержания алкоголя в </w:t>
      </w:r>
      <w:r>
        <w:rPr>
          <w:sz w:val="26"/>
          <w:szCs w:val="26"/>
        </w:rPr>
        <w:t>выдыхаемом воздухе</w:t>
      </w:r>
      <w:r w:rsidRPr="00C57FA8">
        <w:rPr>
          <w:sz w:val="26"/>
          <w:szCs w:val="26"/>
        </w:rPr>
        <w:t xml:space="preserve">, </w:t>
      </w:r>
      <w:r>
        <w:rPr>
          <w:sz w:val="26"/>
          <w:szCs w:val="26"/>
        </w:rPr>
        <w:t>а также не разъяснило результаты</w:t>
      </w:r>
      <w:r w:rsidRPr="00C57FA8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его </w:t>
      </w:r>
      <w:r w:rsidRPr="00C57FA8">
        <w:rPr>
          <w:sz w:val="26"/>
          <w:szCs w:val="26"/>
        </w:rPr>
        <w:t>освидетельствования на состояние алкогольного опьянения.</w:t>
      </w:r>
    </w:p>
    <w:p w:rsidR="00146F02" w:rsidRPr="00C57FA8" w:rsidRDefault="00146F02" w:rsidP="00C57FA8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От прохождения медицинского освидетельствования он не отказывался, а  наоборот, при его несогласии с результатами освидетельствованием на состояние алкогольного опьянения, инспектор ДПС необоснованно отказал ему в этом, что не нашло отражение на видеозаписи в связи с ее преждевременным прекращением. </w:t>
      </w:r>
    </w:p>
    <w:p w:rsidR="00146F02" w:rsidRPr="00C57FA8" w:rsidRDefault="00146F02" w:rsidP="00542C71">
      <w:pPr>
        <w:suppressAutoHyphens/>
        <w:ind w:firstLine="709"/>
        <w:jc w:val="both"/>
        <w:rPr>
          <w:sz w:val="26"/>
          <w:szCs w:val="26"/>
        </w:rPr>
      </w:pPr>
      <w:r w:rsidRPr="00C57FA8">
        <w:rPr>
          <w:sz w:val="26"/>
          <w:szCs w:val="26"/>
        </w:rPr>
        <w:t>Рассмотрев материалы дела и доводы жалобы, нахожу ее не подлежащей удовлетворению.</w:t>
      </w:r>
    </w:p>
    <w:p w:rsidR="00146F02" w:rsidRPr="00C57FA8" w:rsidRDefault="00146F02" w:rsidP="00542C71">
      <w:pPr>
        <w:suppressAutoHyphens/>
        <w:ind w:firstLine="709"/>
        <w:jc w:val="both"/>
        <w:rPr>
          <w:sz w:val="26"/>
          <w:szCs w:val="26"/>
        </w:rPr>
      </w:pPr>
      <w:r w:rsidRPr="00C57FA8">
        <w:rPr>
          <w:sz w:val="26"/>
          <w:szCs w:val="26"/>
        </w:rPr>
        <w:t xml:space="preserve">Вывод </w:t>
      </w:r>
      <w:r>
        <w:rPr>
          <w:sz w:val="26"/>
          <w:szCs w:val="26"/>
        </w:rPr>
        <w:t xml:space="preserve">судьи </w:t>
      </w:r>
      <w:r w:rsidRPr="00C57FA8">
        <w:rPr>
          <w:sz w:val="26"/>
          <w:szCs w:val="26"/>
        </w:rPr>
        <w:t xml:space="preserve">в постановлении о признании в действиях </w:t>
      </w:r>
      <w:r>
        <w:rPr>
          <w:sz w:val="26"/>
          <w:szCs w:val="26"/>
        </w:rPr>
        <w:t xml:space="preserve">Сидорова </w:t>
      </w:r>
      <w:r w:rsidRPr="00C57FA8">
        <w:rPr>
          <w:sz w:val="26"/>
          <w:szCs w:val="26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146F02" w:rsidRDefault="00146F02" w:rsidP="00322B41">
      <w:pPr>
        <w:autoSpaceDE w:val="0"/>
        <w:autoSpaceDN w:val="0"/>
        <w:adjustRightInd w:val="0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С</w:t>
      </w:r>
      <w:r w:rsidRPr="00C57FA8">
        <w:rPr>
          <w:sz w:val="26"/>
          <w:szCs w:val="26"/>
        </w:rPr>
        <w:t>овершени</w:t>
      </w:r>
      <w:r>
        <w:rPr>
          <w:sz w:val="26"/>
          <w:szCs w:val="26"/>
        </w:rPr>
        <w:t>е</w:t>
      </w:r>
      <w:r w:rsidRPr="00C57FA8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Сидоровым </w:t>
      </w:r>
      <w:r w:rsidRPr="00C57FA8">
        <w:rPr>
          <w:sz w:val="26"/>
          <w:szCs w:val="26"/>
        </w:rPr>
        <w:t>административного правонарушения при указанных обстоятельствах подтверждается протоколом об административном правонарушении, протоколом об отстранении от управления транспортным средством, а также актом освидетельствования на состояние алкогольного опьянения</w:t>
      </w:r>
      <w:r>
        <w:rPr>
          <w:sz w:val="26"/>
          <w:szCs w:val="26"/>
        </w:rPr>
        <w:t>.</w:t>
      </w:r>
    </w:p>
    <w:p w:rsidR="00146F02" w:rsidRPr="00D01116" w:rsidRDefault="00146F02" w:rsidP="00D01116">
      <w:pPr>
        <w:suppressAutoHyphens/>
        <w:ind w:firstLine="709"/>
        <w:jc w:val="both"/>
        <w:rPr>
          <w:sz w:val="26"/>
          <w:szCs w:val="26"/>
        </w:rPr>
      </w:pPr>
      <w:r w:rsidRPr="00D01116">
        <w:rPr>
          <w:sz w:val="26"/>
          <w:szCs w:val="26"/>
        </w:rPr>
        <w:t>Указанные протоколы процессуальных действий составлены согласно процедуре их оформления, установленной КоАП РФ, с применением видеозаписи, а объективность их содержания сомнений не вызывает.</w:t>
      </w:r>
    </w:p>
    <w:p w:rsidR="00146F02" w:rsidRPr="00022F40" w:rsidRDefault="00146F02" w:rsidP="00022F40">
      <w:pPr>
        <w:widowControl w:val="0"/>
        <w:ind w:firstLine="708"/>
        <w:jc w:val="both"/>
        <w:rPr>
          <w:sz w:val="26"/>
          <w:szCs w:val="26"/>
        </w:rPr>
      </w:pPr>
      <w:r w:rsidRPr="00022F40">
        <w:rPr>
          <w:sz w:val="26"/>
          <w:szCs w:val="26"/>
        </w:rPr>
        <w:t xml:space="preserve">Кроме того, управление Сидоровым транспортным средством в состоянии алкогольного опьянения, установление указанного состояния </w:t>
      </w:r>
      <w:r>
        <w:rPr>
          <w:sz w:val="26"/>
          <w:szCs w:val="26"/>
        </w:rPr>
        <w:t xml:space="preserve">Сидорова </w:t>
      </w:r>
      <w:r w:rsidRPr="00022F40">
        <w:rPr>
          <w:sz w:val="26"/>
          <w:szCs w:val="26"/>
        </w:rPr>
        <w:t>с соблюдением</w:t>
      </w:r>
      <w:r>
        <w:rPr>
          <w:sz w:val="26"/>
          <w:szCs w:val="26"/>
        </w:rPr>
        <w:t xml:space="preserve">  </w:t>
      </w:r>
      <w:r w:rsidRPr="00022F40">
        <w:rPr>
          <w:sz w:val="26"/>
          <w:szCs w:val="26"/>
        </w:rPr>
        <w:t xml:space="preserve">правил и процедур, подтвердил в суде инспектор ДПС Асеев, </w:t>
      </w:r>
      <w:r>
        <w:rPr>
          <w:sz w:val="26"/>
          <w:szCs w:val="26"/>
        </w:rPr>
        <w:t xml:space="preserve">сведения </w:t>
      </w:r>
      <w:r w:rsidRPr="00022F40">
        <w:rPr>
          <w:sz w:val="26"/>
          <w:szCs w:val="26"/>
        </w:rPr>
        <w:t>в заинтересованности в исходе дела которого</w:t>
      </w:r>
      <w:r>
        <w:rPr>
          <w:sz w:val="26"/>
          <w:szCs w:val="26"/>
        </w:rPr>
        <w:t>,</w:t>
      </w:r>
      <w:r w:rsidRPr="00022F40">
        <w:rPr>
          <w:sz w:val="26"/>
          <w:szCs w:val="26"/>
        </w:rPr>
        <w:t xml:space="preserve"> материалы дела не содержат</w:t>
      </w:r>
      <w:r>
        <w:rPr>
          <w:sz w:val="26"/>
          <w:szCs w:val="26"/>
        </w:rPr>
        <w:t>, и в жалобе не приведены</w:t>
      </w:r>
      <w:r w:rsidRPr="00022F40">
        <w:rPr>
          <w:sz w:val="26"/>
          <w:szCs w:val="26"/>
        </w:rPr>
        <w:t xml:space="preserve">. </w:t>
      </w:r>
    </w:p>
    <w:p w:rsidR="00146F02" w:rsidRPr="00C57FA8" w:rsidRDefault="00146F02" w:rsidP="00542C71">
      <w:pPr>
        <w:suppressAutoHyphens/>
        <w:ind w:firstLine="709"/>
        <w:jc w:val="both"/>
        <w:rPr>
          <w:sz w:val="26"/>
          <w:szCs w:val="26"/>
        </w:rPr>
      </w:pPr>
      <w:r w:rsidRPr="00C57FA8">
        <w:rPr>
          <w:sz w:val="26"/>
          <w:szCs w:val="26"/>
        </w:rPr>
        <w:t xml:space="preserve">Вопреки доводам жалобы, все собранные по делу доказательства, в том числе акт освидетельствования на состояние алкогольного опьянения, </w:t>
      </w:r>
      <w:r w:rsidRPr="00BB7943">
        <w:rPr>
          <w:sz w:val="26"/>
          <w:szCs w:val="26"/>
        </w:rPr>
        <w:t>показания результатов освидетельствования на состояние алкогольного опьянения,</w:t>
      </w:r>
      <w:r w:rsidRPr="00C57FA8">
        <w:rPr>
          <w:sz w:val="26"/>
          <w:szCs w:val="26"/>
        </w:rPr>
        <w:t xml:space="preserve"> получили оценку в соответствии с требованиями ст. 26.11 КоАП РФ. Оснований для переоценки этих доказательств не имеется.</w:t>
      </w:r>
    </w:p>
    <w:p w:rsidR="00146F02" w:rsidRDefault="00146F02" w:rsidP="00956969">
      <w:pPr>
        <w:pStyle w:val="ConsPlusNormal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Утверждение </w:t>
      </w:r>
      <w:r w:rsidRPr="00956969">
        <w:rPr>
          <w:rFonts w:ascii="Times New Roman" w:hAnsi="Times New Roman" w:cs="Times New Roman"/>
          <w:sz w:val="26"/>
          <w:szCs w:val="26"/>
        </w:rPr>
        <w:t xml:space="preserve">Сидорова в жалобе о том, что </w:t>
      </w:r>
      <w:r>
        <w:rPr>
          <w:rFonts w:ascii="Times New Roman" w:hAnsi="Times New Roman" w:cs="Times New Roman"/>
          <w:sz w:val="26"/>
          <w:szCs w:val="26"/>
        </w:rPr>
        <w:t xml:space="preserve">инспектор ДПС </w:t>
      </w:r>
      <w:r w:rsidRPr="00956969">
        <w:rPr>
          <w:rFonts w:ascii="Times New Roman" w:hAnsi="Times New Roman" w:cs="Times New Roman"/>
          <w:sz w:val="26"/>
          <w:szCs w:val="26"/>
        </w:rPr>
        <w:t xml:space="preserve">не информировал его о порядке освидетельствования с применением технического средства измерения, целостности клейма государственного поверителя, наличии свидетельства о поверке в паспорте технического средства измерения, какими-либо объективными доказательствами не подтверждены. К тому же, никаких замечаний по поводу нарушений процедуры освидетельствования Сидоров в акте освидетельствования на состояние алкогольного опьянения не указал (т. </w:t>
      </w:r>
      <w:smartTag w:uri="urn:schemas-microsoft-com:office:smarttags" w:element="metricconverter">
        <w:smartTagPr>
          <w:attr w:name="ProductID" w:val="2016 г"/>
        </w:smartTagPr>
        <w:r w:rsidRPr="00956969">
          <w:rPr>
            <w:rFonts w:ascii="Times New Roman" w:hAnsi="Times New Roman" w:cs="Times New Roman"/>
            <w:sz w:val="26"/>
            <w:szCs w:val="26"/>
          </w:rPr>
          <w:t>1 л</w:t>
        </w:r>
      </w:smartTag>
      <w:r w:rsidRPr="00956969">
        <w:rPr>
          <w:rFonts w:ascii="Times New Roman" w:hAnsi="Times New Roman" w:cs="Times New Roman"/>
          <w:sz w:val="26"/>
          <w:szCs w:val="26"/>
        </w:rPr>
        <w:t>.д. 6).</w:t>
      </w:r>
    </w:p>
    <w:p w:rsidR="00146F02" w:rsidRPr="00203A48" w:rsidRDefault="00146F02" w:rsidP="00203A48">
      <w:pPr>
        <w:widowControl w:val="0"/>
        <w:shd w:val="clear" w:color="auto" w:fill="FFFFFF"/>
        <w:ind w:firstLine="709"/>
        <w:jc w:val="both"/>
        <w:rPr>
          <w:sz w:val="26"/>
          <w:szCs w:val="26"/>
        </w:rPr>
      </w:pPr>
      <w:r w:rsidRPr="00203A48">
        <w:rPr>
          <w:sz w:val="26"/>
          <w:szCs w:val="26"/>
        </w:rPr>
        <w:t xml:space="preserve">Доводы жалобы о неразъяснении </w:t>
      </w:r>
      <w:r>
        <w:rPr>
          <w:sz w:val="26"/>
          <w:szCs w:val="26"/>
        </w:rPr>
        <w:t xml:space="preserve">Сидорову </w:t>
      </w:r>
      <w:r w:rsidRPr="00203A48">
        <w:rPr>
          <w:sz w:val="26"/>
          <w:szCs w:val="26"/>
        </w:rPr>
        <w:t>результатов освидетельствования на состояние алкогольного опьянения</w:t>
      </w:r>
      <w:r>
        <w:rPr>
          <w:sz w:val="26"/>
          <w:szCs w:val="26"/>
        </w:rPr>
        <w:t>,</w:t>
      </w:r>
      <w:r w:rsidRPr="00203A48">
        <w:rPr>
          <w:sz w:val="26"/>
          <w:szCs w:val="26"/>
        </w:rPr>
        <w:t xml:space="preserve"> об отказе </w:t>
      </w:r>
      <w:r>
        <w:rPr>
          <w:sz w:val="26"/>
          <w:szCs w:val="26"/>
        </w:rPr>
        <w:t xml:space="preserve">в реализации его права на </w:t>
      </w:r>
      <w:r w:rsidRPr="00203A48">
        <w:rPr>
          <w:sz w:val="26"/>
          <w:szCs w:val="26"/>
        </w:rPr>
        <w:t>медицинское освидетельствование</w:t>
      </w:r>
      <w:r w:rsidRPr="00322B41">
        <w:rPr>
          <w:sz w:val="26"/>
          <w:szCs w:val="26"/>
        </w:rPr>
        <w:t xml:space="preserve"> </w:t>
      </w:r>
      <w:r>
        <w:rPr>
          <w:sz w:val="26"/>
          <w:szCs w:val="26"/>
        </w:rPr>
        <w:t>на состояние опьянения при несогласии с результатами освидетельствования на состояние алкогольного опьянения,</w:t>
      </w:r>
      <w:r w:rsidRPr="00203A48">
        <w:rPr>
          <w:sz w:val="26"/>
          <w:szCs w:val="26"/>
        </w:rPr>
        <w:t xml:space="preserve"> являются надуманными и противоречат материалам дела</w:t>
      </w:r>
      <w:r>
        <w:rPr>
          <w:sz w:val="26"/>
          <w:szCs w:val="26"/>
        </w:rPr>
        <w:t>, как и утверждение о необъективности рассмотрения дела</w:t>
      </w:r>
      <w:r w:rsidRPr="00203A48">
        <w:rPr>
          <w:sz w:val="26"/>
          <w:szCs w:val="26"/>
        </w:rPr>
        <w:t>.</w:t>
      </w:r>
    </w:p>
    <w:p w:rsidR="00146F02" w:rsidRPr="00C57FA8" w:rsidRDefault="00146F02" w:rsidP="00774F31">
      <w:pPr>
        <w:suppressAutoHyphens/>
        <w:ind w:firstLine="709"/>
        <w:jc w:val="both"/>
        <w:rPr>
          <w:sz w:val="26"/>
          <w:szCs w:val="26"/>
        </w:rPr>
      </w:pPr>
      <w:r w:rsidRPr="00C57FA8">
        <w:rPr>
          <w:sz w:val="26"/>
          <w:szCs w:val="26"/>
        </w:rPr>
        <w:t>Нормы материального и процессуального права при разрешении дела применены правильно.</w:t>
      </w:r>
    </w:p>
    <w:p w:rsidR="00146F02" w:rsidRDefault="00146F02" w:rsidP="00774F31">
      <w:pPr>
        <w:ind w:firstLine="708"/>
        <w:jc w:val="both"/>
        <w:rPr>
          <w:sz w:val="28"/>
          <w:szCs w:val="28"/>
        </w:rPr>
      </w:pPr>
      <w:r w:rsidRPr="00C57FA8">
        <w:rPr>
          <w:sz w:val="26"/>
          <w:szCs w:val="26"/>
        </w:rPr>
        <w:t xml:space="preserve">Таким  образом,  совокупность положенных в основу судебного  постановления доказательств свидетельствует о наличии в действиях </w:t>
      </w:r>
      <w:r>
        <w:rPr>
          <w:sz w:val="26"/>
          <w:szCs w:val="26"/>
        </w:rPr>
        <w:t xml:space="preserve">Сидорова </w:t>
      </w:r>
      <w:r w:rsidRPr="00C57FA8">
        <w:rPr>
          <w:sz w:val="26"/>
          <w:szCs w:val="26"/>
        </w:rPr>
        <w:t xml:space="preserve">события и состава административного правонарушения, предусмотренного ч. 1 ст. 12.8 КоАП РФ. </w:t>
      </w:r>
    </w:p>
    <w:p w:rsidR="00146F02" w:rsidRPr="00C57FA8" w:rsidRDefault="00146F02" w:rsidP="00BF156B">
      <w:pPr>
        <w:suppressAutoHyphens/>
        <w:ind w:firstLine="709"/>
        <w:jc w:val="both"/>
        <w:rPr>
          <w:sz w:val="26"/>
          <w:szCs w:val="26"/>
        </w:rPr>
      </w:pPr>
      <w:r w:rsidRPr="00C57FA8">
        <w:rPr>
          <w:sz w:val="26"/>
          <w:szCs w:val="26"/>
        </w:rPr>
        <w:t>Нарушений, которые могли бы дать основания для вывода о необходимости отмены либо изменения постановления</w:t>
      </w:r>
      <w:r>
        <w:rPr>
          <w:sz w:val="26"/>
          <w:szCs w:val="26"/>
        </w:rPr>
        <w:t xml:space="preserve"> судьи</w:t>
      </w:r>
      <w:r w:rsidRPr="00C57FA8">
        <w:rPr>
          <w:sz w:val="26"/>
          <w:szCs w:val="26"/>
        </w:rPr>
        <w:t>, из дела не усматривается.</w:t>
      </w:r>
    </w:p>
    <w:p w:rsidR="00146F02" w:rsidRPr="00C57FA8" w:rsidRDefault="00146F02" w:rsidP="00BF156B">
      <w:pPr>
        <w:suppressAutoHyphens/>
        <w:ind w:firstLine="709"/>
        <w:jc w:val="both"/>
        <w:rPr>
          <w:sz w:val="26"/>
          <w:szCs w:val="26"/>
        </w:rPr>
      </w:pPr>
      <w:r w:rsidRPr="00C57FA8">
        <w:rPr>
          <w:sz w:val="26"/>
          <w:szCs w:val="26"/>
        </w:rPr>
        <w:t>Наказание назначено в пределах санкции соответствующей статьи и соответствует данным о личности и тяжести содеянного.</w:t>
      </w:r>
    </w:p>
    <w:p w:rsidR="00146F02" w:rsidRPr="00C57FA8" w:rsidRDefault="00146F02" w:rsidP="002B403F">
      <w:pPr>
        <w:suppressAutoHyphens/>
        <w:ind w:firstLine="709"/>
        <w:jc w:val="both"/>
        <w:rPr>
          <w:sz w:val="26"/>
          <w:szCs w:val="26"/>
        </w:rPr>
      </w:pPr>
      <w:r w:rsidRPr="00C57FA8">
        <w:rPr>
          <w:sz w:val="26"/>
          <w:szCs w:val="26"/>
        </w:rPr>
        <w:t>На основании изложенного, руководствуясь ст. 30.7 КоАП РФ, судья</w:t>
      </w:r>
    </w:p>
    <w:p w:rsidR="00146F02" w:rsidRPr="00C57FA8" w:rsidRDefault="00146F02" w:rsidP="002B403F">
      <w:pPr>
        <w:suppressAutoHyphens/>
        <w:ind w:firstLine="709"/>
        <w:jc w:val="both"/>
        <w:rPr>
          <w:sz w:val="26"/>
          <w:szCs w:val="26"/>
        </w:rPr>
      </w:pPr>
    </w:p>
    <w:p w:rsidR="00146F02" w:rsidRPr="00C57FA8" w:rsidRDefault="00146F02" w:rsidP="000430D8">
      <w:pPr>
        <w:pStyle w:val="BodyText2"/>
        <w:suppressAutoHyphens/>
        <w:jc w:val="center"/>
      </w:pPr>
      <w:r>
        <w:t>решил</w:t>
      </w:r>
      <w:r w:rsidRPr="00C57FA8">
        <w:t>:</w:t>
      </w:r>
    </w:p>
    <w:p w:rsidR="00146F02" w:rsidRPr="00C57FA8" w:rsidRDefault="00146F02" w:rsidP="00395486">
      <w:pPr>
        <w:suppressAutoHyphens/>
        <w:ind w:firstLine="709"/>
        <w:jc w:val="both"/>
        <w:rPr>
          <w:sz w:val="26"/>
          <w:szCs w:val="26"/>
        </w:rPr>
      </w:pPr>
    </w:p>
    <w:p w:rsidR="00146F02" w:rsidRPr="00C57FA8" w:rsidRDefault="00146F02" w:rsidP="00395486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п</w:t>
      </w:r>
      <w:r w:rsidRPr="00C57FA8">
        <w:rPr>
          <w:sz w:val="26"/>
          <w:szCs w:val="26"/>
        </w:rPr>
        <w:t xml:space="preserve">остановление </w:t>
      </w:r>
      <w:r>
        <w:rPr>
          <w:sz w:val="26"/>
          <w:szCs w:val="26"/>
        </w:rPr>
        <w:t xml:space="preserve">судьи Крымского </w:t>
      </w:r>
      <w:r w:rsidRPr="00C57FA8">
        <w:rPr>
          <w:sz w:val="26"/>
          <w:szCs w:val="26"/>
        </w:rPr>
        <w:t>гарнизонного военного суда от 2</w:t>
      </w:r>
      <w:r>
        <w:rPr>
          <w:sz w:val="26"/>
          <w:szCs w:val="26"/>
        </w:rPr>
        <w:t xml:space="preserve">6 января     </w:t>
      </w:r>
      <w:smartTag w:uri="urn:schemas-microsoft-com:office:smarttags" w:element="metricconverter">
        <w:smartTagPr>
          <w:attr w:name="ProductID" w:val="2016 г"/>
        </w:smartTagPr>
        <w:r w:rsidRPr="00C57FA8">
          <w:rPr>
            <w:sz w:val="26"/>
            <w:szCs w:val="26"/>
          </w:rPr>
          <w:t>201</w:t>
        </w:r>
        <w:r>
          <w:rPr>
            <w:sz w:val="26"/>
            <w:szCs w:val="26"/>
          </w:rPr>
          <w:t>6</w:t>
        </w:r>
        <w:r w:rsidRPr="00C57FA8">
          <w:rPr>
            <w:sz w:val="26"/>
            <w:szCs w:val="26"/>
          </w:rPr>
          <w:t xml:space="preserve"> г</w:t>
        </w:r>
      </w:smartTag>
      <w:r w:rsidRPr="00C57FA8">
        <w:rPr>
          <w:sz w:val="26"/>
          <w:szCs w:val="26"/>
        </w:rPr>
        <w:t xml:space="preserve">. о назначении </w:t>
      </w:r>
      <w:r>
        <w:rPr>
          <w:sz w:val="26"/>
          <w:szCs w:val="26"/>
        </w:rPr>
        <w:t xml:space="preserve">Сидорову Евгению Александровичу </w:t>
      </w:r>
      <w:r w:rsidRPr="00C57FA8">
        <w:rPr>
          <w:sz w:val="26"/>
          <w:szCs w:val="26"/>
        </w:rPr>
        <w:t xml:space="preserve">административного наказания за совершение правонарушения, предусмотренного ч. 1 ст. 12.8 КоАП РФ, оставить без изменения, а жалобу </w:t>
      </w:r>
      <w:r>
        <w:rPr>
          <w:sz w:val="26"/>
          <w:szCs w:val="26"/>
        </w:rPr>
        <w:t xml:space="preserve">Сидорова Е.А. - </w:t>
      </w:r>
      <w:r w:rsidRPr="00C57FA8">
        <w:rPr>
          <w:sz w:val="26"/>
          <w:szCs w:val="26"/>
        </w:rPr>
        <w:t>без удовлетворения.</w:t>
      </w:r>
    </w:p>
    <w:p w:rsidR="00146F02" w:rsidRPr="00C57FA8" w:rsidRDefault="00146F02" w:rsidP="002B403F">
      <w:pPr>
        <w:suppressAutoHyphens/>
        <w:ind w:firstLine="709"/>
        <w:jc w:val="both"/>
        <w:rPr>
          <w:sz w:val="26"/>
          <w:szCs w:val="26"/>
        </w:rPr>
      </w:pPr>
    </w:p>
    <w:p w:rsidR="00146F02" w:rsidRPr="00C57FA8" w:rsidRDefault="00146F02" w:rsidP="002B403F">
      <w:pPr>
        <w:suppressAutoHyphens/>
        <w:ind w:firstLine="709"/>
        <w:jc w:val="both"/>
        <w:rPr>
          <w:sz w:val="26"/>
          <w:szCs w:val="26"/>
        </w:rPr>
      </w:pPr>
    </w:p>
    <w:p w:rsidR="00146F02" w:rsidRPr="00C57FA8" w:rsidRDefault="00146F02" w:rsidP="00C57FA8">
      <w:pPr>
        <w:suppressAutoHyphens/>
        <w:jc w:val="both"/>
        <w:rPr>
          <w:sz w:val="26"/>
          <w:szCs w:val="26"/>
        </w:rPr>
      </w:pPr>
      <w:r w:rsidRPr="00C57FA8">
        <w:rPr>
          <w:sz w:val="26"/>
          <w:szCs w:val="26"/>
        </w:rPr>
        <w:t>Судья</w:t>
      </w:r>
      <w:r w:rsidRPr="00C57FA8">
        <w:rPr>
          <w:sz w:val="26"/>
          <w:szCs w:val="26"/>
        </w:rPr>
        <w:tab/>
      </w:r>
      <w:r w:rsidRPr="00C57FA8">
        <w:rPr>
          <w:sz w:val="26"/>
          <w:szCs w:val="26"/>
        </w:rPr>
        <w:tab/>
      </w:r>
      <w:r w:rsidRPr="00C57FA8">
        <w:rPr>
          <w:sz w:val="26"/>
          <w:szCs w:val="26"/>
        </w:rPr>
        <w:tab/>
      </w:r>
      <w:r w:rsidRPr="00C57FA8">
        <w:rPr>
          <w:sz w:val="26"/>
          <w:szCs w:val="26"/>
        </w:rPr>
        <w:tab/>
      </w:r>
      <w:r w:rsidRPr="00C57FA8">
        <w:rPr>
          <w:sz w:val="26"/>
          <w:szCs w:val="26"/>
        </w:rPr>
        <w:tab/>
      </w:r>
      <w:r w:rsidRPr="00C57FA8">
        <w:rPr>
          <w:sz w:val="26"/>
          <w:szCs w:val="26"/>
        </w:rPr>
        <w:tab/>
      </w:r>
      <w:r w:rsidRPr="00C57FA8">
        <w:rPr>
          <w:sz w:val="26"/>
          <w:szCs w:val="26"/>
        </w:rPr>
        <w:tab/>
      </w:r>
      <w:r w:rsidRPr="00C57FA8">
        <w:rPr>
          <w:sz w:val="26"/>
          <w:szCs w:val="26"/>
        </w:rPr>
        <w:tab/>
      </w:r>
      <w:r w:rsidRPr="00C57FA8">
        <w:rPr>
          <w:sz w:val="26"/>
          <w:szCs w:val="26"/>
        </w:rPr>
        <w:tab/>
      </w:r>
      <w:r>
        <w:rPr>
          <w:sz w:val="26"/>
          <w:szCs w:val="26"/>
        </w:rPr>
        <w:t xml:space="preserve">                        А.А. Магомадов</w:t>
      </w:r>
    </w:p>
    <w:p w:rsidR="00146F02" w:rsidRPr="00C57FA8" w:rsidRDefault="00146F02" w:rsidP="002B403F">
      <w:pPr>
        <w:suppressAutoHyphens/>
        <w:ind w:firstLine="709"/>
        <w:jc w:val="both"/>
        <w:rPr>
          <w:sz w:val="26"/>
          <w:szCs w:val="26"/>
        </w:rPr>
      </w:pPr>
    </w:p>
    <w:sectPr w:rsidR="00146F02" w:rsidRPr="00C57FA8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46F02" w:rsidRDefault="00146F02" w:rsidP="00F11951">
      <w:r>
        <w:separator/>
      </w:r>
    </w:p>
  </w:endnote>
  <w:endnote w:type="continuationSeparator" w:id="0">
    <w:p w:rsidR="00146F02" w:rsidRDefault="00146F02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46F02" w:rsidRDefault="00146F02" w:rsidP="00F11951">
      <w:r>
        <w:separator/>
      </w:r>
    </w:p>
  </w:footnote>
  <w:footnote w:type="continuationSeparator" w:id="0">
    <w:p w:rsidR="00146F02" w:rsidRDefault="00146F02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6F02" w:rsidRDefault="00146F02">
    <w:pPr>
      <w:pStyle w:val="Header"/>
      <w:jc w:val="center"/>
    </w:pPr>
    <w:fldSimple w:instr=" PAGE   \* MERGEFORMAT ">
      <w:r>
        <w:rPr>
          <w:noProof/>
        </w:rPr>
        <w:t>3</w:t>
      </w:r>
    </w:fldSimple>
  </w:p>
  <w:p w:rsidR="00146F02" w:rsidRDefault="00146F02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4"/>
  <w:embedSystemFont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16461"/>
    <w:rsid w:val="00022F40"/>
    <w:rsid w:val="00023BEB"/>
    <w:rsid w:val="000277F3"/>
    <w:rsid w:val="00041BF3"/>
    <w:rsid w:val="0004226D"/>
    <w:rsid w:val="000430D8"/>
    <w:rsid w:val="000832BC"/>
    <w:rsid w:val="00085AEF"/>
    <w:rsid w:val="00087770"/>
    <w:rsid w:val="000915C4"/>
    <w:rsid w:val="0009511C"/>
    <w:rsid w:val="000A3308"/>
    <w:rsid w:val="000C3F0A"/>
    <w:rsid w:val="000D2D62"/>
    <w:rsid w:val="000D7492"/>
    <w:rsid w:val="000E10F5"/>
    <w:rsid w:val="000F177A"/>
    <w:rsid w:val="000F2CDC"/>
    <w:rsid w:val="000F5247"/>
    <w:rsid w:val="00100D29"/>
    <w:rsid w:val="001051FB"/>
    <w:rsid w:val="001056FB"/>
    <w:rsid w:val="00115E18"/>
    <w:rsid w:val="00146F02"/>
    <w:rsid w:val="00152F17"/>
    <w:rsid w:val="00162499"/>
    <w:rsid w:val="00174D3B"/>
    <w:rsid w:val="001B05F1"/>
    <w:rsid w:val="001B43D9"/>
    <w:rsid w:val="001B6281"/>
    <w:rsid w:val="001C2EE6"/>
    <w:rsid w:val="001C4D2D"/>
    <w:rsid w:val="001D3895"/>
    <w:rsid w:val="001D4F1D"/>
    <w:rsid w:val="00203A48"/>
    <w:rsid w:val="00216447"/>
    <w:rsid w:val="00220E1E"/>
    <w:rsid w:val="00232C18"/>
    <w:rsid w:val="00256B55"/>
    <w:rsid w:val="002614F0"/>
    <w:rsid w:val="0026592B"/>
    <w:rsid w:val="00274E09"/>
    <w:rsid w:val="002770A7"/>
    <w:rsid w:val="002935C4"/>
    <w:rsid w:val="002A77D8"/>
    <w:rsid w:val="002B347E"/>
    <w:rsid w:val="002B403F"/>
    <w:rsid w:val="002B5CD3"/>
    <w:rsid w:val="002D7AF4"/>
    <w:rsid w:val="002E096A"/>
    <w:rsid w:val="002E2469"/>
    <w:rsid w:val="002E2B97"/>
    <w:rsid w:val="00303C48"/>
    <w:rsid w:val="003122A3"/>
    <w:rsid w:val="00322B41"/>
    <w:rsid w:val="00325AD2"/>
    <w:rsid w:val="003524F5"/>
    <w:rsid w:val="0035278F"/>
    <w:rsid w:val="003529F0"/>
    <w:rsid w:val="0035757B"/>
    <w:rsid w:val="00361527"/>
    <w:rsid w:val="00365F0E"/>
    <w:rsid w:val="00373DB0"/>
    <w:rsid w:val="0039227B"/>
    <w:rsid w:val="00395486"/>
    <w:rsid w:val="0039589B"/>
    <w:rsid w:val="003A61F7"/>
    <w:rsid w:val="003B399C"/>
    <w:rsid w:val="003C1F9F"/>
    <w:rsid w:val="003C5DC3"/>
    <w:rsid w:val="003E1BC2"/>
    <w:rsid w:val="0040103A"/>
    <w:rsid w:val="00410FD6"/>
    <w:rsid w:val="00415D7B"/>
    <w:rsid w:val="004178B3"/>
    <w:rsid w:val="0044398F"/>
    <w:rsid w:val="00444E7D"/>
    <w:rsid w:val="0049212D"/>
    <w:rsid w:val="00492F76"/>
    <w:rsid w:val="00493227"/>
    <w:rsid w:val="004B0513"/>
    <w:rsid w:val="004C65DE"/>
    <w:rsid w:val="004D3CCF"/>
    <w:rsid w:val="004E1480"/>
    <w:rsid w:val="004F4FF7"/>
    <w:rsid w:val="004F70B0"/>
    <w:rsid w:val="00504A96"/>
    <w:rsid w:val="00505B45"/>
    <w:rsid w:val="0051697B"/>
    <w:rsid w:val="00524BDB"/>
    <w:rsid w:val="00530023"/>
    <w:rsid w:val="00531318"/>
    <w:rsid w:val="00536002"/>
    <w:rsid w:val="00542C71"/>
    <w:rsid w:val="00551BAA"/>
    <w:rsid w:val="00552817"/>
    <w:rsid w:val="00554417"/>
    <w:rsid w:val="00554ED7"/>
    <w:rsid w:val="005649F9"/>
    <w:rsid w:val="00597A3C"/>
    <w:rsid w:val="005C02EA"/>
    <w:rsid w:val="005C0874"/>
    <w:rsid w:val="005D5927"/>
    <w:rsid w:val="00600EE9"/>
    <w:rsid w:val="0060166B"/>
    <w:rsid w:val="00621E3D"/>
    <w:rsid w:val="006303F3"/>
    <w:rsid w:val="0063049A"/>
    <w:rsid w:val="00634B54"/>
    <w:rsid w:val="006416D6"/>
    <w:rsid w:val="006675EE"/>
    <w:rsid w:val="00675E19"/>
    <w:rsid w:val="00694FEB"/>
    <w:rsid w:val="006961FA"/>
    <w:rsid w:val="006A2618"/>
    <w:rsid w:val="006A32EF"/>
    <w:rsid w:val="006B44A7"/>
    <w:rsid w:val="006B4D0C"/>
    <w:rsid w:val="006C2529"/>
    <w:rsid w:val="006D6D8D"/>
    <w:rsid w:val="006D6E1F"/>
    <w:rsid w:val="006E756E"/>
    <w:rsid w:val="006F26E7"/>
    <w:rsid w:val="006F5D46"/>
    <w:rsid w:val="00703200"/>
    <w:rsid w:val="0070372E"/>
    <w:rsid w:val="00712A39"/>
    <w:rsid w:val="00715F52"/>
    <w:rsid w:val="0072124D"/>
    <w:rsid w:val="00730AFE"/>
    <w:rsid w:val="00736331"/>
    <w:rsid w:val="00752093"/>
    <w:rsid w:val="007578FB"/>
    <w:rsid w:val="00762792"/>
    <w:rsid w:val="00771310"/>
    <w:rsid w:val="00773162"/>
    <w:rsid w:val="00774F31"/>
    <w:rsid w:val="00777CDD"/>
    <w:rsid w:val="00792C97"/>
    <w:rsid w:val="007B48B2"/>
    <w:rsid w:val="007C09A2"/>
    <w:rsid w:val="007D7C34"/>
    <w:rsid w:val="00803843"/>
    <w:rsid w:val="00813C5D"/>
    <w:rsid w:val="008153D3"/>
    <w:rsid w:val="008339E9"/>
    <w:rsid w:val="00845847"/>
    <w:rsid w:val="008536F8"/>
    <w:rsid w:val="00876232"/>
    <w:rsid w:val="0087789B"/>
    <w:rsid w:val="00890389"/>
    <w:rsid w:val="008905C8"/>
    <w:rsid w:val="00890752"/>
    <w:rsid w:val="00893BBE"/>
    <w:rsid w:val="008977CD"/>
    <w:rsid w:val="008A1E0A"/>
    <w:rsid w:val="008A2AD2"/>
    <w:rsid w:val="008B480B"/>
    <w:rsid w:val="008E1E84"/>
    <w:rsid w:val="008E4109"/>
    <w:rsid w:val="008E6A47"/>
    <w:rsid w:val="0090665F"/>
    <w:rsid w:val="0091269E"/>
    <w:rsid w:val="009168E0"/>
    <w:rsid w:val="0092255E"/>
    <w:rsid w:val="00941BDD"/>
    <w:rsid w:val="0094276A"/>
    <w:rsid w:val="009465E5"/>
    <w:rsid w:val="00956969"/>
    <w:rsid w:val="00960E2E"/>
    <w:rsid w:val="00960E40"/>
    <w:rsid w:val="009662E8"/>
    <w:rsid w:val="00967253"/>
    <w:rsid w:val="009704CC"/>
    <w:rsid w:val="00976769"/>
    <w:rsid w:val="00983DEE"/>
    <w:rsid w:val="0098455F"/>
    <w:rsid w:val="00990F06"/>
    <w:rsid w:val="009A5D39"/>
    <w:rsid w:val="009B60D9"/>
    <w:rsid w:val="009C08C8"/>
    <w:rsid w:val="009D034D"/>
    <w:rsid w:val="009D7F7F"/>
    <w:rsid w:val="009E1CC5"/>
    <w:rsid w:val="009E78AB"/>
    <w:rsid w:val="009F0352"/>
    <w:rsid w:val="00A134EC"/>
    <w:rsid w:val="00A14362"/>
    <w:rsid w:val="00A329AA"/>
    <w:rsid w:val="00A4030F"/>
    <w:rsid w:val="00A4716E"/>
    <w:rsid w:val="00A47A0F"/>
    <w:rsid w:val="00A5215F"/>
    <w:rsid w:val="00A53744"/>
    <w:rsid w:val="00A64D63"/>
    <w:rsid w:val="00A71155"/>
    <w:rsid w:val="00A74D3E"/>
    <w:rsid w:val="00A8235A"/>
    <w:rsid w:val="00AA7B5E"/>
    <w:rsid w:val="00AB5BF8"/>
    <w:rsid w:val="00AB6F98"/>
    <w:rsid w:val="00AC1D46"/>
    <w:rsid w:val="00AD3F03"/>
    <w:rsid w:val="00AE0101"/>
    <w:rsid w:val="00AF300A"/>
    <w:rsid w:val="00AF53FD"/>
    <w:rsid w:val="00B24656"/>
    <w:rsid w:val="00B3365E"/>
    <w:rsid w:val="00B455F1"/>
    <w:rsid w:val="00B516B6"/>
    <w:rsid w:val="00B51E55"/>
    <w:rsid w:val="00B832EE"/>
    <w:rsid w:val="00B94755"/>
    <w:rsid w:val="00BB7943"/>
    <w:rsid w:val="00BC1F01"/>
    <w:rsid w:val="00BF1017"/>
    <w:rsid w:val="00BF156B"/>
    <w:rsid w:val="00C01393"/>
    <w:rsid w:val="00C20CD8"/>
    <w:rsid w:val="00C3742C"/>
    <w:rsid w:val="00C423D4"/>
    <w:rsid w:val="00C472C1"/>
    <w:rsid w:val="00C51DA8"/>
    <w:rsid w:val="00C57FA8"/>
    <w:rsid w:val="00C62659"/>
    <w:rsid w:val="00C74485"/>
    <w:rsid w:val="00C7484C"/>
    <w:rsid w:val="00C82ABD"/>
    <w:rsid w:val="00C8654A"/>
    <w:rsid w:val="00CB2AC0"/>
    <w:rsid w:val="00CB5C95"/>
    <w:rsid w:val="00CC5E4B"/>
    <w:rsid w:val="00CE061A"/>
    <w:rsid w:val="00CE6AB7"/>
    <w:rsid w:val="00D01116"/>
    <w:rsid w:val="00D023D4"/>
    <w:rsid w:val="00D03519"/>
    <w:rsid w:val="00D21DDF"/>
    <w:rsid w:val="00D27806"/>
    <w:rsid w:val="00D379E9"/>
    <w:rsid w:val="00D41ADC"/>
    <w:rsid w:val="00D4378E"/>
    <w:rsid w:val="00D75627"/>
    <w:rsid w:val="00D76A0C"/>
    <w:rsid w:val="00D829FB"/>
    <w:rsid w:val="00D92F70"/>
    <w:rsid w:val="00DA46E7"/>
    <w:rsid w:val="00DB5B96"/>
    <w:rsid w:val="00DB6E03"/>
    <w:rsid w:val="00DD09D7"/>
    <w:rsid w:val="00DF418D"/>
    <w:rsid w:val="00E11CBA"/>
    <w:rsid w:val="00E1612C"/>
    <w:rsid w:val="00E344FD"/>
    <w:rsid w:val="00E41E61"/>
    <w:rsid w:val="00E4565B"/>
    <w:rsid w:val="00E45DA6"/>
    <w:rsid w:val="00E46C46"/>
    <w:rsid w:val="00E53465"/>
    <w:rsid w:val="00E817BB"/>
    <w:rsid w:val="00EA2154"/>
    <w:rsid w:val="00EA6B71"/>
    <w:rsid w:val="00EC6155"/>
    <w:rsid w:val="00ED0873"/>
    <w:rsid w:val="00EE52A6"/>
    <w:rsid w:val="00EF2B0A"/>
    <w:rsid w:val="00EF634E"/>
    <w:rsid w:val="00F00B64"/>
    <w:rsid w:val="00F04108"/>
    <w:rsid w:val="00F11951"/>
    <w:rsid w:val="00F40D1A"/>
    <w:rsid w:val="00F53420"/>
    <w:rsid w:val="00F53FE1"/>
    <w:rsid w:val="00F56C77"/>
    <w:rsid w:val="00F652F8"/>
    <w:rsid w:val="00F712A8"/>
    <w:rsid w:val="00F72BBF"/>
    <w:rsid w:val="00F72F6D"/>
    <w:rsid w:val="00F82F46"/>
    <w:rsid w:val="00F94254"/>
    <w:rsid w:val="00FB1589"/>
    <w:rsid w:val="00FC41BF"/>
    <w:rsid w:val="00FC4B14"/>
    <w:rsid w:val="00FC4ED1"/>
    <w:rsid w:val="00FF45A6"/>
    <w:rsid w:val="00FF46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BodyTextIndent">
    <w:name w:val="Body Text Indent"/>
    <w:basedOn w:val="Normal"/>
    <w:link w:val="BodyTextIndentChar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2">
    <w:name w:val="Body Text 2"/>
    <w:basedOn w:val="Normal"/>
    <w:link w:val="BodyText2Char"/>
    <w:uiPriority w:val="99"/>
    <w:semiHidden/>
    <w:rsid w:val="0004226D"/>
    <w:rPr>
      <w:sz w:val="26"/>
      <w:szCs w:val="26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3">
    <w:name w:val="Body Text 3"/>
    <w:basedOn w:val="Normal"/>
    <w:link w:val="BodyText3Char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3075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5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5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5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5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5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5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5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5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5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5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5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2060</TotalTime>
  <Pages>3</Pages>
  <Words>1020</Words>
  <Characters>5819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Магомадов</cp:lastModifiedBy>
  <cp:revision>92</cp:revision>
  <cp:lastPrinted>2016-02-29T08:27:00Z</cp:lastPrinted>
  <dcterms:created xsi:type="dcterms:W3CDTF">2015-02-10T06:26:00Z</dcterms:created>
  <dcterms:modified xsi:type="dcterms:W3CDTF">2016-03-09T10:27:00Z</dcterms:modified>
</cp:coreProperties>
</file>