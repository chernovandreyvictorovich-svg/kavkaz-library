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3BA2" w:rsidRPr="00DC13B4" w:rsidRDefault="00913BA2" w:rsidP="00AD6FE4">
      <w:pPr>
        <w:tabs>
          <w:tab w:val="left" w:pos="4245"/>
        </w:tabs>
        <w:jc w:val="center"/>
        <w:rPr>
          <w:sz w:val="28"/>
          <w:szCs w:val="28"/>
        </w:rPr>
      </w:pPr>
      <w:r w:rsidRPr="00F90AE0">
        <w:rPr>
          <w:sz w:val="28"/>
          <w:szCs w:val="28"/>
        </w:rPr>
        <w:t xml:space="preserve">ПОСТАНОВЛЕНИЕ </w:t>
      </w:r>
      <w:r w:rsidRPr="00DC13B4">
        <w:rPr>
          <w:sz w:val="28"/>
          <w:szCs w:val="28"/>
        </w:rPr>
        <w:t>№</w:t>
      </w:r>
      <w:r w:rsidRPr="00DC13B4">
        <w:rPr>
          <w:b/>
          <w:bCs/>
          <w:sz w:val="28"/>
          <w:szCs w:val="28"/>
        </w:rPr>
        <w:t xml:space="preserve"> </w:t>
      </w:r>
      <w:r w:rsidRPr="00DC13B4">
        <w:rPr>
          <w:sz w:val="28"/>
          <w:szCs w:val="28"/>
        </w:rPr>
        <w:t>7н/6</w:t>
      </w:r>
    </w:p>
    <w:p w:rsidR="00913BA2" w:rsidRPr="00F90AE0" w:rsidRDefault="00913BA2" w:rsidP="00AD6FE4">
      <w:pPr>
        <w:pStyle w:val="Title"/>
        <w:rPr>
          <w:b w:val="0"/>
          <w:bCs w:val="0"/>
          <w:spacing w:val="0"/>
          <w:sz w:val="28"/>
          <w:szCs w:val="28"/>
        </w:rPr>
      </w:pPr>
      <w:r w:rsidRPr="00F90AE0">
        <w:rPr>
          <w:b w:val="0"/>
          <w:bCs w:val="0"/>
          <w:spacing w:val="0"/>
          <w:sz w:val="28"/>
          <w:szCs w:val="28"/>
        </w:rPr>
        <w:t xml:space="preserve">(дело № </w:t>
      </w:r>
      <w:r>
        <w:rPr>
          <w:b w:val="0"/>
          <w:bCs w:val="0"/>
          <w:spacing w:val="0"/>
          <w:sz w:val="28"/>
          <w:szCs w:val="28"/>
        </w:rPr>
        <w:t>7-7</w:t>
      </w:r>
      <w:r w:rsidRPr="00F90AE0">
        <w:rPr>
          <w:b w:val="0"/>
          <w:bCs w:val="0"/>
          <w:spacing w:val="0"/>
          <w:sz w:val="28"/>
          <w:szCs w:val="28"/>
        </w:rPr>
        <w:t>/201</w:t>
      </w:r>
      <w:r>
        <w:rPr>
          <w:b w:val="0"/>
          <w:bCs w:val="0"/>
          <w:spacing w:val="0"/>
          <w:sz w:val="28"/>
          <w:szCs w:val="28"/>
        </w:rPr>
        <w:t>4</w:t>
      </w:r>
      <w:r w:rsidRPr="00F90AE0">
        <w:rPr>
          <w:b w:val="0"/>
          <w:bCs w:val="0"/>
          <w:spacing w:val="0"/>
          <w:sz w:val="28"/>
          <w:szCs w:val="28"/>
        </w:rPr>
        <w:t>)</w:t>
      </w:r>
    </w:p>
    <w:p w:rsidR="00913BA2" w:rsidRPr="00F90AE0" w:rsidRDefault="00913BA2" w:rsidP="00AD6FE4">
      <w:pPr>
        <w:pStyle w:val="Title"/>
        <w:rPr>
          <w:b w:val="0"/>
          <w:bCs w:val="0"/>
          <w:spacing w:val="0"/>
          <w:sz w:val="28"/>
          <w:szCs w:val="28"/>
        </w:rPr>
      </w:pPr>
    </w:p>
    <w:p w:rsidR="00913BA2" w:rsidRPr="00F90AE0" w:rsidRDefault="00913BA2" w:rsidP="00AD6FE4">
      <w:pPr>
        <w:rPr>
          <w:sz w:val="28"/>
          <w:szCs w:val="28"/>
        </w:rPr>
      </w:pPr>
      <w:r w:rsidRPr="00DC13B4">
        <w:rPr>
          <w:sz w:val="28"/>
          <w:szCs w:val="28"/>
        </w:rPr>
        <w:t>6 мая 2014 г.</w:t>
      </w:r>
      <w:r w:rsidRPr="00F90AE0">
        <w:rPr>
          <w:sz w:val="28"/>
          <w:szCs w:val="28"/>
        </w:rPr>
        <w:t xml:space="preserve"> </w:t>
      </w:r>
      <w:r w:rsidRPr="00F90AE0">
        <w:rPr>
          <w:sz w:val="28"/>
          <w:szCs w:val="28"/>
        </w:rPr>
        <w:tab/>
      </w:r>
      <w:r w:rsidRPr="00F90AE0">
        <w:rPr>
          <w:sz w:val="28"/>
          <w:szCs w:val="28"/>
        </w:rPr>
        <w:tab/>
      </w:r>
      <w:r w:rsidRPr="00F90AE0">
        <w:rPr>
          <w:sz w:val="28"/>
          <w:szCs w:val="28"/>
        </w:rPr>
        <w:tab/>
      </w:r>
      <w:r w:rsidRPr="00F90AE0">
        <w:rPr>
          <w:sz w:val="28"/>
          <w:szCs w:val="28"/>
        </w:rPr>
        <w:tab/>
      </w:r>
      <w:r w:rsidRPr="00F90AE0">
        <w:rPr>
          <w:sz w:val="28"/>
          <w:szCs w:val="28"/>
        </w:rPr>
        <w:tab/>
      </w:r>
      <w:r w:rsidRPr="00F90AE0">
        <w:rPr>
          <w:sz w:val="28"/>
          <w:szCs w:val="28"/>
        </w:rPr>
        <w:tab/>
      </w:r>
      <w:r w:rsidRPr="00F90AE0">
        <w:rPr>
          <w:sz w:val="28"/>
          <w:szCs w:val="28"/>
        </w:rPr>
        <w:tab/>
      </w:r>
      <w:r w:rsidRPr="00F90AE0">
        <w:rPr>
          <w:sz w:val="28"/>
          <w:szCs w:val="28"/>
        </w:rPr>
        <w:tab/>
        <w:t xml:space="preserve">     г. Ростов-на-Дону</w:t>
      </w:r>
    </w:p>
    <w:p w:rsidR="00913BA2" w:rsidRPr="00F90AE0" w:rsidRDefault="00913BA2" w:rsidP="00AD6FE4">
      <w:pPr>
        <w:rPr>
          <w:sz w:val="28"/>
          <w:szCs w:val="28"/>
        </w:rPr>
      </w:pPr>
    </w:p>
    <w:p w:rsidR="00913BA2" w:rsidRPr="00F90AE0" w:rsidRDefault="00913BA2" w:rsidP="006E632B">
      <w:pPr>
        <w:ind w:firstLine="851"/>
        <w:jc w:val="both"/>
        <w:rPr>
          <w:sz w:val="28"/>
          <w:szCs w:val="28"/>
        </w:rPr>
      </w:pPr>
      <w:r>
        <w:rPr>
          <w:sz w:val="28"/>
          <w:szCs w:val="28"/>
        </w:rPr>
        <w:t>Врио заместителя</w:t>
      </w:r>
      <w:r w:rsidRPr="00F90AE0">
        <w:rPr>
          <w:sz w:val="28"/>
          <w:szCs w:val="28"/>
        </w:rPr>
        <w:t xml:space="preserve"> председателя Северо-Кавказского окружного военного суда</w:t>
      </w:r>
      <w:r>
        <w:rPr>
          <w:sz w:val="28"/>
          <w:szCs w:val="28"/>
        </w:rPr>
        <w:t xml:space="preserve"> Ивченко М.Н.</w:t>
      </w:r>
      <w:r w:rsidRPr="00F90AE0">
        <w:rPr>
          <w:sz w:val="28"/>
          <w:szCs w:val="28"/>
        </w:rPr>
        <w:t xml:space="preserve">, рассмотрев в порядке надзора жалобу Алтухова В.В. на решение судьи Волгоградского гарнизонного военного суда от 30 октября </w:t>
      </w:r>
      <w:r>
        <w:rPr>
          <w:sz w:val="28"/>
          <w:szCs w:val="28"/>
        </w:rPr>
        <w:t xml:space="preserve">  </w:t>
      </w:r>
      <w:r w:rsidRPr="00F90AE0">
        <w:rPr>
          <w:sz w:val="28"/>
          <w:szCs w:val="28"/>
        </w:rPr>
        <w:t xml:space="preserve">2013 г., </w:t>
      </w:r>
      <w:r>
        <w:rPr>
          <w:sz w:val="28"/>
          <w:szCs w:val="28"/>
        </w:rPr>
        <w:t xml:space="preserve">которым </w:t>
      </w:r>
      <w:r w:rsidRPr="00F90AE0">
        <w:rPr>
          <w:sz w:val="28"/>
          <w:szCs w:val="28"/>
        </w:rPr>
        <w:t>ос</w:t>
      </w:r>
      <w:r>
        <w:rPr>
          <w:sz w:val="28"/>
          <w:szCs w:val="28"/>
        </w:rPr>
        <w:t>тавлено без изменения постановление</w:t>
      </w:r>
      <w:r w:rsidRPr="00F90AE0">
        <w:rPr>
          <w:sz w:val="28"/>
          <w:szCs w:val="28"/>
        </w:rPr>
        <w:t xml:space="preserve"> руководителя Территориального управления Федеральной службы финансово-бюджетного надзора в Волгоградской области (далее </w:t>
      </w:r>
      <w:r>
        <w:rPr>
          <w:sz w:val="28"/>
          <w:szCs w:val="28"/>
        </w:rPr>
        <w:t xml:space="preserve">Территориальное управление </w:t>
      </w:r>
      <w:r w:rsidRPr="00F90AE0">
        <w:rPr>
          <w:sz w:val="28"/>
          <w:szCs w:val="28"/>
        </w:rPr>
        <w:t>Росфиннад</w:t>
      </w:r>
      <w:r>
        <w:rPr>
          <w:sz w:val="28"/>
          <w:szCs w:val="28"/>
        </w:rPr>
        <w:t xml:space="preserve">зора) </w:t>
      </w:r>
      <w:r w:rsidRPr="00F90AE0">
        <w:rPr>
          <w:sz w:val="28"/>
          <w:szCs w:val="28"/>
        </w:rPr>
        <w:t xml:space="preserve">от 5 июля 2013 г. </w:t>
      </w:r>
      <w:r>
        <w:rPr>
          <w:sz w:val="28"/>
          <w:szCs w:val="28"/>
        </w:rPr>
        <w:t xml:space="preserve">в отношении </w:t>
      </w:r>
      <w:r w:rsidRPr="00F90AE0">
        <w:rPr>
          <w:sz w:val="28"/>
          <w:szCs w:val="28"/>
        </w:rPr>
        <w:t>командира войсковой части 7461 подполковника Алтухова Владимира Валерьевича</w:t>
      </w:r>
      <w:r>
        <w:rPr>
          <w:sz w:val="28"/>
          <w:szCs w:val="28"/>
        </w:rPr>
        <w:t>, привлеченного</w:t>
      </w:r>
      <w:r w:rsidRPr="00F90AE0">
        <w:rPr>
          <w:sz w:val="28"/>
          <w:szCs w:val="28"/>
        </w:rPr>
        <w:t xml:space="preserve"> к административной ответственности по ч. 1 ст. 15.14 Кодекса РФ об административных правонарушениях (в ред. Федерального закона от 30 декабря 2006 г. № 270-ФЗ)</w:t>
      </w:r>
      <w:r>
        <w:rPr>
          <w:sz w:val="28"/>
          <w:szCs w:val="28"/>
        </w:rPr>
        <w:t xml:space="preserve">, оставленное без изменения </w:t>
      </w:r>
      <w:r w:rsidRPr="00F90AE0">
        <w:rPr>
          <w:sz w:val="28"/>
          <w:szCs w:val="28"/>
        </w:rPr>
        <w:t>решение</w:t>
      </w:r>
      <w:r>
        <w:rPr>
          <w:sz w:val="28"/>
          <w:szCs w:val="28"/>
        </w:rPr>
        <w:t>м</w:t>
      </w:r>
      <w:r w:rsidRPr="00F90AE0">
        <w:rPr>
          <w:sz w:val="28"/>
          <w:szCs w:val="28"/>
        </w:rPr>
        <w:t xml:space="preserve"> судьи Северо-Кавказского окружного военного суда от 28 января 2014 г.,</w:t>
      </w:r>
    </w:p>
    <w:p w:rsidR="00913BA2" w:rsidRPr="00F90AE0" w:rsidRDefault="00913BA2" w:rsidP="00AD6FE4">
      <w:pPr>
        <w:pStyle w:val="BodyText21"/>
        <w:ind w:firstLine="709"/>
        <w:jc w:val="both"/>
        <w:rPr>
          <w:sz w:val="28"/>
          <w:szCs w:val="28"/>
        </w:rPr>
      </w:pPr>
    </w:p>
    <w:p w:rsidR="00913BA2" w:rsidRPr="00DC13B4" w:rsidRDefault="00913BA2" w:rsidP="00B75699">
      <w:pPr>
        <w:jc w:val="center"/>
        <w:rPr>
          <w:sz w:val="28"/>
          <w:szCs w:val="28"/>
        </w:rPr>
      </w:pPr>
      <w:r w:rsidRPr="00DC13B4">
        <w:rPr>
          <w:sz w:val="28"/>
          <w:szCs w:val="28"/>
        </w:rPr>
        <w:t>УСТАНОВИЛ:</w:t>
      </w:r>
    </w:p>
    <w:p w:rsidR="00913BA2" w:rsidRPr="00F90AE0" w:rsidRDefault="00913BA2" w:rsidP="00AD6FE4">
      <w:pPr>
        <w:tabs>
          <w:tab w:val="left" w:pos="878"/>
        </w:tabs>
        <w:rPr>
          <w:spacing w:val="60"/>
          <w:sz w:val="28"/>
          <w:szCs w:val="28"/>
        </w:rPr>
      </w:pPr>
      <w:r w:rsidRPr="00F90AE0">
        <w:rPr>
          <w:spacing w:val="60"/>
          <w:sz w:val="28"/>
          <w:szCs w:val="28"/>
        </w:rPr>
        <w:tab/>
      </w:r>
    </w:p>
    <w:p w:rsidR="00913BA2" w:rsidRPr="00F90AE0" w:rsidRDefault="00913BA2" w:rsidP="006E632B">
      <w:pPr>
        <w:ind w:firstLine="851"/>
        <w:jc w:val="both"/>
        <w:rPr>
          <w:sz w:val="28"/>
          <w:szCs w:val="28"/>
        </w:rPr>
      </w:pPr>
      <w:r w:rsidRPr="00F90AE0">
        <w:rPr>
          <w:sz w:val="28"/>
          <w:szCs w:val="28"/>
        </w:rPr>
        <w:t>Согла</w:t>
      </w:r>
      <w:r>
        <w:rPr>
          <w:sz w:val="28"/>
          <w:szCs w:val="28"/>
        </w:rPr>
        <w:t>сно постановлению руководителя Территориального у</w:t>
      </w:r>
      <w:r w:rsidRPr="00F90AE0">
        <w:rPr>
          <w:sz w:val="28"/>
          <w:szCs w:val="28"/>
        </w:rPr>
        <w:t>правления Росфиннадзора командир войсковой части 7461 Алтухов, являющийся должностным лицом, 31 июля, 3, 6, 8, 10 и 13 августа 2012 г. совершил нецелевое использование средств федерального бюджета, поступивших в указанную воинскую часть, израсходовав 49 100 руб. на оплату суточных, связанных со служебными командировками, за счет бюджетных средств, выделенных по целевой статье КБК 188 0303 2026700 131 211 для выплаты военнослужащим и приравненным к ним лицам денежного довольствия, то есть совершил административное правонарушение, предусмотренное ч. 1 ст. 15.14 Кодекса РФ об административных правонарушениях (в ред. Федерального закона от 30 декабря 2006 г. № 270-ФЗ), на основании которой ему назначено наказание в виде административного штрафа в размере 4 000 руб.</w:t>
      </w:r>
    </w:p>
    <w:p w:rsidR="00913BA2" w:rsidRPr="00F90AE0" w:rsidRDefault="00913BA2" w:rsidP="006E632B">
      <w:pPr>
        <w:ind w:firstLine="851"/>
        <w:jc w:val="both"/>
        <w:rPr>
          <w:sz w:val="28"/>
          <w:szCs w:val="28"/>
        </w:rPr>
      </w:pPr>
      <w:r w:rsidRPr="00F90AE0">
        <w:rPr>
          <w:sz w:val="28"/>
          <w:szCs w:val="28"/>
        </w:rPr>
        <w:t>Решением судьи Волгоградского гарнизонного военного суда от 30 октября 2013 г. указан</w:t>
      </w:r>
      <w:r>
        <w:rPr>
          <w:sz w:val="28"/>
          <w:szCs w:val="28"/>
        </w:rPr>
        <w:t>ное постановление руководителя Территориального у</w:t>
      </w:r>
      <w:r w:rsidRPr="00F90AE0">
        <w:rPr>
          <w:sz w:val="28"/>
          <w:szCs w:val="28"/>
        </w:rPr>
        <w:t xml:space="preserve">правления Росфиннадзора о назначении Алтухову административного наказания оставлено без изменения, а </w:t>
      </w:r>
      <w:r>
        <w:rPr>
          <w:sz w:val="28"/>
          <w:szCs w:val="28"/>
        </w:rPr>
        <w:t xml:space="preserve">его </w:t>
      </w:r>
      <w:r w:rsidRPr="00F90AE0">
        <w:rPr>
          <w:sz w:val="28"/>
          <w:szCs w:val="28"/>
        </w:rPr>
        <w:t>жалоба – без удовлетворения.</w:t>
      </w:r>
    </w:p>
    <w:p w:rsidR="00913BA2" w:rsidRPr="00F90AE0" w:rsidRDefault="00913BA2" w:rsidP="008B4C17">
      <w:pPr>
        <w:pStyle w:val="BodyText21"/>
        <w:jc w:val="both"/>
        <w:rPr>
          <w:sz w:val="28"/>
          <w:szCs w:val="28"/>
        </w:rPr>
      </w:pPr>
      <w:r w:rsidRPr="00F90AE0">
        <w:rPr>
          <w:sz w:val="28"/>
          <w:szCs w:val="28"/>
        </w:rPr>
        <w:t xml:space="preserve">Решением судьи </w:t>
      </w:r>
      <w:r>
        <w:rPr>
          <w:sz w:val="28"/>
          <w:szCs w:val="28"/>
        </w:rPr>
        <w:t xml:space="preserve">Северо-Кавказского </w:t>
      </w:r>
      <w:r w:rsidRPr="00F90AE0">
        <w:rPr>
          <w:sz w:val="28"/>
          <w:szCs w:val="28"/>
        </w:rPr>
        <w:t xml:space="preserve">окружного военного суда </w:t>
      </w:r>
      <w:r>
        <w:rPr>
          <w:sz w:val="28"/>
          <w:szCs w:val="28"/>
        </w:rPr>
        <w:t xml:space="preserve">от 28 января 2014 г. </w:t>
      </w:r>
      <w:r w:rsidRPr="00F90AE0">
        <w:rPr>
          <w:sz w:val="28"/>
          <w:szCs w:val="28"/>
        </w:rPr>
        <w:t xml:space="preserve">решение судьи Волгоградского гарнизонного военного суда от 30 октября 2013 г. в отношении Алтухова оставлено без изменения, а </w:t>
      </w:r>
      <w:r>
        <w:rPr>
          <w:sz w:val="28"/>
          <w:szCs w:val="28"/>
        </w:rPr>
        <w:t xml:space="preserve">его </w:t>
      </w:r>
      <w:r w:rsidRPr="00F90AE0">
        <w:rPr>
          <w:sz w:val="28"/>
          <w:szCs w:val="28"/>
        </w:rPr>
        <w:t>жалоба – без удовлетворения.</w:t>
      </w:r>
    </w:p>
    <w:p w:rsidR="00913BA2" w:rsidRPr="00F90AE0" w:rsidRDefault="00913BA2" w:rsidP="008B4C17">
      <w:pPr>
        <w:ind w:firstLine="851"/>
        <w:jc w:val="both"/>
        <w:rPr>
          <w:sz w:val="28"/>
          <w:szCs w:val="28"/>
        </w:rPr>
      </w:pPr>
    </w:p>
    <w:p w:rsidR="00913BA2" w:rsidRPr="00F90AE0" w:rsidRDefault="00913BA2" w:rsidP="005A12C0">
      <w:pPr>
        <w:ind w:firstLine="851"/>
        <w:jc w:val="both"/>
        <w:rPr>
          <w:sz w:val="28"/>
          <w:szCs w:val="28"/>
        </w:rPr>
      </w:pPr>
      <w:r w:rsidRPr="00F90AE0">
        <w:rPr>
          <w:sz w:val="28"/>
          <w:szCs w:val="28"/>
        </w:rPr>
        <w:t xml:space="preserve">В жалобе, поданной в порядке надзора, Алтухов просит решение </w:t>
      </w:r>
      <w:r>
        <w:rPr>
          <w:sz w:val="28"/>
          <w:szCs w:val="28"/>
        </w:rPr>
        <w:t xml:space="preserve">судьи </w:t>
      </w:r>
      <w:r w:rsidRPr="00F90AE0">
        <w:rPr>
          <w:sz w:val="28"/>
          <w:szCs w:val="28"/>
        </w:rPr>
        <w:t>Волгоградского гарнизонного военного суда от 30 октября 2013 г. и решение судьи Северо-Кавказского окружного военного суда от 28 января 2014 г.</w:t>
      </w:r>
      <w:r w:rsidRPr="00DD05D8">
        <w:rPr>
          <w:sz w:val="28"/>
          <w:szCs w:val="28"/>
        </w:rPr>
        <w:t xml:space="preserve"> </w:t>
      </w:r>
      <w:r w:rsidRPr="00F90AE0">
        <w:rPr>
          <w:sz w:val="28"/>
          <w:szCs w:val="28"/>
        </w:rPr>
        <w:t>отменить, дело направить на новое рассмотрение в Волгоградский гарнизонный военный суд.</w:t>
      </w:r>
    </w:p>
    <w:p w:rsidR="00913BA2" w:rsidRPr="00F90AE0" w:rsidRDefault="00913BA2" w:rsidP="005A12C0">
      <w:pPr>
        <w:ind w:firstLine="851"/>
        <w:jc w:val="both"/>
        <w:rPr>
          <w:sz w:val="28"/>
          <w:szCs w:val="28"/>
        </w:rPr>
      </w:pPr>
      <w:r w:rsidRPr="00F90AE0">
        <w:rPr>
          <w:sz w:val="28"/>
          <w:szCs w:val="28"/>
        </w:rPr>
        <w:t>Аргументируя жалобу, Алтухов утверждает, что руководитель Тер</w:t>
      </w:r>
      <w:r>
        <w:rPr>
          <w:sz w:val="28"/>
          <w:szCs w:val="28"/>
        </w:rPr>
        <w:t>риториального управления</w:t>
      </w:r>
      <w:r w:rsidRPr="00F90AE0">
        <w:rPr>
          <w:sz w:val="28"/>
          <w:szCs w:val="28"/>
        </w:rPr>
        <w:t xml:space="preserve"> Росфиннадзора необоснованно расценил выдачу из кассы воинской части наличных денежных средств на оплату суточных, связанных со служебными командировками, как произведенную за счет денежных средств, поступивших на иные цели, не соответствующие условиям получения указанных средств, а именно предназначенных на выплату денежного довольствия военнослужащим и приравненным к ним лицам, поскольку в кассе войсковой части 7461 находился остаток денежных средств, который обезличен относительно бюджетной классификации, при этом наличие данного остатка в кассе предусмотрено п. 1.2 «Положения о порядке ведения кассовых операций с банкнотами и монетой Банка Рос</w:t>
      </w:r>
      <w:r>
        <w:rPr>
          <w:sz w:val="28"/>
          <w:szCs w:val="28"/>
        </w:rPr>
        <w:t>сии» от 12 октября 2011 г.</w:t>
      </w:r>
      <w:r w:rsidRPr="00F90AE0">
        <w:rPr>
          <w:sz w:val="28"/>
          <w:szCs w:val="28"/>
        </w:rPr>
        <w:t xml:space="preserve"> №</w:t>
      </w:r>
      <w:r>
        <w:rPr>
          <w:sz w:val="28"/>
          <w:szCs w:val="28"/>
        </w:rPr>
        <w:t xml:space="preserve"> </w:t>
      </w:r>
      <w:r w:rsidRPr="00F90AE0">
        <w:rPr>
          <w:sz w:val="28"/>
          <w:szCs w:val="28"/>
        </w:rPr>
        <w:t>373-П и изданным в его развитие приказом командира войсковой</w:t>
      </w:r>
      <w:r>
        <w:rPr>
          <w:sz w:val="28"/>
          <w:szCs w:val="28"/>
        </w:rPr>
        <w:t xml:space="preserve"> части 7461 от 7 марта 2012 г.</w:t>
      </w:r>
      <w:r w:rsidRPr="00F90AE0">
        <w:rPr>
          <w:sz w:val="28"/>
          <w:szCs w:val="28"/>
        </w:rPr>
        <w:t xml:space="preserve"> № 72 об установлении в кассе воинской части лимита остатка наличных денежных средств.</w:t>
      </w:r>
    </w:p>
    <w:p w:rsidR="00913BA2" w:rsidRPr="00F90AE0" w:rsidRDefault="00913BA2" w:rsidP="005A12C0">
      <w:pPr>
        <w:ind w:firstLine="851"/>
        <w:jc w:val="both"/>
        <w:rPr>
          <w:sz w:val="28"/>
          <w:szCs w:val="28"/>
        </w:rPr>
      </w:pPr>
      <w:r w:rsidRPr="00F90AE0">
        <w:rPr>
          <w:sz w:val="28"/>
          <w:szCs w:val="28"/>
        </w:rPr>
        <w:t>В бюджетном законодательстве не содержится норм, запрещающих расходовать наличные денежные средства за счет свободных остатков наличных денежных средств в пределах их лимита. При это</w:t>
      </w:r>
      <w:r>
        <w:rPr>
          <w:sz w:val="28"/>
          <w:szCs w:val="28"/>
        </w:rPr>
        <w:t>м, по итогам 2012 г.</w:t>
      </w:r>
      <w:r w:rsidRPr="00F90AE0">
        <w:rPr>
          <w:sz w:val="28"/>
          <w:szCs w:val="28"/>
        </w:rPr>
        <w:t xml:space="preserve"> в войсковой части 7461 бюджетная смета была исполнена полностью по всем статьям, остатков бюджетных средств на счетах и превышения расходов по статьям сметы допущено не было, как не имелось и остатков неисполненных лимитов бюджетных обязат</w:t>
      </w:r>
      <w:r>
        <w:rPr>
          <w:sz w:val="28"/>
          <w:szCs w:val="28"/>
        </w:rPr>
        <w:t>ельств и бюджетных ассигнований. Заявитель указывает, что его д</w:t>
      </w:r>
      <w:r w:rsidRPr="00F90AE0">
        <w:rPr>
          <w:sz w:val="28"/>
          <w:szCs w:val="28"/>
        </w:rPr>
        <w:t>ействия</w:t>
      </w:r>
      <w:r>
        <w:rPr>
          <w:sz w:val="28"/>
          <w:szCs w:val="28"/>
        </w:rPr>
        <w:t>,</w:t>
      </w:r>
      <w:r w:rsidRPr="00F90AE0">
        <w:rPr>
          <w:sz w:val="28"/>
          <w:szCs w:val="28"/>
        </w:rPr>
        <w:t xml:space="preserve"> без достаточных к тому правовых оснований квалифицированы по ч. 1 ст. 15.14 Кодекса РФ об административных правонарушениях.</w:t>
      </w:r>
    </w:p>
    <w:p w:rsidR="00913BA2" w:rsidRPr="00F90AE0" w:rsidRDefault="00913BA2" w:rsidP="005A12C0">
      <w:pPr>
        <w:ind w:firstLine="851"/>
        <w:jc w:val="both"/>
        <w:rPr>
          <w:sz w:val="28"/>
          <w:szCs w:val="28"/>
        </w:rPr>
      </w:pPr>
      <w:r w:rsidRPr="00F90AE0">
        <w:rPr>
          <w:sz w:val="28"/>
          <w:szCs w:val="28"/>
        </w:rPr>
        <w:t>Его действия неправильно расценены</w:t>
      </w:r>
      <w:r>
        <w:rPr>
          <w:sz w:val="28"/>
          <w:szCs w:val="28"/>
        </w:rPr>
        <w:t>,</w:t>
      </w:r>
      <w:r w:rsidRPr="00F90AE0">
        <w:rPr>
          <w:sz w:val="28"/>
          <w:szCs w:val="28"/>
        </w:rPr>
        <w:t xml:space="preserve"> как нецелевое использование бюджетных средств, поскольку, исходя из положений ст. 289 Бюджетного кодекса РФ и разъяснений, данных Минфином Росси</w:t>
      </w:r>
      <w:r>
        <w:rPr>
          <w:sz w:val="28"/>
          <w:szCs w:val="28"/>
        </w:rPr>
        <w:t>и в письме от 2 ноября 2006 г.</w:t>
      </w:r>
      <w:r w:rsidRPr="00F90AE0">
        <w:rPr>
          <w:sz w:val="28"/>
          <w:szCs w:val="28"/>
        </w:rPr>
        <w:t xml:space="preserve"> №</w:t>
      </w:r>
      <w:r>
        <w:rPr>
          <w:sz w:val="28"/>
          <w:szCs w:val="28"/>
        </w:rPr>
        <w:t xml:space="preserve"> </w:t>
      </w:r>
      <w:r w:rsidRPr="00F90AE0">
        <w:rPr>
          <w:sz w:val="28"/>
          <w:szCs w:val="28"/>
        </w:rPr>
        <w:t>10-5-3/4361, использование наличных денежных средств на цели, не соответствующие условиям их получения, считаются лишь нарушением порядка ведения кассовых операций.</w:t>
      </w:r>
    </w:p>
    <w:p w:rsidR="00913BA2" w:rsidRPr="00F90AE0" w:rsidRDefault="00913BA2" w:rsidP="005A12C0">
      <w:pPr>
        <w:pStyle w:val="BodyText2"/>
        <w:jc w:val="both"/>
        <w:rPr>
          <w:sz w:val="28"/>
          <w:szCs w:val="28"/>
        </w:rPr>
      </w:pPr>
      <w:r w:rsidRPr="00F90AE0">
        <w:rPr>
          <w:sz w:val="28"/>
          <w:szCs w:val="28"/>
        </w:rPr>
        <w:t>В подтверждени</w:t>
      </w:r>
      <w:r>
        <w:rPr>
          <w:sz w:val="28"/>
          <w:szCs w:val="28"/>
        </w:rPr>
        <w:t>и своих доводов Алтухов ссылается на решение а</w:t>
      </w:r>
      <w:r w:rsidRPr="00F90AE0">
        <w:rPr>
          <w:sz w:val="28"/>
          <w:szCs w:val="28"/>
        </w:rPr>
        <w:t>рбитражного суда Волгоградской области от 10 октября 2013 г</w:t>
      </w:r>
      <w:r>
        <w:rPr>
          <w:sz w:val="28"/>
          <w:szCs w:val="28"/>
        </w:rPr>
        <w:t>. и постановление</w:t>
      </w:r>
      <w:r w:rsidRPr="00F90AE0">
        <w:rPr>
          <w:sz w:val="28"/>
          <w:szCs w:val="28"/>
        </w:rPr>
        <w:t xml:space="preserve"> </w:t>
      </w:r>
      <w:r w:rsidRPr="00F1363C">
        <w:rPr>
          <w:sz w:val="28"/>
          <w:szCs w:val="28"/>
        </w:rPr>
        <w:t xml:space="preserve">Двенадцатого </w:t>
      </w:r>
      <w:r w:rsidRPr="00F90AE0">
        <w:rPr>
          <w:sz w:val="28"/>
          <w:szCs w:val="28"/>
        </w:rPr>
        <w:t>арбитражного апелляционного суда от 25 февраля 2014 г.</w:t>
      </w:r>
    </w:p>
    <w:p w:rsidR="00913BA2" w:rsidRPr="00F90AE0" w:rsidRDefault="00913BA2" w:rsidP="005E6DE4">
      <w:pPr>
        <w:pStyle w:val="BodyText21"/>
        <w:jc w:val="both"/>
        <w:rPr>
          <w:sz w:val="28"/>
          <w:szCs w:val="28"/>
        </w:rPr>
      </w:pPr>
    </w:p>
    <w:p w:rsidR="00913BA2" w:rsidRPr="00CB3677" w:rsidRDefault="00913BA2" w:rsidP="00686961">
      <w:pPr>
        <w:ind w:firstLine="709"/>
        <w:jc w:val="both"/>
        <w:rPr>
          <w:sz w:val="28"/>
          <w:szCs w:val="28"/>
        </w:rPr>
      </w:pPr>
      <w:r w:rsidRPr="00CB3677">
        <w:rPr>
          <w:sz w:val="28"/>
          <w:szCs w:val="28"/>
        </w:rPr>
        <w:t xml:space="preserve">Рассмотрев материалы дела и доводы поданной в порядке надзора жалобы </w:t>
      </w:r>
      <w:r>
        <w:rPr>
          <w:sz w:val="28"/>
          <w:szCs w:val="28"/>
        </w:rPr>
        <w:t xml:space="preserve">Алтухова, нахожу ее не подлежащей </w:t>
      </w:r>
      <w:r w:rsidRPr="00CB3677">
        <w:rPr>
          <w:sz w:val="28"/>
          <w:szCs w:val="28"/>
        </w:rPr>
        <w:t>удовлетворению.</w:t>
      </w:r>
    </w:p>
    <w:p w:rsidR="00913BA2" w:rsidRPr="00CB3677" w:rsidRDefault="00913BA2" w:rsidP="00686961">
      <w:pPr>
        <w:ind w:firstLine="709"/>
        <w:jc w:val="both"/>
        <w:rPr>
          <w:sz w:val="28"/>
          <w:szCs w:val="28"/>
        </w:rPr>
      </w:pPr>
      <w:r>
        <w:rPr>
          <w:sz w:val="28"/>
          <w:szCs w:val="28"/>
        </w:rPr>
        <w:t>Решением</w:t>
      </w:r>
      <w:r w:rsidRPr="00CB3677">
        <w:rPr>
          <w:sz w:val="28"/>
          <w:szCs w:val="28"/>
        </w:rPr>
        <w:t xml:space="preserve"> судьи </w:t>
      </w:r>
      <w:r>
        <w:rPr>
          <w:sz w:val="28"/>
          <w:szCs w:val="28"/>
        </w:rPr>
        <w:t xml:space="preserve">Волгоградского </w:t>
      </w:r>
      <w:r w:rsidRPr="00CB3677">
        <w:rPr>
          <w:sz w:val="28"/>
          <w:szCs w:val="28"/>
        </w:rPr>
        <w:t xml:space="preserve">гарнизонного военного суда </w:t>
      </w:r>
      <w:r>
        <w:rPr>
          <w:sz w:val="28"/>
          <w:szCs w:val="28"/>
        </w:rPr>
        <w:t xml:space="preserve">от 30 октября 2013 г. </w:t>
      </w:r>
      <w:r w:rsidRPr="00F90AE0">
        <w:rPr>
          <w:sz w:val="28"/>
          <w:szCs w:val="28"/>
        </w:rPr>
        <w:t>об оставлении без изменения постановления</w:t>
      </w:r>
      <w:r w:rsidRPr="00CB3677">
        <w:rPr>
          <w:sz w:val="28"/>
          <w:szCs w:val="28"/>
        </w:rPr>
        <w:t xml:space="preserve"> </w:t>
      </w:r>
      <w:r>
        <w:rPr>
          <w:sz w:val="28"/>
          <w:szCs w:val="28"/>
        </w:rPr>
        <w:t>Территориального у</w:t>
      </w:r>
      <w:r w:rsidRPr="00F90AE0">
        <w:rPr>
          <w:sz w:val="28"/>
          <w:szCs w:val="28"/>
        </w:rPr>
        <w:t>правления Росфиннадзора</w:t>
      </w:r>
      <w:r w:rsidRPr="00CB3677">
        <w:rPr>
          <w:sz w:val="28"/>
          <w:szCs w:val="28"/>
        </w:rPr>
        <w:t xml:space="preserve"> соответствует фактическим обстоятельствам содеянного им и основано на исследованных доказательствах, достоверность которых сомнений не вызывает. Нормы закона при разрешении дела применены правильно. </w:t>
      </w:r>
    </w:p>
    <w:p w:rsidR="00913BA2" w:rsidRPr="00CB3677" w:rsidRDefault="00913BA2" w:rsidP="00686961">
      <w:pPr>
        <w:pStyle w:val="BodyTextIndent"/>
        <w:ind w:firstLine="709"/>
      </w:pPr>
      <w:r w:rsidRPr="00CB3677">
        <w:t xml:space="preserve">Доводы, изложенные </w:t>
      </w:r>
      <w:r>
        <w:t>Алтуховым</w:t>
      </w:r>
      <w:r w:rsidRPr="00CB3677">
        <w:t xml:space="preserve"> в надзорной жалобе, были приведены в жалобе на указанное выше </w:t>
      </w:r>
      <w:r>
        <w:t xml:space="preserve">решение </w:t>
      </w:r>
      <w:r w:rsidRPr="00CB3677">
        <w:t xml:space="preserve">и в полном объеме проверены судьей окружного военного суда при пересмотре этого </w:t>
      </w:r>
      <w:r>
        <w:t>решения</w:t>
      </w:r>
      <w:r w:rsidRPr="00CB3677">
        <w:t>.</w:t>
      </w:r>
    </w:p>
    <w:p w:rsidR="00913BA2" w:rsidRPr="00F90AE0" w:rsidRDefault="00913BA2" w:rsidP="008C4255">
      <w:pPr>
        <w:pStyle w:val="BodyTextIndent"/>
        <w:ind w:firstLine="851"/>
      </w:pPr>
      <w:r w:rsidRPr="00F90AE0">
        <w:t xml:space="preserve">Факт совершения Алтуховым административного правонарушения при указанных обстоятельствах подтверждается материалами о возбуждении руководителем </w:t>
      </w:r>
      <w:r>
        <w:t>Территориального у</w:t>
      </w:r>
      <w:r w:rsidRPr="00F90AE0">
        <w:t>правления Росфиннадзора дела об административном правонарушении, которые получены с соблюдением требований закона и не вызывают сомнений в своей достоверности.</w:t>
      </w:r>
    </w:p>
    <w:p w:rsidR="00913BA2" w:rsidRPr="00F90AE0" w:rsidRDefault="00913BA2" w:rsidP="008C4255">
      <w:pPr>
        <w:ind w:firstLine="851"/>
        <w:jc w:val="both"/>
        <w:rPr>
          <w:sz w:val="28"/>
          <w:szCs w:val="28"/>
        </w:rPr>
      </w:pPr>
      <w:r w:rsidRPr="00F90AE0">
        <w:rPr>
          <w:sz w:val="28"/>
          <w:szCs w:val="28"/>
        </w:rPr>
        <w:t xml:space="preserve">Командир войсковой </w:t>
      </w:r>
      <w:r>
        <w:rPr>
          <w:sz w:val="28"/>
          <w:szCs w:val="28"/>
        </w:rPr>
        <w:t>части 7461 Алтухов в силу ст.</w:t>
      </w:r>
      <w:r w:rsidRPr="00F90AE0">
        <w:rPr>
          <w:sz w:val="28"/>
          <w:szCs w:val="28"/>
        </w:rPr>
        <w:t xml:space="preserve"> 161 и 162 БК РФ являлся получателем бюджетных средств, но не их распорядителем и, следовательно, не имел и не имеет права осуществлять самовольное перераспределение бюджетных средств.</w:t>
      </w:r>
    </w:p>
    <w:p w:rsidR="00913BA2" w:rsidRDefault="00913BA2" w:rsidP="00B11ED7">
      <w:pPr>
        <w:ind w:firstLine="851"/>
        <w:jc w:val="both"/>
        <w:rPr>
          <w:sz w:val="28"/>
          <w:szCs w:val="28"/>
        </w:rPr>
      </w:pPr>
      <w:r w:rsidRPr="00F90AE0">
        <w:rPr>
          <w:sz w:val="28"/>
          <w:szCs w:val="28"/>
        </w:rPr>
        <w:t xml:space="preserve">Так, согласно акту проверки отдельных вопросов финансово- хозяйственной деятельности войсковой </w:t>
      </w:r>
      <w:r>
        <w:rPr>
          <w:sz w:val="28"/>
          <w:szCs w:val="28"/>
        </w:rPr>
        <w:t>части 7461 от 3 апреля 2013 г.</w:t>
      </w:r>
      <w:r w:rsidRPr="00F90AE0">
        <w:rPr>
          <w:sz w:val="28"/>
          <w:szCs w:val="28"/>
        </w:rPr>
        <w:t xml:space="preserve"> (т. 1 л.д. 57-72), основанному на результатах исследования приведенных выше финансовых документов, уполномоченные должностные лица Росфиннадзора в Волгоградской области обоснованно установили, что на основании заявки от 2 августа 2012 г</w:t>
      </w:r>
      <w:r>
        <w:rPr>
          <w:sz w:val="28"/>
          <w:szCs w:val="28"/>
        </w:rPr>
        <w:t>. № 231 с лицевого счета в кассу воинской</w:t>
      </w:r>
      <w:r w:rsidRPr="00F90AE0">
        <w:rPr>
          <w:sz w:val="28"/>
          <w:szCs w:val="28"/>
        </w:rPr>
        <w:t xml:space="preserve"> части поступили средства федерального бюджета на выплату денежного довольствия военнослужащим и приравненным к ним лицам по КБК 188 0303 2026700 131 211 в общей сумме 210</w:t>
      </w:r>
      <w:r>
        <w:rPr>
          <w:sz w:val="28"/>
          <w:szCs w:val="28"/>
        </w:rPr>
        <w:t xml:space="preserve"> </w:t>
      </w:r>
      <w:r w:rsidRPr="00F90AE0">
        <w:rPr>
          <w:sz w:val="28"/>
          <w:szCs w:val="28"/>
        </w:rPr>
        <w:t>000 руб., которые в тот же день оприходованы приходным кассовым ордером № 244. Вместе с тем, из поступивших денежных средств по КБК 188 0303 2026700 131 211 за период с 31 июля по 13 августа 2012 г. сотрудникам воин</w:t>
      </w:r>
      <w:r>
        <w:rPr>
          <w:sz w:val="28"/>
          <w:szCs w:val="28"/>
        </w:rPr>
        <w:t>ской части по расче</w:t>
      </w:r>
      <w:r w:rsidRPr="00F90AE0">
        <w:rPr>
          <w:sz w:val="28"/>
          <w:szCs w:val="28"/>
        </w:rPr>
        <w:t>тно-кассовым ордерам произведены расходы по оплате суточных, связанных со служебными командировками, на общую сумму 49</w:t>
      </w:r>
      <w:r>
        <w:rPr>
          <w:sz w:val="28"/>
          <w:szCs w:val="28"/>
        </w:rPr>
        <w:t xml:space="preserve"> </w:t>
      </w:r>
      <w:r w:rsidRPr="00F90AE0">
        <w:rPr>
          <w:sz w:val="28"/>
          <w:szCs w:val="28"/>
        </w:rPr>
        <w:t>100 руб. на основании заявок от 31 июля 2012 г</w:t>
      </w:r>
      <w:r>
        <w:rPr>
          <w:sz w:val="28"/>
          <w:szCs w:val="28"/>
        </w:rPr>
        <w:t>. № 578,</w:t>
      </w:r>
      <w:r w:rsidRPr="00F90AE0">
        <w:rPr>
          <w:sz w:val="28"/>
          <w:szCs w:val="28"/>
        </w:rPr>
        <w:t xml:space="preserve"> от 3 августа 2012 г. №№ 581, 582, 584-5</w:t>
      </w:r>
      <w:r>
        <w:rPr>
          <w:sz w:val="28"/>
          <w:szCs w:val="28"/>
        </w:rPr>
        <w:t>90, 592 и 593,</w:t>
      </w:r>
      <w:r w:rsidRPr="00F90AE0">
        <w:rPr>
          <w:sz w:val="28"/>
          <w:szCs w:val="28"/>
        </w:rPr>
        <w:t xml:space="preserve"> от 6 августа 2012 г</w:t>
      </w:r>
      <w:r>
        <w:rPr>
          <w:sz w:val="28"/>
          <w:szCs w:val="28"/>
        </w:rPr>
        <w:t xml:space="preserve">. за № 605, от </w:t>
      </w:r>
      <w:r w:rsidRPr="00F90AE0">
        <w:rPr>
          <w:sz w:val="28"/>
          <w:szCs w:val="28"/>
        </w:rPr>
        <w:t>8 августа 2012 г</w:t>
      </w:r>
      <w:r>
        <w:rPr>
          <w:sz w:val="28"/>
          <w:szCs w:val="28"/>
        </w:rPr>
        <w:t>. за №№ 608 и 609,</w:t>
      </w:r>
      <w:r w:rsidRPr="00F90AE0">
        <w:rPr>
          <w:sz w:val="28"/>
          <w:szCs w:val="28"/>
        </w:rPr>
        <w:t xml:space="preserve"> от 10 августа 2012 г. №№ 615</w:t>
      </w:r>
      <w:r>
        <w:rPr>
          <w:sz w:val="28"/>
          <w:szCs w:val="28"/>
        </w:rPr>
        <w:t>, 618,</w:t>
      </w:r>
      <w:r w:rsidRPr="00F90AE0">
        <w:rPr>
          <w:sz w:val="28"/>
          <w:szCs w:val="28"/>
        </w:rPr>
        <w:t xml:space="preserve"> от 13 августа 2012 г</w:t>
      </w:r>
      <w:r>
        <w:rPr>
          <w:sz w:val="28"/>
          <w:szCs w:val="28"/>
        </w:rPr>
        <w:t>. за № 629</w:t>
      </w:r>
      <w:r w:rsidRPr="00F90AE0">
        <w:rPr>
          <w:sz w:val="28"/>
          <w:szCs w:val="28"/>
        </w:rPr>
        <w:t>.</w:t>
      </w:r>
    </w:p>
    <w:p w:rsidR="00913BA2" w:rsidRDefault="00913BA2" w:rsidP="0090652A">
      <w:pPr>
        <w:autoSpaceDE w:val="0"/>
        <w:autoSpaceDN w:val="0"/>
        <w:adjustRightInd w:val="0"/>
        <w:ind w:firstLine="851"/>
        <w:jc w:val="both"/>
        <w:rPr>
          <w:sz w:val="28"/>
          <w:szCs w:val="28"/>
        </w:rPr>
      </w:pPr>
      <w:r>
        <w:rPr>
          <w:sz w:val="28"/>
          <w:szCs w:val="28"/>
        </w:rPr>
        <w:t>В соответствии п. 1 ст. 306.4 БК, нецелевым использованием бюджетных средств признаются направление средств бюджета бюджетной системы Российской Федерации и оплата денежных обязательств в целях, не соответствующих полностью или частично целям, определенным законом (решением) о бюджете, сводной бюджетной росписью, бюджетной росписью, бюджетной сметой, договором (соглашением) либо иным документом, являющимся правовым основанием предоставления указанных средств.</w:t>
      </w:r>
    </w:p>
    <w:p w:rsidR="00913BA2" w:rsidRDefault="00913BA2" w:rsidP="0090652A">
      <w:pPr>
        <w:ind w:firstLine="851"/>
        <w:jc w:val="both"/>
        <w:rPr>
          <w:sz w:val="28"/>
          <w:szCs w:val="28"/>
        </w:rPr>
      </w:pPr>
      <w:r w:rsidRPr="00CB3677">
        <w:rPr>
          <w:sz w:val="28"/>
          <w:szCs w:val="28"/>
        </w:rPr>
        <w:t>Каждое из положенных в основу обжалуем</w:t>
      </w:r>
      <w:r>
        <w:rPr>
          <w:sz w:val="28"/>
          <w:szCs w:val="28"/>
        </w:rPr>
        <w:t>ых</w:t>
      </w:r>
      <w:r w:rsidRPr="00CB3677">
        <w:rPr>
          <w:sz w:val="28"/>
          <w:szCs w:val="28"/>
        </w:rPr>
        <w:t xml:space="preserve"> судебн</w:t>
      </w:r>
      <w:r>
        <w:rPr>
          <w:sz w:val="28"/>
          <w:szCs w:val="28"/>
        </w:rPr>
        <w:t>ых</w:t>
      </w:r>
      <w:r w:rsidRPr="00CB3677">
        <w:rPr>
          <w:sz w:val="28"/>
          <w:szCs w:val="28"/>
        </w:rPr>
        <w:t xml:space="preserve"> решени</w:t>
      </w:r>
      <w:r>
        <w:rPr>
          <w:sz w:val="28"/>
          <w:szCs w:val="28"/>
        </w:rPr>
        <w:t>й</w:t>
      </w:r>
      <w:r w:rsidRPr="00CB3677">
        <w:rPr>
          <w:sz w:val="28"/>
          <w:szCs w:val="28"/>
        </w:rPr>
        <w:t xml:space="preserve"> дока</w:t>
      </w:r>
      <w:r>
        <w:rPr>
          <w:sz w:val="28"/>
          <w:szCs w:val="28"/>
        </w:rPr>
        <w:t>зательств</w:t>
      </w:r>
      <w:r w:rsidRPr="00CB3677">
        <w:rPr>
          <w:sz w:val="28"/>
          <w:szCs w:val="28"/>
        </w:rPr>
        <w:t xml:space="preserve"> в совокупности судьей оценены в соответствии со ст. 26.11 Кодекса РФ об административных правонарушениях. </w:t>
      </w:r>
    </w:p>
    <w:p w:rsidR="00913BA2" w:rsidRPr="00701BFA" w:rsidRDefault="00913BA2" w:rsidP="00701BFA">
      <w:pPr>
        <w:widowControl w:val="0"/>
        <w:autoSpaceDE w:val="0"/>
        <w:autoSpaceDN w:val="0"/>
        <w:adjustRightInd w:val="0"/>
        <w:ind w:firstLine="540"/>
        <w:jc w:val="both"/>
        <w:rPr>
          <w:sz w:val="28"/>
          <w:szCs w:val="28"/>
        </w:rPr>
      </w:pPr>
      <w:r w:rsidRPr="00701BFA">
        <w:rPr>
          <w:sz w:val="28"/>
          <w:szCs w:val="28"/>
        </w:rPr>
        <w:t xml:space="preserve">Ссылка Алтухова на приложенные к его жалобе решение Арбитражного суда Волгоградской области от 10 октября 2013 г. и постановление Двенадцатого арбитражного апелляционного суда от 25 февраля 2014 г. является беспредметной, поскольку в них имеется ссылка на ст. 283, 289 Бюджетного Кодекса РФ, исключенные из указанного кодекса </w:t>
      </w:r>
      <w:hyperlink r:id="rId6" w:history="1">
        <w:r w:rsidRPr="00701BFA">
          <w:rPr>
            <w:sz w:val="28"/>
            <w:szCs w:val="28"/>
          </w:rPr>
          <w:t>Федеральным законом от 23 июля 2013 г. № 252-ФЗ «О внесении изменений в Бюджетный кодекс Российской Федерации и отдельные законодательные акты Российской Федерации»</w:t>
        </w:r>
        <w:r>
          <w:rPr>
            <w:sz w:val="28"/>
            <w:szCs w:val="28"/>
          </w:rPr>
          <w:t>, то есть до принятия</w:t>
        </w:r>
        <w:r w:rsidRPr="00701BFA">
          <w:rPr>
            <w:sz w:val="28"/>
            <w:szCs w:val="28"/>
          </w:rPr>
          <w:t xml:space="preserve"> указанных решений, соответственно 10 октября 2013 г. и 25 февраля 2014 г. </w:t>
        </w:r>
      </w:hyperlink>
      <w:r>
        <w:rPr>
          <w:sz w:val="28"/>
          <w:szCs w:val="28"/>
        </w:rPr>
        <w:t xml:space="preserve">К тому же, указанные </w:t>
      </w:r>
      <w:r w:rsidRPr="00701BFA">
        <w:rPr>
          <w:sz w:val="28"/>
          <w:szCs w:val="28"/>
        </w:rPr>
        <w:t xml:space="preserve">решения не </w:t>
      </w:r>
      <w:r>
        <w:rPr>
          <w:sz w:val="28"/>
          <w:szCs w:val="28"/>
        </w:rPr>
        <w:t xml:space="preserve">заверены надлежащим образом и не </w:t>
      </w:r>
      <w:r w:rsidRPr="00701BFA">
        <w:rPr>
          <w:sz w:val="28"/>
          <w:szCs w:val="28"/>
        </w:rPr>
        <w:t>подписаны вынесшими их судьями.</w:t>
      </w:r>
    </w:p>
    <w:p w:rsidR="00913BA2" w:rsidRPr="00CB3677" w:rsidRDefault="00913BA2" w:rsidP="0090652A">
      <w:pPr>
        <w:pStyle w:val="BodyTextIndent"/>
        <w:ind w:firstLine="851"/>
      </w:pPr>
      <w:r w:rsidRPr="00CB3677">
        <w:t xml:space="preserve">Таким образом, выводы в </w:t>
      </w:r>
      <w:r>
        <w:t>решениях судей Волгоградского гарнизонного военного суда от 30 октября 2013 г. и Северо-Кавказского окружного военного суда от 28 января 2014 г.</w:t>
      </w:r>
      <w:r w:rsidRPr="00CB3677">
        <w:t xml:space="preserve"> о наличии в действиях </w:t>
      </w:r>
      <w:r>
        <w:t>Алтухова</w:t>
      </w:r>
      <w:r w:rsidRPr="00CB3677">
        <w:t xml:space="preserve"> состава административного правонарушения, предусмотренно</w:t>
      </w:r>
      <w:r>
        <w:t xml:space="preserve">го </w:t>
      </w:r>
      <w:r w:rsidRPr="00CB3677">
        <w:t xml:space="preserve">ч. 1 ст. </w:t>
      </w:r>
      <w:r>
        <w:t>15.14</w:t>
      </w:r>
      <w:r w:rsidRPr="00CB3677">
        <w:t xml:space="preserve"> Кодекса РФ об административных правонарушениях</w:t>
      </w:r>
      <w:r>
        <w:t xml:space="preserve"> </w:t>
      </w:r>
      <w:r w:rsidRPr="00F90AE0">
        <w:t>(в ред. Федерального закона от 30 декабря 2006 г. № 270-ФЗ)</w:t>
      </w:r>
      <w:r w:rsidRPr="00CB3677">
        <w:t>, являются правильными.</w:t>
      </w:r>
    </w:p>
    <w:p w:rsidR="00913BA2" w:rsidRPr="00CB3677" w:rsidRDefault="00913BA2" w:rsidP="0090652A">
      <w:pPr>
        <w:autoSpaceDE w:val="0"/>
        <w:autoSpaceDN w:val="0"/>
        <w:adjustRightInd w:val="0"/>
        <w:ind w:firstLine="851"/>
        <w:jc w:val="both"/>
        <w:rPr>
          <w:sz w:val="28"/>
          <w:szCs w:val="28"/>
        </w:rPr>
      </w:pPr>
      <w:r w:rsidRPr="00CB3677">
        <w:rPr>
          <w:sz w:val="28"/>
          <w:szCs w:val="28"/>
        </w:rPr>
        <w:t xml:space="preserve">Вид и размер назначенного </w:t>
      </w:r>
      <w:r>
        <w:rPr>
          <w:sz w:val="28"/>
          <w:szCs w:val="28"/>
        </w:rPr>
        <w:t>Алтухову</w:t>
      </w:r>
      <w:r w:rsidRPr="00CB3677">
        <w:rPr>
          <w:sz w:val="28"/>
          <w:szCs w:val="28"/>
        </w:rPr>
        <w:t xml:space="preserve"> наказания соответствуют санкции              ч. 1 ст. </w:t>
      </w:r>
      <w:r>
        <w:rPr>
          <w:sz w:val="28"/>
          <w:szCs w:val="28"/>
        </w:rPr>
        <w:t>15.14</w:t>
      </w:r>
      <w:r w:rsidRPr="00CB3677">
        <w:rPr>
          <w:sz w:val="28"/>
          <w:szCs w:val="28"/>
        </w:rPr>
        <w:t xml:space="preserve"> Кодекса РФ об административных правонарушениях</w:t>
      </w:r>
      <w:r>
        <w:rPr>
          <w:sz w:val="28"/>
          <w:szCs w:val="28"/>
        </w:rPr>
        <w:t xml:space="preserve"> </w:t>
      </w:r>
      <w:r w:rsidRPr="00F90AE0">
        <w:rPr>
          <w:sz w:val="28"/>
          <w:szCs w:val="28"/>
        </w:rPr>
        <w:t>(в ред. Федерального закона от 30 декабря 2006 г. № 270-ФЗ)</w:t>
      </w:r>
      <w:r w:rsidRPr="00CB3677">
        <w:rPr>
          <w:sz w:val="28"/>
          <w:szCs w:val="28"/>
        </w:rPr>
        <w:t xml:space="preserve">. </w:t>
      </w:r>
    </w:p>
    <w:p w:rsidR="00913BA2" w:rsidRPr="00CB3677" w:rsidRDefault="00913BA2" w:rsidP="0090652A">
      <w:pPr>
        <w:ind w:firstLine="851"/>
        <w:jc w:val="both"/>
        <w:rPr>
          <w:sz w:val="28"/>
          <w:szCs w:val="28"/>
        </w:rPr>
      </w:pPr>
      <w:r w:rsidRPr="00CB3677">
        <w:rPr>
          <w:sz w:val="28"/>
          <w:szCs w:val="28"/>
        </w:rPr>
        <w:t xml:space="preserve">Из материалов дела видно, что </w:t>
      </w:r>
      <w:r>
        <w:rPr>
          <w:sz w:val="28"/>
          <w:szCs w:val="28"/>
        </w:rPr>
        <w:t>указанные выше решения судей</w:t>
      </w:r>
      <w:r w:rsidRPr="00CB3677">
        <w:rPr>
          <w:sz w:val="28"/>
          <w:szCs w:val="28"/>
        </w:rPr>
        <w:t xml:space="preserve"> явля</w:t>
      </w:r>
      <w:r>
        <w:rPr>
          <w:sz w:val="28"/>
          <w:szCs w:val="28"/>
        </w:rPr>
        <w:t>ю</w:t>
      </w:r>
      <w:r w:rsidRPr="00CB3677">
        <w:rPr>
          <w:sz w:val="28"/>
          <w:szCs w:val="28"/>
        </w:rPr>
        <w:t>тся законным</w:t>
      </w:r>
      <w:r>
        <w:rPr>
          <w:sz w:val="28"/>
          <w:szCs w:val="28"/>
        </w:rPr>
        <w:t>и</w:t>
      </w:r>
      <w:r w:rsidRPr="00CB3677">
        <w:rPr>
          <w:sz w:val="28"/>
          <w:szCs w:val="28"/>
        </w:rPr>
        <w:t>, обоснованным</w:t>
      </w:r>
      <w:r>
        <w:rPr>
          <w:sz w:val="28"/>
          <w:szCs w:val="28"/>
        </w:rPr>
        <w:t>и</w:t>
      </w:r>
      <w:r w:rsidRPr="00CB3677">
        <w:rPr>
          <w:sz w:val="28"/>
          <w:szCs w:val="28"/>
        </w:rPr>
        <w:t>, мотивированным</w:t>
      </w:r>
      <w:r>
        <w:rPr>
          <w:sz w:val="28"/>
          <w:szCs w:val="28"/>
        </w:rPr>
        <w:t>и</w:t>
      </w:r>
      <w:r w:rsidRPr="00CB3677">
        <w:rPr>
          <w:sz w:val="28"/>
          <w:szCs w:val="28"/>
        </w:rPr>
        <w:t xml:space="preserve"> и соответствует требованиям, предъявляемым ч. 2 ст. 30.7 и ч. 1 ст. 29.10 Кодекса РФ об административных правонарушениях.</w:t>
      </w:r>
    </w:p>
    <w:p w:rsidR="00913BA2" w:rsidRPr="00F90AE0" w:rsidRDefault="00913BA2" w:rsidP="00E44BC7">
      <w:pPr>
        <w:pStyle w:val="BodyTextIndent"/>
        <w:ind w:firstLine="851"/>
      </w:pPr>
    </w:p>
    <w:p w:rsidR="00913BA2" w:rsidRPr="00F90AE0" w:rsidRDefault="00913BA2" w:rsidP="00B75699">
      <w:pPr>
        <w:ind w:firstLine="851"/>
        <w:jc w:val="both"/>
        <w:rPr>
          <w:sz w:val="28"/>
          <w:szCs w:val="28"/>
        </w:rPr>
      </w:pPr>
      <w:r w:rsidRPr="00F90AE0">
        <w:rPr>
          <w:sz w:val="28"/>
          <w:szCs w:val="28"/>
        </w:rPr>
        <w:t xml:space="preserve">На основании изложенного, руководствуясь ст. 30.17 Кодекса РФ об административных правонарушениях, </w:t>
      </w:r>
    </w:p>
    <w:p w:rsidR="00913BA2" w:rsidRPr="00F90AE0" w:rsidRDefault="00913BA2" w:rsidP="00B75699">
      <w:pPr>
        <w:ind w:firstLine="851"/>
        <w:jc w:val="both"/>
        <w:rPr>
          <w:sz w:val="28"/>
          <w:szCs w:val="28"/>
        </w:rPr>
      </w:pPr>
    </w:p>
    <w:p w:rsidR="00913BA2" w:rsidRPr="00C002D7" w:rsidRDefault="00913BA2" w:rsidP="00C002D7">
      <w:pPr>
        <w:jc w:val="center"/>
        <w:rPr>
          <w:sz w:val="28"/>
          <w:szCs w:val="28"/>
        </w:rPr>
      </w:pPr>
      <w:r w:rsidRPr="00C002D7">
        <w:rPr>
          <w:sz w:val="28"/>
          <w:szCs w:val="28"/>
        </w:rPr>
        <w:t>ПОСТАНОВИЛ:</w:t>
      </w:r>
    </w:p>
    <w:p w:rsidR="00913BA2" w:rsidRDefault="00913BA2" w:rsidP="00B75699">
      <w:pPr>
        <w:jc w:val="center"/>
        <w:rPr>
          <w:spacing w:val="60"/>
          <w:sz w:val="28"/>
          <w:szCs w:val="28"/>
        </w:rPr>
      </w:pPr>
    </w:p>
    <w:p w:rsidR="00913BA2" w:rsidRDefault="00913BA2" w:rsidP="003106B3">
      <w:pPr>
        <w:pStyle w:val="BodyTextIndent2"/>
        <w:spacing w:before="60"/>
        <w:ind w:firstLine="709"/>
      </w:pPr>
      <w:r>
        <w:t>Решение</w:t>
      </w:r>
      <w:r w:rsidRPr="005C29FF">
        <w:t xml:space="preserve"> </w:t>
      </w:r>
      <w:r>
        <w:t xml:space="preserve">судьи </w:t>
      </w:r>
      <w:r>
        <w:rPr>
          <w:spacing w:val="-2"/>
        </w:rPr>
        <w:t>Волгоградского гарнизонного военного суда от</w:t>
      </w:r>
      <w:r>
        <w:t xml:space="preserve"> 30 октября 2013 г. </w:t>
      </w:r>
      <w:r w:rsidRPr="00F90AE0">
        <w:t>и решение судьи Северо-Кавказского окружного военного суда от 28 января 2014 г. об оставлении без изменения постановления руководителя Территориального управления Федеральной службы финансово-бюджетного надзора в Волгоградской области от 5 июля 2013 г. о привлечении командира войсковой части 7461 подполковника Алтухова Владимира Валерьевича к административной ответственности по ч. 1 ст. 15.14 Кодекса РФ об административных правонарушениях (в ред. Федерального закона от 30 декабря 2006 г. № 270-ФЗ)</w:t>
      </w:r>
      <w:r>
        <w:t>, оставить без изменения, а поданную</w:t>
      </w:r>
      <w:r w:rsidRPr="00D6274C">
        <w:t xml:space="preserve"> </w:t>
      </w:r>
      <w:r>
        <w:t>в порядке надзора жалобу</w:t>
      </w:r>
      <w:r w:rsidRPr="00CE46F1">
        <w:t xml:space="preserve"> </w:t>
      </w:r>
      <w:r>
        <w:t>Алтухова В.В. – без удовлетворения</w:t>
      </w:r>
      <w:r w:rsidRPr="00A073E2">
        <w:t>.</w:t>
      </w:r>
    </w:p>
    <w:p w:rsidR="00913BA2" w:rsidRDefault="00913BA2" w:rsidP="00645432">
      <w:pPr>
        <w:pStyle w:val="BodyTextIndent2"/>
        <w:ind w:firstLine="0"/>
      </w:pPr>
    </w:p>
    <w:p w:rsidR="00913BA2" w:rsidRPr="00F90AE0" w:rsidRDefault="00913BA2" w:rsidP="00645432">
      <w:pPr>
        <w:pStyle w:val="BodyTextIndent2"/>
        <w:ind w:firstLine="0"/>
      </w:pPr>
    </w:p>
    <w:p w:rsidR="00913BA2" w:rsidRPr="00147837" w:rsidRDefault="00913BA2" w:rsidP="00645432">
      <w:pPr>
        <w:pStyle w:val="BodyTextIndent2"/>
        <w:ind w:firstLine="0"/>
      </w:pPr>
      <w:r>
        <w:t>Врио за</w:t>
      </w:r>
      <w:r w:rsidRPr="00F90AE0">
        <w:t>местител</w:t>
      </w:r>
      <w:r>
        <w:t>я</w:t>
      </w:r>
      <w:r w:rsidRPr="00F90AE0">
        <w:t xml:space="preserve"> председателя суда</w:t>
      </w:r>
      <w:r w:rsidRPr="00F90AE0">
        <w:tab/>
        <w:t xml:space="preserve">                       </w:t>
      </w:r>
      <w:r>
        <w:t xml:space="preserve">                  М.Н. Ивченко</w:t>
      </w:r>
    </w:p>
    <w:sectPr w:rsidR="00913BA2" w:rsidRPr="00147837" w:rsidSect="00D93225">
      <w:headerReference w:type="default" r:id="rId7"/>
      <w:pgSz w:w="11906" w:h="16838" w:code="9"/>
      <w:pgMar w:top="1134" w:right="567" w:bottom="1134" w:left="1701" w:header="68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3BA2" w:rsidRDefault="00913BA2">
      <w:r>
        <w:separator/>
      </w:r>
    </w:p>
  </w:endnote>
  <w:endnote w:type="continuationSeparator" w:id="0">
    <w:p w:rsidR="00913BA2" w:rsidRDefault="00913BA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 w:name="Courier New">
    <w:panose1 w:val="02070309020205020404"/>
    <w:charset w:val="CC"/>
    <w:family w:val="modern"/>
    <w:pitch w:val="fixed"/>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libri">
    <w:panose1 w:val="020F0502020204030204"/>
    <w:charset w:val="CC"/>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3BA2" w:rsidRDefault="00913BA2">
      <w:r>
        <w:separator/>
      </w:r>
    </w:p>
  </w:footnote>
  <w:footnote w:type="continuationSeparator" w:id="0">
    <w:p w:rsidR="00913BA2" w:rsidRDefault="00913BA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3BA2" w:rsidRDefault="00913BA2">
    <w:pPr>
      <w:pStyle w:val="Head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913BA2" w:rsidRDefault="00913BA2">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08"/>
  <w:hyphenationZone w:val="357"/>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D356E"/>
    <w:rsid w:val="00001FCC"/>
    <w:rsid w:val="000112BB"/>
    <w:rsid w:val="000213BC"/>
    <w:rsid w:val="00022553"/>
    <w:rsid w:val="00025F02"/>
    <w:rsid w:val="0002700D"/>
    <w:rsid w:val="00030226"/>
    <w:rsid w:val="00034DE3"/>
    <w:rsid w:val="00037993"/>
    <w:rsid w:val="00042B1A"/>
    <w:rsid w:val="00052492"/>
    <w:rsid w:val="00052CA1"/>
    <w:rsid w:val="00071F1D"/>
    <w:rsid w:val="000735D3"/>
    <w:rsid w:val="000806DF"/>
    <w:rsid w:val="0008160D"/>
    <w:rsid w:val="000863C9"/>
    <w:rsid w:val="000918FC"/>
    <w:rsid w:val="00092097"/>
    <w:rsid w:val="0009333A"/>
    <w:rsid w:val="0009427A"/>
    <w:rsid w:val="000A44D1"/>
    <w:rsid w:val="000A5511"/>
    <w:rsid w:val="000B2617"/>
    <w:rsid w:val="000B650D"/>
    <w:rsid w:val="000B697A"/>
    <w:rsid w:val="000C2407"/>
    <w:rsid w:val="000D2658"/>
    <w:rsid w:val="000E043B"/>
    <w:rsid w:val="000E04CC"/>
    <w:rsid w:val="000E4E02"/>
    <w:rsid w:val="000F305D"/>
    <w:rsid w:val="000F551B"/>
    <w:rsid w:val="000F5924"/>
    <w:rsid w:val="00113ACB"/>
    <w:rsid w:val="00126AF7"/>
    <w:rsid w:val="00130148"/>
    <w:rsid w:val="001313BF"/>
    <w:rsid w:val="00140E14"/>
    <w:rsid w:val="001425D4"/>
    <w:rsid w:val="00147702"/>
    <w:rsid w:val="00147837"/>
    <w:rsid w:val="00157531"/>
    <w:rsid w:val="00160619"/>
    <w:rsid w:val="00165A69"/>
    <w:rsid w:val="001704E1"/>
    <w:rsid w:val="0017239C"/>
    <w:rsid w:val="001724B8"/>
    <w:rsid w:val="00175F2D"/>
    <w:rsid w:val="00176464"/>
    <w:rsid w:val="001928CA"/>
    <w:rsid w:val="0019526B"/>
    <w:rsid w:val="001B61BE"/>
    <w:rsid w:val="001B7212"/>
    <w:rsid w:val="001C7EF8"/>
    <w:rsid w:val="001D7019"/>
    <w:rsid w:val="001D70FE"/>
    <w:rsid w:val="001E27E9"/>
    <w:rsid w:val="001E3679"/>
    <w:rsid w:val="00202141"/>
    <w:rsid w:val="00210928"/>
    <w:rsid w:val="0021178B"/>
    <w:rsid w:val="00222A89"/>
    <w:rsid w:val="00225FD1"/>
    <w:rsid w:val="00233735"/>
    <w:rsid w:val="00242A28"/>
    <w:rsid w:val="00246BB6"/>
    <w:rsid w:val="00250793"/>
    <w:rsid w:val="0025476F"/>
    <w:rsid w:val="00267364"/>
    <w:rsid w:val="002708E8"/>
    <w:rsid w:val="00271538"/>
    <w:rsid w:val="0027241C"/>
    <w:rsid w:val="002725E0"/>
    <w:rsid w:val="002738F6"/>
    <w:rsid w:val="002754A4"/>
    <w:rsid w:val="002776ED"/>
    <w:rsid w:val="0028301F"/>
    <w:rsid w:val="0028451F"/>
    <w:rsid w:val="00290990"/>
    <w:rsid w:val="00293A73"/>
    <w:rsid w:val="00294EA0"/>
    <w:rsid w:val="002A1175"/>
    <w:rsid w:val="002A1CFC"/>
    <w:rsid w:val="002C10C8"/>
    <w:rsid w:val="002C1CE6"/>
    <w:rsid w:val="002D110B"/>
    <w:rsid w:val="002D24F8"/>
    <w:rsid w:val="002D356E"/>
    <w:rsid w:val="002D40CD"/>
    <w:rsid w:val="002D5240"/>
    <w:rsid w:val="002D52B1"/>
    <w:rsid w:val="002E029C"/>
    <w:rsid w:val="002E0659"/>
    <w:rsid w:val="002E1987"/>
    <w:rsid w:val="002E4475"/>
    <w:rsid w:val="002E5738"/>
    <w:rsid w:val="002E7C31"/>
    <w:rsid w:val="002F0D22"/>
    <w:rsid w:val="0030305A"/>
    <w:rsid w:val="003106B3"/>
    <w:rsid w:val="00312562"/>
    <w:rsid w:val="003164F6"/>
    <w:rsid w:val="00317C4A"/>
    <w:rsid w:val="0032069D"/>
    <w:rsid w:val="00326B42"/>
    <w:rsid w:val="003327AB"/>
    <w:rsid w:val="003347BB"/>
    <w:rsid w:val="00337654"/>
    <w:rsid w:val="00352C7B"/>
    <w:rsid w:val="00355F00"/>
    <w:rsid w:val="00356A4D"/>
    <w:rsid w:val="00360F53"/>
    <w:rsid w:val="0037265F"/>
    <w:rsid w:val="00374139"/>
    <w:rsid w:val="00375750"/>
    <w:rsid w:val="0037597D"/>
    <w:rsid w:val="00376BC8"/>
    <w:rsid w:val="003850F1"/>
    <w:rsid w:val="00386B6C"/>
    <w:rsid w:val="00390E4A"/>
    <w:rsid w:val="00392455"/>
    <w:rsid w:val="003935D9"/>
    <w:rsid w:val="00394EC4"/>
    <w:rsid w:val="003A0093"/>
    <w:rsid w:val="003A0B00"/>
    <w:rsid w:val="003A4D63"/>
    <w:rsid w:val="003A523A"/>
    <w:rsid w:val="003B6EEB"/>
    <w:rsid w:val="003E0E06"/>
    <w:rsid w:val="003E18B8"/>
    <w:rsid w:val="003E4C5E"/>
    <w:rsid w:val="003E57A8"/>
    <w:rsid w:val="003E5F75"/>
    <w:rsid w:val="003E6DE7"/>
    <w:rsid w:val="003F0857"/>
    <w:rsid w:val="003F1EEE"/>
    <w:rsid w:val="00403F77"/>
    <w:rsid w:val="004041F0"/>
    <w:rsid w:val="00407874"/>
    <w:rsid w:val="004113EF"/>
    <w:rsid w:val="00415EBF"/>
    <w:rsid w:val="00417E4F"/>
    <w:rsid w:val="00423D5E"/>
    <w:rsid w:val="004344A9"/>
    <w:rsid w:val="004372B0"/>
    <w:rsid w:val="00437F45"/>
    <w:rsid w:val="0044425A"/>
    <w:rsid w:val="00474FD1"/>
    <w:rsid w:val="00477E0F"/>
    <w:rsid w:val="00481EA0"/>
    <w:rsid w:val="004867DD"/>
    <w:rsid w:val="00493E60"/>
    <w:rsid w:val="0049735D"/>
    <w:rsid w:val="004A224F"/>
    <w:rsid w:val="004A4BDD"/>
    <w:rsid w:val="004B0B93"/>
    <w:rsid w:val="004C1D7B"/>
    <w:rsid w:val="004C6781"/>
    <w:rsid w:val="004D047E"/>
    <w:rsid w:val="004D243F"/>
    <w:rsid w:val="004D708D"/>
    <w:rsid w:val="004E130F"/>
    <w:rsid w:val="004F0F2A"/>
    <w:rsid w:val="004F1EB9"/>
    <w:rsid w:val="004F7FF0"/>
    <w:rsid w:val="005032AA"/>
    <w:rsid w:val="005068D5"/>
    <w:rsid w:val="00510C83"/>
    <w:rsid w:val="0051133B"/>
    <w:rsid w:val="0051265B"/>
    <w:rsid w:val="005209B2"/>
    <w:rsid w:val="00524E45"/>
    <w:rsid w:val="00541D58"/>
    <w:rsid w:val="00547EC7"/>
    <w:rsid w:val="005537C0"/>
    <w:rsid w:val="00557F7E"/>
    <w:rsid w:val="005634E0"/>
    <w:rsid w:val="005737DE"/>
    <w:rsid w:val="00574039"/>
    <w:rsid w:val="00575743"/>
    <w:rsid w:val="00590333"/>
    <w:rsid w:val="005925D9"/>
    <w:rsid w:val="00592726"/>
    <w:rsid w:val="0059485D"/>
    <w:rsid w:val="005A12C0"/>
    <w:rsid w:val="005A34E9"/>
    <w:rsid w:val="005A7352"/>
    <w:rsid w:val="005B0E5E"/>
    <w:rsid w:val="005B18FF"/>
    <w:rsid w:val="005B22E5"/>
    <w:rsid w:val="005B254C"/>
    <w:rsid w:val="005B3499"/>
    <w:rsid w:val="005B447B"/>
    <w:rsid w:val="005C24DE"/>
    <w:rsid w:val="005C29FF"/>
    <w:rsid w:val="005C3F25"/>
    <w:rsid w:val="005C4D04"/>
    <w:rsid w:val="005D0F04"/>
    <w:rsid w:val="005D3C4B"/>
    <w:rsid w:val="005E6CD2"/>
    <w:rsid w:val="005E6DE4"/>
    <w:rsid w:val="005F1006"/>
    <w:rsid w:val="005F4290"/>
    <w:rsid w:val="005F7577"/>
    <w:rsid w:val="00602BE4"/>
    <w:rsid w:val="00606E09"/>
    <w:rsid w:val="00610410"/>
    <w:rsid w:val="00615C83"/>
    <w:rsid w:val="00617785"/>
    <w:rsid w:val="00622D15"/>
    <w:rsid w:val="00623E4B"/>
    <w:rsid w:val="00636253"/>
    <w:rsid w:val="0063646D"/>
    <w:rsid w:val="006441F8"/>
    <w:rsid w:val="00644949"/>
    <w:rsid w:val="00645432"/>
    <w:rsid w:val="0065610A"/>
    <w:rsid w:val="00656568"/>
    <w:rsid w:val="00663003"/>
    <w:rsid w:val="00665AA0"/>
    <w:rsid w:val="00683C41"/>
    <w:rsid w:val="00684782"/>
    <w:rsid w:val="00686961"/>
    <w:rsid w:val="00687315"/>
    <w:rsid w:val="006A301A"/>
    <w:rsid w:val="006A6C2D"/>
    <w:rsid w:val="006B4AB7"/>
    <w:rsid w:val="006B5E8B"/>
    <w:rsid w:val="006C20FE"/>
    <w:rsid w:val="006D348A"/>
    <w:rsid w:val="006D7321"/>
    <w:rsid w:val="006D748E"/>
    <w:rsid w:val="006E632B"/>
    <w:rsid w:val="006F4BB1"/>
    <w:rsid w:val="0070069D"/>
    <w:rsid w:val="00701BFA"/>
    <w:rsid w:val="007079AD"/>
    <w:rsid w:val="00713642"/>
    <w:rsid w:val="00714976"/>
    <w:rsid w:val="00715FB5"/>
    <w:rsid w:val="00720E72"/>
    <w:rsid w:val="00723408"/>
    <w:rsid w:val="00731650"/>
    <w:rsid w:val="007322B0"/>
    <w:rsid w:val="00733922"/>
    <w:rsid w:val="00742215"/>
    <w:rsid w:val="00742D0F"/>
    <w:rsid w:val="00743B0E"/>
    <w:rsid w:val="007476B5"/>
    <w:rsid w:val="00750FE8"/>
    <w:rsid w:val="00751FD1"/>
    <w:rsid w:val="007520A2"/>
    <w:rsid w:val="00752A84"/>
    <w:rsid w:val="00761222"/>
    <w:rsid w:val="007622CD"/>
    <w:rsid w:val="00771CEA"/>
    <w:rsid w:val="00775AD9"/>
    <w:rsid w:val="00776F3A"/>
    <w:rsid w:val="00781E1F"/>
    <w:rsid w:val="0078224C"/>
    <w:rsid w:val="007825C6"/>
    <w:rsid w:val="007838D8"/>
    <w:rsid w:val="00787998"/>
    <w:rsid w:val="007915F8"/>
    <w:rsid w:val="00795491"/>
    <w:rsid w:val="007A10D2"/>
    <w:rsid w:val="007A3922"/>
    <w:rsid w:val="007B3913"/>
    <w:rsid w:val="007B3E29"/>
    <w:rsid w:val="007C4478"/>
    <w:rsid w:val="007C46D2"/>
    <w:rsid w:val="007D243F"/>
    <w:rsid w:val="007D4256"/>
    <w:rsid w:val="007D75EF"/>
    <w:rsid w:val="007E0B43"/>
    <w:rsid w:val="007E4B17"/>
    <w:rsid w:val="007E7062"/>
    <w:rsid w:val="007F41C9"/>
    <w:rsid w:val="007F5E0E"/>
    <w:rsid w:val="007F68FD"/>
    <w:rsid w:val="00810063"/>
    <w:rsid w:val="008147DB"/>
    <w:rsid w:val="0081522D"/>
    <w:rsid w:val="00816D60"/>
    <w:rsid w:val="008235AA"/>
    <w:rsid w:val="008268C6"/>
    <w:rsid w:val="008571B6"/>
    <w:rsid w:val="00857C01"/>
    <w:rsid w:val="00870C4C"/>
    <w:rsid w:val="00876555"/>
    <w:rsid w:val="00877100"/>
    <w:rsid w:val="00880B2C"/>
    <w:rsid w:val="008873E3"/>
    <w:rsid w:val="00893851"/>
    <w:rsid w:val="0089730B"/>
    <w:rsid w:val="008B4C17"/>
    <w:rsid w:val="008B7733"/>
    <w:rsid w:val="008C017F"/>
    <w:rsid w:val="008C19D6"/>
    <w:rsid w:val="008C4255"/>
    <w:rsid w:val="008C4839"/>
    <w:rsid w:val="008C4D3F"/>
    <w:rsid w:val="008E12BE"/>
    <w:rsid w:val="008E62A1"/>
    <w:rsid w:val="008F7726"/>
    <w:rsid w:val="008F7C1A"/>
    <w:rsid w:val="00901538"/>
    <w:rsid w:val="00904CC5"/>
    <w:rsid w:val="0090652A"/>
    <w:rsid w:val="00911CD0"/>
    <w:rsid w:val="00913BA2"/>
    <w:rsid w:val="00917FE0"/>
    <w:rsid w:val="0092080F"/>
    <w:rsid w:val="0092214E"/>
    <w:rsid w:val="009229DC"/>
    <w:rsid w:val="00923898"/>
    <w:rsid w:val="00924ADE"/>
    <w:rsid w:val="00930CBB"/>
    <w:rsid w:val="009317AA"/>
    <w:rsid w:val="00934DE6"/>
    <w:rsid w:val="0094720A"/>
    <w:rsid w:val="0094736B"/>
    <w:rsid w:val="00955E1A"/>
    <w:rsid w:val="009627DA"/>
    <w:rsid w:val="00964D68"/>
    <w:rsid w:val="00967B0B"/>
    <w:rsid w:val="00970810"/>
    <w:rsid w:val="00972612"/>
    <w:rsid w:val="00976CA4"/>
    <w:rsid w:val="00976F3D"/>
    <w:rsid w:val="00980EB7"/>
    <w:rsid w:val="00987931"/>
    <w:rsid w:val="0099058A"/>
    <w:rsid w:val="00993A19"/>
    <w:rsid w:val="00997ACF"/>
    <w:rsid w:val="009A405B"/>
    <w:rsid w:val="009A7027"/>
    <w:rsid w:val="009B33EA"/>
    <w:rsid w:val="009B3FC5"/>
    <w:rsid w:val="009B54BB"/>
    <w:rsid w:val="009B5B8A"/>
    <w:rsid w:val="009C23DA"/>
    <w:rsid w:val="009C4712"/>
    <w:rsid w:val="009D278F"/>
    <w:rsid w:val="009D4884"/>
    <w:rsid w:val="009E0966"/>
    <w:rsid w:val="009E5909"/>
    <w:rsid w:val="009E5A1F"/>
    <w:rsid w:val="009E601F"/>
    <w:rsid w:val="009F38B0"/>
    <w:rsid w:val="009F46D0"/>
    <w:rsid w:val="009F5E26"/>
    <w:rsid w:val="00A01F42"/>
    <w:rsid w:val="00A026CC"/>
    <w:rsid w:val="00A05C53"/>
    <w:rsid w:val="00A073E2"/>
    <w:rsid w:val="00A074DF"/>
    <w:rsid w:val="00A11A2B"/>
    <w:rsid w:val="00A15CC8"/>
    <w:rsid w:val="00A2716B"/>
    <w:rsid w:val="00A467EF"/>
    <w:rsid w:val="00A46F16"/>
    <w:rsid w:val="00A4761C"/>
    <w:rsid w:val="00A50442"/>
    <w:rsid w:val="00A51D45"/>
    <w:rsid w:val="00A55C26"/>
    <w:rsid w:val="00A57534"/>
    <w:rsid w:val="00A600ED"/>
    <w:rsid w:val="00A62A18"/>
    <w:rsid w:val="00A64EC0"/>
    <w:rsid w:val="00A67F03"/>
    <w:rsid w:val="00A724B4"/>
    <w:rsid w:val="00A91F25"/>
    <w:rsid w:val="00A95D87"/>
    <w:rsid w:val="00AA7BEB"/>
    <w:rsid w:val="00AA7C4B"/>
    <w:rsid w:val="00AA7C6D"/>
    <w:rsid w:val="00AB12D9"/>
    <w:rsid w:val="00AD0D32"/>
    <w:rsid w:val="00AD64EA"/>
    <w:rsid w:val="00AD6FE4"/>
    <w:rsid w:val="00AD7B7C"/>
    <w:rsid w:val="00AD7D40"/>
    <w:rsid w:val="00AE03A8"/>
    <w:rsid w:val="00AE18AF"/>
    <w:rsid w:val="00AE4F4C"/>
    <w:rsid w:val="00AF7615"/>
    <w:rsid w:val="00B03902"/>
    <w:rsid w:val="00B06B3E"/>
    <w:rsid w:val="00B102DE"/>
    <w:rsid w:val="00B11ED7"/>
    <w:rsid w:val="00B13642"/>
    <w:rsid w:val="00B150CE"/>
    <w:rsid w:val="00B23A91"/>
    <w:rsid w:val="00B23BFE"/>
    <w:rsid w:val="00B406BF"/>
    <w:rsid w:val="00B40DDA"/>
    <w:rsid w:val="00B44F00"/>
    <w:rsid w:val="00B45361"/>
    <w:rsid w:val="00B478E2"/>
    <w:rsid w:val="00B5292E"/>
    <w:rsid w:val="00B53407"/>
    <w:rsid w:val="00B60310"/>
    <w:rsid w:val="00B6073F"/>
    <w:rsid w:val="00B67020"/>
    <w:rsid w:val="00B74523"/>
    <w:rsid w:val="00B75699"/>
    <w:rsid w:val="00B85E93"/>
    <w:rsid w:val="00B93448"/>
    <w:rsid w:val="00B9437C"/>
    <w:rsid w:val="00B95E1B"/>
    <w:rsid w:val="00B96A91"/>
    <w:rsid w:val="00BA0C1B"/>
    <w:rsid w:val="00BA2B99"/>
    <w:rsid w:val="00BB4A24"/>
    <w:rsid w:val="00BB6EC8"/>
    <w:rsid w:val="00BC5C28"/>
    <w:rsid w:val="00BD3B6E"/>
    <w:rsid w:val="00BD3E0D"/>
    <w:rsid w:val="00BD7270"/>
    <w:rsid w:val="00BF3B0E"/>
    <w:rsid w:val="00C002D7"/>
    <w:rsid w:val="00C22DF3"/>
    <w:rsid w:val="00C23376"/>
    <w:rsid w:val="00C263C7"/>
    <w:rsid w:val="00C33CCC"/>
    <w:rsid w:val="00C37C78"/>
    <w:rsid w:val="00C4031C"/>
    <w:rsid w:val="00C42D44"/>
    <w:rsid w:val="00C538AC"/>
    <w:rsid w:val="00C631F4"/>
    <w:rsid w:val="00C64939"/>
    <w:rsid w:val="00C67BBB"/>
    <w:rsid w:val="00C67BC9"/>
    <w:rsid w:val="00C70BCE"/>
    <w:rsid w:val="00C71273"/>
    <w:rsid w:val="00C73621"/>
    <w:rsid w:val="00C74EA4"/>
    <w:rsid w:val="00C8130B"/>
    <w:rsid w:val="00C90829"/>
    <w:rsid w:val="00CB3677"/>
    <w:rsid w:val="00CC2CA3"/>
    <w:rsid w:val="00CD48B6"/>
    <w:rsid w:val="00CD574F"/>
    <w:rsid w:val="00CD604B"/>
    <w:rsid w:val="00CE0B01"/>
    <w:rsid w:val="00CE2FC7"/>
    <w:rsid w:val="00CE4421"/>
    <w:rsid w:val="00CE46F1"/>
    <w:rsid w:val="00CF6643"/>
    <w:rsid w:val="00D00851"/>
    <w:rsid w:val="00D01BAF"/>
    <w:rsid w:val="00D032F7"/>
    <w:rsid w:val="00D04D6D"/>
    <w:rsid w:val="00D05704"/>
    <w:rsid w:val="00D07574"/>
    <w:rsid w:val="00D15648"/>
    <w:rsid w:val="00D2072A"/>
    <w:rsid w:val="00D22FA7"/>
    <w:rsid w:val="00D23C82"/>
    <w:rsid w:val="00D27759"/>
    <w:rsid w:val="00D3210D"/>
    <w:rsid w:val="00D33340"/>
    <w:rsid w:val="00D46EC0"/>
    <w:rsid w:val="00D51D71"/>
    <w:rsid w:val="00D532C2"/>
    <w:rsid w:val="00D540D4"/>
    <w:rsid w:val="00D57458"/>
    <w:rsid w:val="00D57F79"/>
    <w:rsid w:val="00D606B3"/>
    <w:rsid w:val="00D6274C"/>
    <w:rsid w:val="00D66644"/>
    <w:rsid w:val="00D67A3A"/>
    <w:rsid w:val="00D7701A"/>
    <w:rsid w:val="00D80060"/>
    <w:rsid w:val="00D869E5"/>
    <w:rsid w:val="00D87070"/>
    <w:rsid w:val="00D905CF"/>
    <w:rsid w:val="00D92247"/>
    <w:rsid w:val="00D93225"/>
    <w:rsid w:val="00D93CED"/>
    <w:rsid w:val="00D97718"/>
    <w:rsid w:val="00DA2F98"/>
    <w:rsid w:val="00DB1D14"/>
    <w:rsid w:val="00DB2F4A"/>
    <w:rsid w:val="00DC13B4"/>
    <w:rsid w:val="00DC4DE6"/>
    <w:rsid w:val="00DD05D8"/>
    <w:rsid w:val="00DD3034"/>
    <w:rsid w:val="00DD5AE9"/>
    <w:rsid w:val="00DD6B25"/>
    <w:rsid w:val="00DE6DE5"/>
    <w:rsid w:val="00DF13FF"/>
    <w:rsid w:val="00DF3FCB"/>
    <w:rsid w:val="00DF67F4"/>
    <w:rsid w:val="00E00534"/>
    <w:rsid w:val="00E107C4"/>
    <w:rsid w:val="00E10C2B"/>
    <w:rsid w:val="00E13AA8"/>
    <w:rsid w:val="00E14377"/>
    <w:rsid w:val="00E15873"/>
    <w:rsid w:val="00E16E41"/>
    <w:rsid w:val="00E3420F"/>
    <w:rsid w:val="00E44BC7"/>
    <w:rsid w:val="00E5662C"/>
    <w:rsid w:val="00E56B37"/>
    <w:rsid w:val="00E57E05"/>
    <w:rsid w:val="00E61120"/>
    <w:rsid w:val="00E650B7"/>
    <w:rsid w:val="00E87786"/>
    <w:rsid w:val="00E91930"/>
    <w:rsid w:val="00E94A0D"/>
    <w:rsid w:val="00E95BD2"/>
    <w:rsid w:val="00EA08DB"/>
    <w:rsid w:val="00ED4578"/>
    <w:rsid w:val="00ED46E7"/>
    <w:rsid w:val="00ED7BED"/>
    <w:rsid w:val="00EE0C29"/>
    <w:rsid w:val="00EE0F4D"/>
    <w:rsid w:val="00EE4C61"/>
    <w:rsid w:val="00EF7059"/>
    <w:rsid w:val="00F02F75"/>
    <w:rsid w:val="00F0421B"/>
    <w:rsid w:val="00F04346"/>
    <w:rsid w:val="00F12CF9"/>
    <w:rsid w:val="00F1363C"/>
    <w:rsid w:val="00F15AF0"/>
    <w:rsid w:val="00F232E4"/>
    <w:rsid w:val="00F25F2F"/>
    <w:rsid w:val="00F262CE"/>
    <w:rsid w:val="00F301EF"/>
    <w:rsid w:val="00F375C1"/>
    <w:rsid w:val="00F46D85"/>
    <w:rsid w:val="00F571FE"/>
    <w:rsid w:val="00F66044"/>
    <w:rsid w:val="00F72D99"/>
    <w:rsid w:val="00F73D8B"/>
    <w:rsid w:val="00F90AE0"/>
    <w:rsid w:val="00F94592"/>
    <w:rsid w:val="00F94837"/>
    <w:rsid w:val="00FA665E"/>
    <w:rsid w:val="00FB7688"/>
    <w:rsid w:val="00FC2923"/>
    <w:rsid w:val="00FC7D2B"/>
    <w:rsid w:val="00FD3D5C"/>
    <w:rsid w:val="00FD5B48"/>
    <w:rsid w:val="00FE1E14"/>
    <w:rsid w:val="00FE31FD"/>
    <w:rsid w:val="00FE4872"/>
    <w:rsid w:val="00FE4EE1"/>
    <w:rsid w:val="00FF3A5E"/>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356E"/>
    <w:rPr>
      <w:sz w:val="24"/>
      <w:szCs w:val="24"/>
    </w:rPr>
  </w:style>
  <w:style w:type="paragraph" w:styleId="Heading1">
    <w:name w:val="heading 1"/>
    <w:basedOn w:val="Normal"/>
    <w:next w:val="Normal"/>
    <w:link w:val="Heading1Char"/>
    <w:uiPriority w:val="99"/>
    <w:qFormat/>
    <w:rsid w:val="002D356E"/>
    <w:pPr>
      <w:keepNext/>
      <w:jc w:val="center"/>
      <w:outlineLvl w:val="0"/>
    </w:pPr>
    <w:rPr>
      <w:sz w:val="28"/>
      <w:szCs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80EB7"/>
    <w:rPr>
      <w:rFonts w:ascii="Cambria" w:hAnsi="Cambria" w:cs="Cambria"/>
      <w:b/>
      <w:bCs/>
      <w:kern w:val="32"/>
      <w:sz w:val="32"/>
      <w:szCs w:val="32"/>
    </w:rPr>
  </w:style>
  <w:style w:type="paragraph" w:styleId="BodyText">
    <w:name w:val="Body Text"/>
    <w:basedOn w:val="Normal"/>
    <w:link w:val="BodyTextChar"/>
    <w:uiPriority w:val="99"/>
    <w:rsid w:val="002D356E"/>
    <w:pPr>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980EB7"/>
    <w:rPr>
      <w:sz w:val="24"/>
      <w:szCs w:val="24"/>
    </w:rPr>
  </w:style>
  <w:style w:type="paragraph" w:styleId="BodyTextIndent">
    <w:name w:val="Body Text Indent"/>
    <w:basedOn w:val="Normal"/>
    <w:link w:val="BodyTextIndentChar"/>
    <w:uiPriority w:val="99"/>
    <w:rsid w:val="002D356E"/>
    <w:pPr>
      <w:ind w:firstLine="720"/>
      <w:jc w:val="both"/>
    </w:pPr>
    <w:rPr>
      <w:sz w:val="28"/>
      <w:szCs w:val="28"/>
    </w:rPr>
  </w:style>
  <w:style w:type="character" w:customStyle="1" w:styleId="BodyTextIndentChar">
    <w:name w:val="Body Text Indent Char"/>
    <w:basedOn w:val="DefaultParagraphFont"/>
    <w:link w:val="BodyTextIndent"/>
    <w:uiPriority w:val="99"/>
    <w:locked/>
    <w:rsid w:val="00686961"/>
    <w:rPr>
      <w:sz w:val="24"/>
      <w:szCs w:val="24"/>
    </w:rPr>
  </w:style>
  <w:style w:type="paragraph" w:styleId="BodyTextIndent2">
    <w:name w:val="Body Text Indent 2"/>
    <w:basedOn w:val="Normal"/>
    <w:link w:val="BodyTextIndent2Char"/>
    <w:uiPriority w:val="99"/>
    <w:rsid w:val="002D356E"/>
    <w:pPr>
      <w:ind w:firstLine="708"/>
      <w:jc w:val="both"/>
    </w:pPr>
    <w:rPr>
      <w:sz w:val="28"/>
      <w:szCs w:val="28"/>
    </w:rPr>
  </w:style>
  <w:style w:type="character" w:customStyle="1" w:styleId="BodyTextIndent2Char">
    <w:name w:val="Body Text Indent 2 Char"/>
    <w:basedOn w:val="DefaultParagraphFont"/>
    <w:link w:val="BodyTextIndent2"/>
    <w:uiPriority w:val="99"/>
    <w:locked/>
    <w:rsid w:val="003106B3"/>
    <w:rPr>
      <w:sz w:val="24"/>
      <w:szCs w:val="24"/>
    </w:rPr>
  </w:style>
  <w:style w:type="paragraph" w:styleId="BodyText2">
    <w:name w:val="Body Text 2"/>
    <w:basedOn w:val="Normal"/>
    <w:link w:val="BodyText2Char"/>
    <w:uiPriority w:val="99"/>
    <w:rsid w:val="005A12C0"/>
    <w:pPr>
      <w:ind w:firstLine="851"/>
    </w:pPr>
  </w:style>
  <w:style w:type="character" w:customStyle="1" w:styleId="BodyText2Char">
    <w:name w:val="Body Text 2 Char"/>
    <w:basedOn w:val="DefaultParagraphFont"/>
    <w:link w:val="BodyText2"/>
    <w:uiPriority w:val="99"/>
    <w:semiHidden/>
    <w:locked/>
    <w:rsid w:val="00980EB7"/>
    <w:rPr>
      <w:sz w:val="24"/>
      <w:szCs w:val="24"/>
    </w:rPr>
  </w:style>
  <w:style w:type="character" w:styleId="PageNumber">
    <w:name w:val="page number"/>
    <w:basedOn w:val="DefaultParagraphFont"/>
    <w:uiPriority w:val="99"/>
    <w:rsid w:val="002D356E"/>
  </w:style>
  <w:style w:type="paragraph" w:styleId="Header">
    <w:name w:val="header"/>
    <w:basedOn w:val="Normal"/>
    <w:link w:val="HeaderChar"/>
    <w:uiPriority w:val="99"/>
    <w:rsid w:val="002D356E"/>
    <w:pPr>
      <w:tabs>
        <w:tab w:val="center" w:pos="4677"/>
        <w:tab w:val="right" w:pos="9355"/>
      </w:tabs>
    </w:pPr>
  </w:style>
  <w:style w:type="character" w:customStyle="1" w:styleId="HeaderChar">
    <w:name w:val="Header Char"/>
    <w:basedOn w:val="DefaultParagraphFont"/>
    <w:link w:val="Header"/>
    <w:uiPriority w:val="99"/>
    <w:semiHidden/>
    <w:locked/>
    <w:rsid w:val="00980EB7"/>
    <w:rPr>
      <w:sz w:val="24"/>
      <w:szCs w:val="24"/>
    </w:rPr>
  </w:style>
  <w:style w:type="paragraph" w:styleId="Footer">
    <w:name w:val="footer"/>
    <w:basedOn w:val="Normal"/>
    <w:link w:val="FooterChar"/>
    <w:uiPriority w:val="99"/>
    <w:rsid w:val="00665AA0"/>
    <w:pPr>
      <w:tabs>
        <w:tab w:val="center" w:pos="4677"/>
        <w:tab w:val="right" w:pos="9355"/>
      </w:tabs>
    </w:pPr>
  </w:style>
  <w:style w:type="character" w:customStyle="1" w:styleId="FooterChar">
    <w:name w:val="Footer Char"/>
    <w:basedOn w:val="DefaultParagraphFont"/>
    <w:link w:val="Footer"/>
    <w:uiPriority w:val="99"/>
    <w:semiHidden/>
    <w:locked/>
    <w:rsid w:val="00980EB7"/>
    <w:rPr>
      <w:sz w:val="24"/>
      <w:szCs w:val="24"/>
    </w:rPr>
  </w:style>
  <w:style w:type="paragraph" w:styleId="Title">
    <w:name w:val="Title"/>
    <w:basedOn w:val="Normal"/>
    <w:link w:val="TitleChar"/>
    <w:uiPriority w:val="99"/>
    <w:qFormat/>
    <w:rsid w:val="00665AA0"/>
    <w:pPr>
      <w:jc w:val="center"/>
    </w:pPr>
    <w:rPr>
      <w:b/>
      <w:bCs/>
      <w:spacing w:val="60"/>
    </w:rPr>
  </w:style>
  <w:style w:type="character" w:customStyle="1" w:styleId="TitleChar">
    <w:name w:val="Title Char"/>
    <w:basedOn w:val="DefaultParagraphFont"/>
    <w:link w:val="Title"/>
    <w:uiPriority w:val="99"/>
    <w:locked/>
    <w:rsid w:val="00AD6FE4"/>
    <w:rPr>
      <w:b/>
      <w:bCs/>
      <w:spacing w:val="60"/>
      <w:sz w:val="24"/>
      <w:szCs w:val="24"/>
    </w:rPr>
  </w:style>
  <w:style w:type="paragraph" w:customStyle="1" w:styleId="BodyText21">
    <w:name w:val="Body Text 21"/>
    <w:basedOn w:val="Normal"/>
    <w:uiPriority w:val="99"/>
    <w:rsid w:val="00A67F03"/>
    <w:pPr>
      <w:ind w:firstLine="851"/>
    </w:pPr>
  </w:style>
  <w:style w:type="paragraph" w:styleId="BalloonText">
    <w:name w:val="Balloon Text"/>
    <w:basedOn w:val="Normal"/>
    <w:link w:val="BalloonTextChar"/>
    <w:uiPriority w:val="99"/>
    <w:semiHidden/>
    <w:rsid w:val="008C4D3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80EB7"/>
    <w:rPr>
      <w:sz w:val="2"/>
      <w:szCs w:val="2"/>
    </w:rPr>
  </w:style>
  <w:style w:type="paragraph" w:styleId="BodyTextIndent3">
    <w:name w:val="Body Text Indent 3"/>
    <w:basedOn w:val="Normal"/>
    <w:link w:val="BodyTextIndent3Char"/>
    <w:uiPriority w:val="99"/>
    <w:rsid w:val="00092097"/>
    <w:pPr>
      <w:spacing w:after="120"/>
      <w:ind w:left="283"/>
    </w:pPr>
    <w:rPr>
      <w:sz w:val="16"/>
      <w:szCs w:val="16"/>
    </w:rPr>
  </w:style>
  <w:style w:type="character" w:customStyle="1" w:styleId="BodyTextIndent3Char">
    <w:name w:val="Body Text Indent 3 Char"/>
    <w:basedOn w:val="DefaultParagraphFont"/>
    <w:link w:val="BodyTextIndent3"/>
    <w:uiPriority w:val="99"/>
    <w:semiHidden/>
    <w:locked/>
    <w:rsid w:val="00980EB7"/>
    <w:rPr>
      <w:sz w:val="16"/>
      <w:szCs w:val="16"/>
    </w:rPr>
  </w:style>
  <w:style w:type="paragraph" w:styleId="PlainText">
    <w:name w:val="Plain Text"/>
    <w:basedOn w:val="Normal"/>
    <w:link w:val="PlainTextChar"/>
    <w:uiPriority w:val="99"/>
    <w:rsid w:val="00092097"/>
    <w:rPr>
      <w:rFonts w:ascii="Courier New" w:hAnsi="Courier New" w:cs="Courier New"/>
      <w:sz w:val="20"/>
      <w:szCs w:val="20"/>
    </w:rPr>
  </w:style>
  <w:style w:type="character" w:customStyle="1" w:styleId="PlainTextChar">
    <w:name w:val="Plain Text Char"/>
    <w:basedOn w:val="DefaultParagraphFont"/>
    <w:link w:val="PlainText"/>
    <w:uiPriority w:val="99"/>
    <w:semiHidden/>
    <w:locked/>
    <w:rsid w:val="00980EB7"/>
    <w:rPr>
      <w:rFonts w:ascii="Courier New" w:hAnsi="Courier New" w:cs="Courier New"/>
      <w:sz w:val="20"/>
      <w:szCs w:val="20"/>
    </w:rPr>
  </w:style>
  <w:style w:type="paragraph" w:customStyle="1" w:styleId="ConsPlusTitle">
    <w:name w:val="ConsPlusTitle"/>
    <w:uiPriority w:val="99"/>
    <w:rsid w:val="007D4256"/>
    <w:pPr>
      <w:autoSpaceDE w:val="0"/>
      <w:autoSpaceDN w:val="0"/>
      <w:adjustRightInd w:val="0"/>
    </w:pPr>
    <w:rPr>
      <w:b/>
      <w:bCs/>
      <w:sz w:val="26"/>
      <w:szCs w:val="26"/>
    </w:rPr>
  </w:style>
  <w:style w:type="character" w:customStyle="1" w:styleId="a">
    <w:name w:val="Гипертекстовая ссылка"/>
    <w:basedOn w:val="DefaultParagraphFont"/>
    <w:uiPriority w:val="99"/>
    <w:rsid w:val="00417E4F"/>
    <w:rPr>
      <w:color w:val="008000"/>
      <w:u w:val="single"/>
    </w:rPr>
  </w:style>
  <w:style w:type="paragraph" w:customStyle="1" w:styleId="ConsPlusNonformat">
    <w:name w:val="ConsPlusNonformat"/>
    <w:uiPriority w:val="99"/>
    <w:rsid w:val="003E6DE7"/>
    <w:pPr>
      <w:autoSpaceDE w:val="0"/>
      <w:autoSpaceDN w:val="0"/>
      <w:adjustRightInd w:val="0"/>
    </w:pPr>
    <w:rPr>
      <w:rFonts w:ascii="Courier New"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39863E4AB3669AC2666F010715250D05F908A1FC7AB8FB1092405BED12200D23585D0B1669EFD9225B2CI"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102</TotalTime>
  <Pages>4</Pages>
  <Words>1536</Words>
  <Characters>8757</Characters>
  <Application>Microsoft Office Outlook</Application>
  <DocSecurity>0</DocSecurity>
  <Lines>0</Lines>
  <Paragraphs>0</Paragraphs>
  <ScaleCrop>false</ScaleCrop>
  <Company>SKVS</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Slepuhin</dc:creator>
  <cp:keywords/>
  <dc:description/>
  <cp:lastModifiedBy>Наталья</cp:lastModifiedBy>
  <cp:revision>9</cp:revision>
  <cp:lastPrinted>2014-05-08T08:10:00Z</cp:lastPrinted>
  <dcterms:created xsi:type="dcterms:W3CDTF">2014-04-11T10:56:00Z</dcterms:created>
  <dcterms:modified xsi:type="dcterms:W3CDTF">2014-05-08T08:58:00Z</dcterms:modified>
</cp:coreProperties>
</file>