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434" w:rsidRPr="0043628C" w:rsidRDefault="00691434" w:rsidP="00AB2016">
      <w:pPr>
        <w:pStyle w:val="BodyText"/>
        <w:jc w:val="right"/>
        <w:rPr>
          <w:rFonts w:ascii="Times New Roman" w:hAnsi="Times New Roman" w:cs="Times New Roman"/>
          <w:i/>
          <w:iCs/>
          <w:sz w:val="20"/>
          <w:szCs w:val="20"/>
        </w:rPr>
      </w:pPr>
      <w:r w:rsidRPr="0043628C">
        <w:rPr>
          <w:rFonts w:ascii="Times New Roman" w:hAnsi="Times New Roman" w:cs="Times New Roman"/>
          <w:i/>
          <w:iCs/>
          <w:sz w:val="20"/>
          <w:szCs w:val="20"/>
        </w:rPr>
        <w:t>Судья Сивенков С.В.</w:t>
      </w:r>
    </w:p>
    <w:p w:rsidR="00691434" w:rsidRPr="00AB2016" w:rsidRDefault="00691434" w:rsidP="00AB2016">
      <w:pPr>
        <w:pStyle w:val="BodyText"/>
        <w:jc w:val="right"/>
        <w:rPr>
          <w:rFonts w:ascii="Times New Roman" w:hAnsi="Times New Roman" w:cs="Times New Roman"/>
          <w:sz w:val="26"/>
          <w:szCs w:val="26"/>
        </w:rPr>
      </w:pPr>
    </w:p>
    <w:p w:rsidR="00691434" w:rsidRDefault="00691434" w:rsidP="000B3B83">
      <w:pPr>
        <w:spacing w:after="0" w:line="240" w:lineRule="auto"/>
        <w:jc w:val="center"/>
        <w:rPr>
          <w:rFonts w:ascii="Times New Roman" w:hAnsi="Times New Roman" w:cs="Times New Roman"/>
          <w:sz w:val="26"/>
          <w:szCs w:val="26"/>
        </w:rPr>
      </w:pPr>
    </w:p>
    <w:p w:rsidR="00691434" w:rsidRDefault="00691434"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7-69</w:t>
      </w:r>
      <w:r w:rsidRPr="000B3B83">
        <w:rPr>
          <w:rFonts w:ascii="Times New Roman" w:hAnsi="Times New Roman" w:cs="Times New Roman"/>
          <w:sz w:val="26"/>
          <w:szCs w:val="26"/>
        </w:rPr>
        <w:t>/2015</w:t>
      </w:r>
    </w:p>
    <w:p w:rsidR="00691434" w:rsidRPr="000B3B83" w:rsidRDefault="00691434" w:rsidP="000B3B83">
      <w:pPr>
        <w:spacing w:after="0" w:line="240" w:lineRule="auto"/>
        <w:jc w:val="center"/>
        <w:rPr>
          <w:rFonts w:ascii="Times New Roman" w:hAnsi="Times New Roman" w:cs="Times New Roman"/>
          <w:sz w:val="26"/>
          <w:szCs w:val="26"/>
        </w:rPr>
      </w:pPr>
    </w:p>
    <w:p w:rsidR="00691434" w:rsidRPr="000B3B83" w:rsidRDefault="00691434"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691434" w:rsidRPr="006D17D6" w:rsidRDefault="00691434"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Росфиннадзор в</w:t>
      </w:r>
      <w:r>
        <w:rPr>
          <w:rFonts w:ascii="Times New Roman" w:hAnsi="Times New Roman" w:cs="Times New Roman"/>
          <w:sz w:val="26"/>
          <w:szCs w:val="26"/>
        </w:rPr>
        <w:t xml:space="preserve"> РО) Мирчева А.Г.</w:t>
      </w:r>
      <w:r w:rsidRPr="006D17D6">
        <w:rPr>
          <w:rFonts w:ascii="Times New Roman" w:hAnsi="Times New Roman" w:cs="Times New Roman"/>
          <w:sz w:val="26"/>
          <w:szCs w:val="26"/>
        </w:rPr>
        <w:t xml:space="preserve"> 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691434" w:rsidRPr="002E38D5" w:rsidRDefault="00691434"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691434" w:rsidRDefault="00691434"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691434" w:rsidRPr="000B3B83" w:rsidRDefault="00691434"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691434" w:rsidRDefault="00691434" w:rsidP="00D20DDE">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 xml:space="preserve">нии кассовых операций 30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960 руб.,</w:t>
      </w:r>
      <w:r w:rsidRPr="000B3B83">
        <w:rPr>
          <w:rFonts w:ascii="Times New Roman" w:hAnsi="Times New Roman" w:cs="Times New Roman"/>
          <w:sz w:val="26"/>
          <w:szCs w:val="26"/>
        </w:rPr>
        <w:t xml:space="preserve"> </w:t>
      </w:r>
      <w:r>
        <w:rPr>
          <w:rFonts w:ascii="Times New Roman" w:hAnsi="Times New Roman" w:cs="Times New Roman"/>
          <w:sz w:val="26"/>
          <w:szCs w:val="26"/>
        </w:rPr>
        <w:t>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«Исполнение судебных актов Российской Федерации и мировых соглашений по возмещению вреда, причиненного в результате незаконных действий (бездействия) органов государственной власти (государственных органов) либо должностных лиц этих органов, а также в результате деятельности казенных учреждений», направлены и использованы на оплату госпошлины</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630 от 30 декабря </w:t>
      </w:r>
      <w:r w:rsidRPr="000B3B83">
        <w:rPr>
          <w:rFonts w:ascii="Times New Roman" w:hAnsi="Times New Roman" w:cs="Times New Roman"/>
          <w:sz w:val="26"/>
          <w:szCs w:val="26"/>
        </w:rPr>
        <w:t>2013 г.)</w:t>
      </w:r>
      <w:r>
        <w:rPr>
          <w:rFonts w:ascii="Times New Roman" w:hAnsi="Times New Roman" w:cs="Times New Roman"/>
          <w:sz w:val="26"/>
          <w:szCs w:val="26"/>
        </w:rPr>
        <w:t>.</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691434" w:rsidRPr="000B3B83" w:rsidRDefault="00691434"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960 руб.,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30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960 руб.</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691434" w:rsidRPr="000B3B83" w:rsidRDefault="00691434" w:rsidP="00D20DDE">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30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выдача денежных средств федерального бюджета, выделенных</w:t>
      </w:r>
      <w:r w:rsidRPr="00D20DDE">
        <w:rPr>
          <w:rFonts w:ascii="Times New Roman" w:hAnsi="Times New Roman" w:cs="Times New Roman"/>
          <w:sz w:val="26"/>
          <w:szCs w:val="26"/>
        </w:rPr>
        <w:t xml:space="preserve"> </w:t>
      </w:r>
      <w:r>
        <w:rPr>
          <w:rFonts w:ascii="Times New Roman" w:hAnsi="Times New Roman" w:cs="Times New Roman"/>
          <w:sz w:val="26"/>
          <w:szCs w:val="26"/>
        </w:rPr>
        <w:t>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«Исполнение судебных актов Российской Федерации и мировых соглашений по возмещению вреда, причиненного в результате незаконных действий (бездействия) органов государственной власти (государственных органов) либо должностных лиц этих органов, а также в результате деятельности казенных учреждений»</w:t>
      </w:r>
      <w:r w:rsidRPr="000B3B83">
        <w:rPr>
          <w:rFonts w:ascii="Times New Roman" w:hAnsi="Times New Roman" w:cs="Times New Roman"/>
          <w:sz w:val="26"/>
          <w:szCs w:val="26"/>
        </w:rPr>
        <w:t xml:space="preserve">в сумме </w:t>
      </w:r>
      <w:r>
        <w:rPr>
          <w:rFonts w:ascii="Times New Roman" w:hAnsi="Times New Roman" w:cs="Times New Roman"/>
          <w:sz w:val="26"/>
          <w:szCs w:val="26"/>
        </w:rPr>
        <w:t xml:space="preserve">960 руб., </w:t>
      </w:r>
      <w:r w:rsidRPr="000B3B83">
        <w:rPr>
          <w:rFonts w:ascii="Times New Roman" w:hAnsi="Times New Roman" w:cs="Times New Roman"/>
          <w:sz w:val="26"/>
          <w:szCs w:val="26"/>
        </w:rPr>
        <w:t xml:space="preserve">на </w:t>
      </w:r>
      <w:r>
        <w:rPr>
          <w:rFonts w:ascii="Times New Roman" w:hAnsi="Times New Roman" w:cs="Times New Roman"/>
          <w:sz w:val="26"/>
          <w:szCs w:val="26"/>
        </w:rPr>
        <w:t xml:space="preserve">оплату госпошлины </w:t>
      </w:r>
      <w:r w:rsidRPr="000B3B83">
        <w:rPr>
          <w:rFonts w:ascii="Times New Roman" w:hAnsi="Times New Roman" w:cs="Times New Roman"/>
          <w:sz w:val="26"/>
          <w:szCs w:val="26"/>
        </w:rPr>
        <w:t>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30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691434"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691434" w:rsidRPr="000B3B83" w:rsidRDefault="00691434"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691434" w:rsidRPr="000B3B83" w:rsidRDefault="00691434"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691434" w:rsidRPr="00D432EE" w:rsidRDefault="00691434"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691434" w:rsidRDefault="00691434"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691434" w:rsidRDefault="00691434" w:rsidP="000B3B83">
      <w:pPr>
        <w:spacing w:after="0" w:line="240" w:lineRule="auto"/>
        <w:ind w:firstLine="709"/>
        <w:jc w:val="both"/>
        <w:rPr>
          <w:rFonts w:ascii="Times New Roman" w:hAnsi="Times New Roman" w:cs="Times New Roman"/>
          <w:sz w:val="26"/>
          <w:szCs w:val="26"/>
        </w:rPr>
      </w:pPr>
    </w:p>
    <w:p w:rsidR="00691434" w:rsidRPr="000B3B83" w:rsidRDefault="00691434" w:rsidP="000B3B83">
      <w:pPr>
        <w:spacing w:after="0" w:line="240" w:lineRule="auto"/>
        <w:ind w:firstLine="709"/>
        <w:jc w:val="both"/>
        <w:rPr>
          <w:rFonts w:ascii="Times New Roman" w:hAnsi="Times New Roman" w:cs="Times New Roman"/>
          <w:sz w:val="26"/>
          <w:szCs w:val="26"/>
        </w:rPr>
      </w:pPr>
    </w:p>
    <w:p w:rsidR="00691434" w:rsidRPr="000B3B83" w:rsidRDefault="00691434"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691434" w:rsidRPr="000B3B83" w:rsidRDefault="00691434"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691434" w:rsidRDefault="00691434" w:rsidP="00AB2016">
      <w:pPr>
        <w:jc w:val="both"/>
        <w:rPr>
          <w:sz w:val="28"/>
          <w:szCs w:val="28"/>
        </w:rPr>
      </w:pPr>
    </w:p>
    <w:p w:rsidR="00691434" w:rsidRDefault="00691434"/>
    <w:sectPr w:rsidR="00691434"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1434" w:rsidRDefault="00691434">
      <w:r>
        <w:separator/>
      </w:r>
    </w:p>
  </w:endnote>
  <w:endnote w:type="continuationSeparator" w:id="0">
    <w:p w:rsidR="00691434" w:rsidRDefault="006914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1434" w:rsidRDefault="00691434">
      <w:r>
        <w:separator/>
      </w:r>
    </w:p>
  </w:footnote>
  <w:footnote w:type="continuationSeparator" w:id="0">
    <w:p w:rsidR="00691434" w:rsidRDefault="006914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1434" w:rsidRDefault="00691434"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691434" w:rsidRPr="00D41AAE" w:rsidRDefault="00691434">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4243"/>
    <w:rsid w:val="00005886"/>
    <w:rsid w:val="0001579A"/>
    <w:rsid w:val="000276FF"/>
    <w:rsid w:val="000316BA"/>
    <w:rsid w:val="0003764C"/>
    <w:rsid w:val="00041467"/>
    <w:rsid w:val="0004349C"/>
    <w:rsid w:val="000469CE"/>
    <w:rsid w:val="0004722F"/>
    <w:rsid w:val="000A5809"/>
    <w:rsid w:val="000B3B83"/>
    <w:rsid w:val="000B504B"/>
    <w:rsid w:val="000B52F2"/>
    <w:rsid w:val="000B7FF3"/>
    <w:rsid w:val="000C224F"/>
    <w:rsid w:val="000C63A6"/>
    <w:rsid w:val="00101F6F"/>
    <w:rsid w:val="001032DF"/>
    <w:rsid w:val="001210F6"/>
    <w:rsid w:val="00125958"/>
    <w:rsid w:val="00135096"/>
    <w:rsid w:val="00147C9C"/>
    <w:rsid w:val="00154615"/>
    <w:rsid w:val="00163341"/>
    <w:rsid w:val="001730F2"/>
    <w:rsid w:val="00174200"/>
    <w:rsid w:val="001767C3"/>
    <w:rsid w:val="001962FF"/>
    <w:rsid w:val="001970A6"/>
    <w:rsid w:val="001B19A0"/>
    <w:rsid w:val="001E4246"/>
    <w:rsid w:val="001E7EAF"/>
    <w:rsid w:val="00204C68"/>
    <w:rsid w:val="002164BE"/>
    <w:rsid w:val="002425B1"/>
    <w:rsid w:val="0024346B"/>
    <w:rsid w:val="00246503"/>
    <w:rsid w:val="002632A9"/>
    <w:rsid w:val="00263368"/>
    <w:rsid w:val="00266ECE"/>
    <w:rsid w:val="00273FDF"/>
    <w:rsid w:val="00283EA4"/>
    <w:rsid w:val="00293BB1"/>
    <w:rsid w:val="002B07F7"/>
    <w:rsid w:val="002E2F7C"/>
    <w:rsid w:val="002E38D5"/>
    <w:rsid w:val="002E5E87"/>
    <w:rsid w:val="002E78C3"/>
    <w:rsid w:val="00303B1E"/>
    <w:rsid w:val="00303B20"/>
    <w:rsid w:val="003063D5"/>
    <w:rsid w:val="0031077B"/>
    <w:rsid w:val="003118C3"/>
    <w:rsid w:val="0031694C"/>
    <w:rsid w:val="00344282"/>
    <w:rsid w:val="00345AE5"/>
    <w:rsid w:val="00370427"/>
    <w:rsid w:val="003911C4"/>
    <w:rsid w:val="00397831"/>
    <w:rsid w:val="003B01EC"/>
    <w:rsid w:val="003B1A78"/>
    <w:rsid w:val="003C0694"/>
    <w:rsid w:val="003D278F"/>
    <w:rsid w:val="003D29D0"/>
    <w:rsid w:val="003F4642"/>
    <w:rsid w:val="00410B86"/>
    <w:rsid w:val="00411299"/>
    <w:rsid w:val="0041740D"/>
    <w:rsid w:val="00425058"/>
    <w:rsid w:val="0043628C"/>
    <w:rsid w:val="00442AB1"/>
    <w:rsid w:val="004468C4"/>
    <w:rsid w:val="00460C1E"/>
    <w:rsid w:val="00461F35"/>
    <w:rsid w:val="0049294D"/>
    <w:rsid w:val="004A1BCD"/>
    <w:rsid w:val="004C2C57"/>
    <w:rsid w:val="004D00A7"/>
    <w:rsid w:val="004D5164"/>
    <w:rsid w:val="004E02A8"/>
    <w:rsid w:val="004E3087"/>
    <w:rsid w:val="004F0B86"/>
    <w:rsid w:val="004F5F52"/>
    <w:rsid w:val="004F6CCF"/>
    <w:rsid w:val="005268AC"/>
    <w:rsid w:val="00543F8A"/>
    <w:rsid w:val="00576026"/>
    <w:rsid w:val="00576DA6"/>
    <w:rsid w:val="00580F17"/>
    <w:rsid w:val="00592A42"/>
    <w:rsid w:val="005A0CD2"/>
    <w:rsid w:val="005B4C00"/>
    <w:rsid w:val="005B55E0"/>
    <w:rsid w:val="005C6791"/>
    <w:rsid w:val="0060193D"/>
    <w:rsid w:val="00606FEF"/>
    <w:rsid w:val="00613985"/>
    <w:rsid w:val="00616E40"/>
    <w:rsid w:val="0064353E"/>
    <w:rsid w:val="0067511E"/>
    <w:rsid w:val="00676688"/>
    <w:rsid w:val="00680209"/>
    <w:rsid w:val="0069074C"/>
    <w:rsid w:val="00691434"/>
    <w:rsid w:val="006966B9"/>
    <w:rsid w:val="006B27AF"/>
    <w:rsid w:val="006D17D6"/>
    <w:rsid w:val="006D1978"/>
    <w:rsid w:val="006D5B99"/>
    <w:rsid w:val="006E3BFF"/>
    <w:rsid w:val="0073281F"/>
    <w:rsid w:val="00732BCC"/>
    <w:rsid w:val="00742664"/>
    <w:rsid w:val="007472E8"/>
    <w:rsid w:val="007824FC"/>
    <w:rsid w:val="00782B36"/>
    <w:rsid w:val="0079189A"/>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7073"/>
    <w:rsid w:val="009C2584"/>
    <w:rsid w:val="009C2AAD"/>
    <w:rsid w:val="009C4F2A"/>
    <w:rsid w:val="009D58E0"/>
    <w:rsid w:val="009F5D22"/>
    <w:rsid w:val="00A04651"/>
    <w:rsid w:val="00A05109"/>
    <w:rsid w:val="00A3673C"/>
    <w:rsid w:val="00A502C0"/>
    <w:rsid w:val="00A9217F"/>
    <w:rsid w:val="00A951DA"/>
    <w:rsid w:val="00AB2016"/>
    <w:rsid w:val="00AB29EC"/>
    <w:rsid w:val="00AD23D3"/>
    <w:rsid w:val="00AD71BA"/>
    <w:rsid w:val="00AE7E1E"/>
    <w:rsid w:val="00AF3E48"/>
    <w:rsid w:val="00AF4DF3"/>
    <w:rsid w:val="00AF6C5E"/>
    <w:rsid w:val="00B06131"/>
    <w:rsid w:val="00B14A8A"/>
    <w:rsid w:val="00B236FD"/>
    <w:rsid w:val="00B30C81"/>
    <w:rsid w:val="00B408C8"/>
    <w:rsid w:val="00B42042"/>
    <w:rsid w:val="00B42105"/>
    <w:rsid w:val="00B50ABD"/>
    <w:rsid w:val="00B519C2"/>
    <w:rsid w:val="00BD5C2D"/>
    <w:rsid w:val="00BF718F"/>
    <w:rsid w:val="00C0162B"/>
    <w:rsid w:val="00C37D76"/>
    <w:rsid w:val="00C549E6"/>
    <w:rsid w:val="00C54F58"/>
    <w:rsid w:val="00C6624A"/>
    <w:rsid w:val="00C67AFC"/>
    <w:rsid w:val="00CA43EF"/>
    <w:rsid w:val="00CA769A"/>
    <w:rsid w:val="00CB7526"/>
    <w:rsid w:val="00CD149B"/>
    <w:rsid w:val="00D014C4"/>
    <w:rsid w:val="00D13394"/>
    <w:rsid w:val="00D20DDE"/>
    <w:rsid w:val="00D41AAE"/>
    <w:rsid w:val="00D432EE"/>
    <w:rsid w:val="00D578AE"/>
    <w:rsid w:val="00D6794E"/>
    <w:rsid w:val="00D76024"/>
    <w:rsid w:val="00D95F76"/>
    <w:rsid w:val="00DA5C94"/>
    <w:rsid w:val="00DB787A"/>
    <w:rsid w:val="00DD698E"/>
    <w:rsid w:val="00DF6D91"/>
    <w:rsid w:val="00E1007A"/>
    <w:rsid w:val="00E1608F"/>
    <w:rsid w:val="00E2260E"/>
    <w:rsid w:val="00E279D6"/>
    <w:rsid w:val="00E34CA9"/>
    <w:rsid w:val="00E36CE9"/>
    <w:rsid w:val="00E526A5"/>
    <w:rsid w:val="00E64E90"/>
    <w:rsid w:val="00E83FE4"/>
    <w:rsid w:val="00E84677"/>
    <w:rsid w:val="00E9781D"/>
    <w:rsid w:val="00EA64CB"/>
    <w:rsid w:val="00EA7B8A"/>
    <w:rsid w:val="00EC1F26"/>
    <w:rsid w:val="00EC3B71"/>
    <w:rsid w:val="00EE775A"/>
    <w:rsid w:val="00F326B2"/>
    <w:rsid w:val="00F3727F"/>
    <w:rsid w:val="00F464F5"/>
    <w:rsid w:val="00F47337"/>
    <w:rsid w:val="00F65506"/>
    <w:rsid w:val="00F952BA"/>
    <w:rsid w:val="00FA5648"/>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143517661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478</TotalTime>
  <Pages>5</Pages>
  <Words>1822</Words>
  <Characters>10390</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75</cp:revision>
  <cp:lastPrinted>2015-07-13T11:47:00Z</cp:lastPrinted>
  <dcterms:created xsi:type="dcterms:W3CDTF">2015-07-08T12:24:00Z</dcterms:created>
  <dcterms:modified xsi:type="dcterms:W3CDTF">2015-07-22T13:39:00Z</dcterms:modified>
</cp:coreProperties>
</file>