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3D74" w:rsidRPr="00542C71" w:rsidRDefault="00323D74" w:rsidP="0004226D">
      <w:pPr>
        <w:pStyle w:val="BodyText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Председатель суда Голованов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323D74" w:rsidRDefault="00323D74" w:rsidP="0004226D">
      <w:pPr>
        <w:suppressAutoHyphens/>
        <w:jc w:val="center"/>
        <w:rPr>
          <w:sz w:val="26"/>
          <w:szCs w:val="26"/>
        </w:rPr>
      </w:pPr>
    </w:p>
    <w:p w:rsidR="00323D74" w:rsidRPr="00E53465" w:rsidRDefault="00323D74" w:rsidP="0004226D">
      <w:pPr>
        <w:suppressAutoHyphens/>
        <w:jc w:val="center"/>
        <w:rPr>
          <w:sz w:val="28"/>
          <w:szCs w:val="28"/>
        </w:rPr>
      </w:pPr>
      <w:r w:rsidRPr="00E53465">
        <w:rPr>
          <w:sz w:val="28"/>
          <w:szCs w:val="28"/>
        </w:rPr>
        <w:t>РЕШЕНИЕ № 7-</w:t>
      </w:r>
      <w:r>
        <w:rPr>
          <w:sz w:val="28"/>
          <w:szCs w:val="28"/>
        </w:rPr>
        <w:t>85</w:t>
      </w:r>
      <w:r w:rsidRPr="00E53465">
        <w:rPr>
          <w:sz w:val="28"/>
          <w:szCs w:val="28"/>
        </w:rPr>
        <w:t>/2015</w:t>
      </w:r>
    </w:p>
    <w:p w:rsidR="00323D74" w:rsidRPr="00E53465" w:rsidRDefault="00323D74" w:rsidP="0004226D">
      <w:pPr>
        <w:suppressAutoHyphens/>
        <w:jc w:val="center"/>
        <w:rPr>
          <w:sz w:val="28"/>
          <w:szCs w:val="28"/>
        </w:rPr>
      </w:pPr>
      <w:r w:rsidRPr="00E53465">
        <w:rPr>
          <w:sz w:val="28"/>
          <w:szCs w:val="28"/>
        </w:rPr>
        <w:t>(дело № 5-</w:t>
      </w:r>
      <w:r>
        <w:rPr>
          <w:sz w:val="28"/>
          <w:szCs w:val="28"/>
        </w:rPr>
        <w:t>60</w:t>
      </w:r>
      <w:r w:rsidRPr="00E53465">
        <w:rPr>
          <w:sz w:val="28"/>
          <w:szCs w:val="28"/>
        </w:rPr>
        <w:t>/2015)</w:t>
      </w:r>
    </w:p>
    <w:p w:rsidR="00323D74" w:rsidRDefault="00323D74" w:rsidP="0004226D">
      <w:pPr>
        <w:suppressAutoHyphens/>
        <w:rPr>
          <w:sz w:val="28"/>
          <w:szCs w:val="28"/>
        </w:rPr>
      </w:pPr>
    </w:p>
    <w:p w:rsidR="00323D74" w:rsidRPr="00E53465" w:rsidRDefault="00323D74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20</w:t>
      </w:r>
      <w:r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июля</w:t>
      </w:r>
      <w:r w:rsidRPr="00E5346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E53465">
          <w:rPr>
            <w:sz w:val="28"/>
            <w:szCs w:val="28"/>
          </w:rPr>
          <w:t>2015 г</w:t>
        </w:r>
      </w:smartTag>
      <w:r w:rsidRPr="00E53465">
        <w:rPr>
          <w:sz w:val="28"/>
          <w:szCs w:val="28"/>
        </w:rPr>
        <w:t xml:space="preserve">.                                                </w:t>
      </w:r>
      <w:r>
        <w:rPr>
          <w:sz w:val="28"/>
          <w:szCs w:val="28"/>
        </w:rPr>
        <w:t xml:space="preserve">                       </w:t>
      </w:r>
      <w:r>
        <w:rPr>
          <w:sz w:val="28"/>
          <w:szCs w:val="28"/>
        </w:rPr>
        <w:tab/>
        <w:t xml:space="preserve">       </w:t>
      </w:r>
      <w:r w:rsidRPr="00E53465">
        <w:rPr>
          <w:sz w:val="28"/>
          <w:szCs w:val="28"/>
        </w:rPr>
        <w:t>г. Ростов-на-Дону</w:t>
      </w:r>
    </w:p>
    <w:p w:rsidR="00323D74" w:rsidRPr="00E53465" w:rsidRDefault="00323D74" w:rsidP="0004226D">
      <w:pPr>
        <w:suppressAutoHyphens/>
        <w:ind w:firstLine="709"/>
        <w:jc w:val="both"/>
        <w:rPr>
          <w:sz w:val="28"/>
          <w:szCs w:val="28"/>
        </w:rPr>
      </w:pPr>
    </w:p>
    <w:p w:rsidR="00323D74" w:rsidRPr="00E53465" w:rsidRDefault="00323D74" w:rsidP="0004226D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Судья Северо-Кавказского окружного военного суда </w:t>
      </w:r>
      <w:r>
        <w:rPr>
          <w:sz w:val="28"/>
          <w:szCs w:val="28"/>
        </w:rPr>
        <w:t xml:space="preserve">Магомадов Алексей Абдулмажитович </w:t>
      </w:r>
      <w:r w:rsidRPr="00E53465">
        <w:rPr>
          <w:sz w:val="28"/>
          <w:szCs w:val="28"/>
        </w:rPr>
        <w:t>(г. Ростов-на-Дону, пр. Нагибина, д. 28/1), при секретаре</w:t>
      </w:r>
      <w:r>
        <w:rPr>
          <w:sz w:val="28"/>
          <w:szCs w:val="28"/>
        </w:rPr>
        <w:t xml:space="preserve"> Христофоровой Т.А.</w:t>
      </w:r>
      <w:r w:rsidRPr="00E53465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с участием лица, в отношении которого ведется производство по делу об административном правонарушении - Дерезина Д.Ю., </w:t>
      </w:r>
      <w:r w:rsidRPr="00E53465">
        <w:rPr>
          <w:sz w:val="28"/>
          <w:szCs w:val="28"/>
        </w:rPr>
        <w:t xml:space="preserve">рассмотрев жалобу военнослужащего войсковой части </w:t>
      </w:r>
      <w:r>
        <w:rPr>
          <w:sz w:val="28"/>
          <w:szCs w:val="28"/>
        </w:rPr>
        <w:t>01957</w:t>
      </w:r>
      <w:r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сержанта</w:t>
      </w:r>
    </w:p>
    <w:p w:rsidR="00323D74" w:rsidRPr="00E53465" w:rsidRDefault="00323D74" w:rsidP="000430D8">
      <w:pPr>
        <w:suppressAutoHyphens/>
        <w:ind w:left="2410"/>
        <w:jc w:val="both"/>
        <w:rPr>
          <w:sz w:val="28"/>
          <w:szCs w:val="28"/>
        </w:rPr>
      </w:pPr>
      <w:r>
        <w:rPr>
          <w:sz w:val="28"/>
          <w:szCs w:val="28"/>
        </w:rPr>
        <w:t>Дерезина Дмитрия Юрьевича</w:t>
      </w:r>
      <w:r w:rsidRPr="00E5346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2</w:t>
      </w:r>
      <w:r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декабря</w:t>
      </w:r>
      <w:r w:rsidRPr="00E5346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1991 г"/>
        </w:smartTagPr>
        <w:r w:rsidRPr="00E53465">
          <w:rPr>
            <w:sz w:val="28"/>
            <w:szCs w:val="28"/>
          </w:rPr>
          <w:t>19</w:t>
        </w:r>
        <w:r>
          <w:rPr>
            <w:sz w:val="28"/>
            <w:szCs w:val="28"/>
          </w:rPr>
          <w:t>91</w:t>
        </w:r>
        <w:r w:rsidRPr="00E53465">
          <w:rPr>
            <w:sz w:val="28"/>
            <w:szCs w:val="28"/>
          </w:rPr>
          <w:t xml:space="preserve"> г</w:t>
        </w:r>
      </w:smartTag>
      <w:r w:rsidRPr="00E53465">
        <w:rPr>
          <w:sz w:val="28"/>
          <w:szCs w:val="28"/>
        </w:rPr>
        <w:t xml:space="preserve">. в </w:t>
      </w:r>
      <w:r>
        <w:rPr>
          <w:sz w:val="28"/>
          <w:szCs w:val="28"/>
        </w:rPr>
        <w:t>ст-це</w:t>
      </w:r>
      <w:r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Багаевской Багаевского района Ростовской области</w:t>
      </w:r>
      <w:r w:rsidRPr="00E53465">
        <w:rPr>
          <w:sz w:val="28"/>
          <w:szCs w:val="28"/>
        </w:rPr>
        <w:t xml:space="preserve">, </w:t>
      </w:r>
      <w:r>
        <w:rPr>
          <w:sz w:val="28"/>
          <w:szCs w:val="28"/>
        </w:rPr>
        <w:t>зарегистрированного по</w:t>
      </w:r>
      <w:r w:rsidRPr="00E53465">
        <w:rPr>
          <w:sz w:val="28"/>
          <w:szCs w:val="28"/>
        </w:rPr>
        <w:t xml:space="preserve"> адресу: </w:t>
      </w:r>
      <w:r>
        <w:rPr>
          <w:sz w:val="28"/>
          <w:szCs w:val="28"/>
        </w:rPr>
        <w:t>Ростовская область, г. Аксай</w:t>
      </w:r>
      <w:r w:rsidRPr="00E53465">
        <w:rPr>
          <w:sz w:val="28"/>
          <w:szCs w:val="28"/>
        </w:rPr>
        <w:t>,</w:t>
      </w:r>
      <w:r>
        <w:rPr>
          <w:sz w:val="28"/>
          <w:szCs w:val="28"/>
        </w:rPr>
        <w:t xml:space="preserve"> ул. Садовая,</w:t>
      </w:r>
      <w:r w:rsidRPr="00E53465">
        <w:rPr>
          <w:sz w:val="28"/>
          <w:szCs w:val="28"/>
        </w:rPr>
        <w:t xml:space="preserve"> д. </w:t>
      </w:r>
      <w:r>
        <w:rPr>
          <w:sz w:val="28"/>
          <w:szCs w:val="28"/>
        </w:rPr>
        <w:t>22</w:t>
      </w:r>
      <w:r w:rsidRPr="00E53465">
        <w:rPr>
          <w:sz w:val="28"/>
          <w:szCs w:val="28"/>
        </w:rPr>
        <w:t>,</w:t>
      </w:r>
    </w:p>
    <w:p w:rsidR="00323D74" w:rsidRPr="00E53465" w:rsidRDefault="00323D74" w:rsidP="0004226D">
      <w:pPr>
        <w:suppressAutoHyphens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на постановление </w:t>
      </w:r>
      <w:r>
        <w:rPr>
          <w:sz w:val="28"/>
          <w:szCs w:val="28"/>
        </w:rPr>
        <w:t>председателя</w:t>
      </w:r>
      <w:r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Ростовского-на-Дону</w:t>
      </w:r>
      <w:r w:rsidRPr="00E53465">
        <w:rPr>
          <w:sz w:val="28"/>
          <w:szCs w:val="28"/>
        </w:rPr>
        <w:t xml:space="preserve"> гарнизонного военного суда от </w:t>
      </w:r>
      <w:r>
        <w:rPr>
          <w:sz w:val="28"/>
          <w:szCs w:val="28"/>
        </w:rPr>
        <w:t>24</w:t>
      </w:r>
      <w:r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июня</w:t>
      </w:r>
      <w:r w:rsidRPr="00E5346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E53465">
          <w:rPr>
            <w:sz w:val="28"/>
            <w:szCs w:val="28"/>
          </w:rPr>
          <w:t>2015 г</w:t>
        </w:r>
      </w:smartTag>
      <w:r w:rsidRPr="00E53465">
        <w:rPr>
          <w:sz w:val="28"/>
          <w:szCs w:val="28"/>
        </w:rPr>
        <w:t xml:space="preserve">. о назначении </w:t>
      </w:r>
      <w:r>
        <w:rPr>
          <w:sz w:val="28"/>
          <w:szCs w:val="28"/>
        </w:rPr>
        <w:t>Дерезину</w:t>
      </w:r>
      <w:r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Pr="00E53465">
        <w:rPr>
          <w:sz w:val="28"/>
          <w:szCs w:val="28"/>
        </w:rPr>
        <w:t>.</w:t>
      </w:r>
      <w:r>
        <w:rPr>
          <w:sz w:val="28"/>
          <w:szCs w:val="28"/>
        </w:rPr>
        <w:t>Ю</w:t>
      </w:r>
      <w:r w:rsidRPr="00E53465">
        <w:rPr>
          <w:sz w:val="28"/>
          <w:szCs w:val="28"/>
        </w:rPr>
        <w:t>. административного наказания за совершение правонарушения, предусмотренного ч. 1 ст. 12.8 КоАП РФ,</w:t>
      </w:r>
    </w:p>
    <w:p w:rsidR="00323D74" w:rsidRPr="00E53465" w:rsidRDefault="00323D74" w:rsidP="0004226D">
      <w:pPr>
        <w:suppressAutoHyphens/>
        <w:jc w:val="both"/>
        <w:rPr>
          <w:sz w:val="28"/>
          <w:szCs w:val="28"/>
        </w:rPr>
      </w:pPr>
    </w:p>
    <w:p w:rsidR="00323D74" w:rsidRPr="00E53465" w:rsidRDefault="00323D74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E53465">
        <w:rPr>
          <w:sz w:val="28"/>
          <w:szCs w:val="28"/>
        </w:rPr>
        <w:t>УСТАНОВИЛ:</w:t>
      </w:r>
      <w:bookmarkEnd w:id="0"/>
    </w:p>
    <w:p w:rsidR="00323D74" w:rsidRPr="00E53465" w:rsidRDefault="00323D74" w:rsidP="003524F5">
      <w:pPr>
        <w:suppressAutoHyphens/>
        <w:ind w:firstLine="709"/>
        <w:jc w:val="both"/>
        <w:rPr>
          <w:sz w:val="28"/>
          <w:szCs w:val="28"/>
        </w:rPr>
      </w:pPr>
    </w:p>
    <w:p w:rsidR="00323D74" w:rsidRPr="00E53465" w:rsidRDefault="00323D74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Согласно постановлению </w:t>
      </w:r>
      <w:r>
        <w:rPr>
          <w:sz w:val="28"/>
          <w:szCs w:val="28"/>
        </w:rPr>
        <w:t>председателя суда</w:t>
      </w:r>
      <w:r w:rsidRPr="00E53465">
        <w:rPr>
          <w:sz w:val="28"/>
          <w:szCs w:val="28"/>
        </w:rPr>
        <w:t xml:space="preserve">, </w:t>
      </w:r>
      <w:r>
        <w:rPr>
          <w:sz w:val="28"/>
          <w:szCs w:val="28"/>
        </w:rPr>
        <w:t>26</w:t>
      </w:r>
      <w:r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мая</w:t>
      </w:r>
      <w:r w:rsidRPr="00E5346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E53465">
          <w:rPr>
            <w:sz w:val="28"/>
            <w:szCs w:val="28"/>
          </w:rPr>
          <w:t>2015 г</w:t>
        </w:r>
      </w:smartTag>
      <w:r w:rsidRPr="00E53465">
        <w:rPr>
          <w:sz w:val="28"/>
          <w:szCs w:val="28"/>
        </w:rPr>
        <w:t xml:space="preserve">. </w:t>
      </w:r>
      <w:r>
        <w:rPr>
          <w:sz w:val="28"/>
          <w:szCs w:val="28"/>
        </w:rPr>
        <w:t>в</w:t>
      </w:r>
      <w:r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22</w:t>
      </w:r>
      <w:r w:rsidRPr="00E53465">
        <w:rPr>
          <w:sz w:val="28"/>
          <w:szCs w:val="28"/>
        </w:rPr>
        <w:t xml:space="preserve"> час</w:t>
      </w:r>
      <w:r>
        <w:rPr>
          <w:sz w:val="28"/>
          <w:szCs w:val="28"/>
        </w:rPr>
        <w:t>а</w:t>
      </w:r>
      <w:r w:rsidRPr="00E53465">
        <w:rPr>
          <w:sz w:val="28"/>
          <w:szCs w:val="28"/>
        </w:rPr>
        <w:t xml:space="preserve"> на ул. </w:t>
      </w:r>
      <w:r>
        <w:rPr>
          <w:sz w:val="28"/>
          <w:szCs w:val="28"/>
        </w:rPr>
        <w:t xml:space="preserve">Садовой г. Аксай Ростовской области </w:t>
      </w:r>
      <w:r w:rsidRPr="00E53465">
        <w:rPr>
          <w:sz w:val="28"/>
          <w:szCs w:val="28"/>
        </w:rPr>
        <w:t xml:space="preserve">водитель </w:t>
      </w:r>
      <w:r>
        <w:rPr>
          <w:sz w:val="28"/>
          <w:szCs w:val="28"/>
        </w:rPr>
        <w:t>Дерезин</w:t>
      </w:r>
      <w:r w:rsidRPr="00E5346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алкогольного опьянения, чем совершил административ</w:t>
      </w:r>
      <w:r w:rsidRPr="00E5346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>
        <w:rPr>
          <w:sz w:val="28"/>
          <w:szCs w:val="28"/>
        </w:rPr>
        <w:t>Дерезину</w:t>
      </w:r>
      <w:r w:rsidRPr="00E53465">
        <w:rPr>
          <w:sz w:val="28"/>
          <w:szCs w:val="28"/>
        </w:rPr>
        <w:t xml:space="preserve"> назначено административное наказание в виде штрафа в размере </w:t>
      </w:r>
      <w:r>
        <w:rPr>
          <w:sz w:val="28"/>
          <w:szCs w:val="28"/>
        </w:rPr>
        <w:t xml:space="preserve">      </w:t>
      </w:r>
      <w:r w:rsidRPr="00E53465">
        <w:rPr>
          <w:sz w:val="28"/>
          <w:szCs w:val="28"/>
        </w:rPr>
        <w:t>30</w:t>
      </w:r>
      <w:r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 xml:space="preserve">000 руб. с лишением права управления транспортными средствами </w:t>
      </w:r>
      <w:r>
        <w:rPr>
          <w:sz w:val="28"/>
          <w:szCs w:val="28"/>
        </w:rPr>
        <w:t xml:space="preserve">на срок </w:t>
      </w:r>
      <w:r w:rsidRPr="00E53465">
        <w:rPr>
          <w:sz w:val="28"/>
          <w:szCs w:val="28"/>
        </w:rPr>
        <w:t xml:space="preserve">1 год </w:t>
      </w:r>
      <w:r>
        <w:rPr>
          <w:sz w:val="28"/>
          <w:szCs w:val="28"/>
        </w:rPr>
        <w:t>6</w:t>
      </w:r>
      <w:r w:rsidRPr="00E53465">
        <w:rPr>
          <w:sz w:val="28"/>
          <w:szCs w:val="28"/>
        </w:rPr>
        <w:t xml:space="preserve"> месяцев.</w:t>
      </w:r>
    </w:p>
    <w:p w:rsidR="00323D74" w:rsidRPr="00E53465" w:rsidRDefault="00323D74" w:rsidP="00AE4C9B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>
        <w:rPr>
          <w:sz w:val="28"/>
          <w:szCs w:val="28"/>
        </w:rPr>
        <w:t>Дерезин</w:t>
      </w:r>
      <w:r w:rsidRPr="00E53465">
        <w:rPr>
          <w:sz w:val="28"/>
          <w:szCs w:val="28"/>
        </w:rPr>
        <w:t xml:space="preserve"> просит постановление </w:t>
      </w:r>
      <w:r>
        <w:rPr>
          <w:sz w:val="28"/>
          <w:szCs w:val="28"/>
        </w:rPr>
        <w:t>председателя суда</w:t>
      </w:r>
      <w:r w:rsidRPr="00E53465">
        <w:rPr>
          <w:sz w:val="28"/>
          <w:szCs w:val="28"/>
        </w:rPr>
        <w:t xml:space="preserve"> ввиду незаконности</w:t>
      </w:r>
      <w:r>
        <w:rPr>
          <w:sz w:val="28"/>
          <w:szCs w:val="28"/>
        </w:rPr>
        <w:t xml:space="preserve"> и необоснованности</w:t>
      </w:r>
      <w:r w:rsidRPr="00E53465">
        <w:rPr>
          <w:sz w:val="28"/>
          <w:szCs w:val="28"/>
        </w:rPr>
        <w:t xml:space="preserve"> отменить. </w:t>
      </w:r>
    </w:p>
    <w:p w:rsidR="00323D74" w:rsidRDefault="00323D74" w:rsidP="00C5283B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В обоснование жалобы </w:t>
      </w:r>
      <w:r>
        <w:rPr>
          <w:sz w:val="28"/>
          <w:szCs w:val="28"/>
        </w:rPr>
        <w:t>автор указывает</w:t>
      </w:r>
      <w:r w:rsidRPr="00E53465">
        <w:rPr>
          <w:sz w:val="28"/>
          <w:szCs w:val="28"/>
        </w:rPr>
        <w:t xml:space="preserve">, </w:t>
      </w:r>
      <w:r>
        <w:rPr>
          <w:sz w:val="28"/>
          <w:szCs w:val="28"/>
        </w:rPr>
        <w:t>что при рассмотрении дела председателем гарнизонного военного суда он подтвердил первоначальные объяснения относительно обстоятельств совершения им административного правонарушения, которые были даны им в состоянии стресса после дорожно-транспортного происшествия с его участием.</w:t>
      </w:r>
    </w:p>
    <w:p w:rsidR="00323D74" w:rsidRPr="00E53465" w:rsidRDefault="00323D74" w:rsidP="00AE4C9B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Рассмотрев </w:t>
      </w:r>
      <w:r>
        <w:rPr>
          <w:sz w:val="28"/>
          <w:szCs w:val="28"/>
        </w:rPr>
        <w:t>материалы дела и доводы жалобы</w:t>
      </w:r>
      <w:r w:rsidRPr="00E53465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заслушав выступление Дерезина, </w:t>
      </w:r>
      <w:r w:rsidRPr="00E53465">
        <w:rPr>
          <w:sz w:val="28"/>
          <w:szCs w:val="28"/>
        </w:rPr>
        <w:t>нахожу е</w:t>
      </w:r>
      <w:r>
        <w:rPr>
          <w:sz w:val="28"/>
          <w:szCs w:val="28"/>
        </w:rPr>
        <w:t>е</w:t>
      </w:r>
      <w:r w:rsidRPr="00E53465">
        <w:rPr>
          <w:sz w:val="28"/>
          <w:szCs w:val="28"/>
        </w:rPr>
        <w:t xml:space="preserve"> не подлежащей удовлетворению.</w:t>
      </w:r>
    </w:p>
    <w:p w:rsidR="00323D74" w:rsidRPr="00E53465" w:rsidRDefault="00323D74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Вывод </w:t>
      </w:r>
      <w:r>
        <w:rPr>
          <w:sz w:val="28"/>
          <w:szCs w:val="28"/>
        </w:rPr>
        <w:t>судьи</w:t>
      </w:r>
      <w:r w:rsidRPr="00E53465">
        <w:rPr>
          <w:sz w:val="28"/>
          <w:szCs w:val="28"/>
        </w:rPr>
        <w:t xml:space="preserve"> в постановлении о признании в действиях </w:t>
      </w:r>
      <w:r>
        <w:rPr>
          <w:sz w:val="28"/>
          <w:szCs w:val="28"/>
        </w:rPr>
        <w:t>Дерезина</w:t>
      </w:r>
      <w:r w:rsidRPr="00E53465">
        <w:rPr>
          <w:sz w:val="28"/>
          <w:szCs w:val="28"/>
        </w:rPr>
        <w:t xml:space="preserve"> 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323D74" w:rsidRPr="00E53465" w:rsidRDefault="00323D74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Факт совершения </w:t>
      </w:r>
      <w:r>
        <w:rPr>
          <w:sz w:val="28"/>
          <w:szCs w:val="28"/>
        </w:rPr>
        <w:t>Дерезиным</w:t>
      </w:r>
      <w:r w:rsidRPr="00E53465">
        <w:rPr>
          <w:sz w:val="28"/>
          <w:szCs w:val="28"/>
        </w:rPr>
        <w:t xml:space="preserve"> административного правонарушения при указанных обстоятельствах подтверждается протокол</w:t>
      </w:r>
      <w:r>
        <w:rPr>
          <w:sz w:val="28"/>
          <w:szCs w:val="28"/>
        </w:rPr>
        <w:t>а</w:t>
      </w:r>
      <w:r w:rsidRPr="00E53465">
        <w:rPr>
          <w:sz w:val="28"/>
          <w:szCs w:val="28"/>
        </w:rPr>
        <w:t>м</w:t>
      </w:r>
      <w:r>
        <w:rPr>
          <w:sz w:val="28"/>
          <w:szCs w:val="28"/>
        </w:rPr>
        <w:t>и</w:t>
      </w:r>
      <w:r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об отстранении от управления транспортным средством, о задержании транспортного средства</w:t>
      </w:r>
      <w:r w:rsidRPr="00E53465">
        <w:rPr>
          <w:sz w:val="28"/>
          <w:szCs w:val="28"/>
        </w:rPr>
        <w:t>, об административном правонарушении</w:t>
      </w:r>
      <w:r>
        <w:rPr>
          <w:sz w:val="28"/>
          <w:szCs w:val="28"/>
        </w:rPr>
        <w:t xml:space="preserve">, </w:t>
      </w:r>
      <w:r w:rsidRPr="00E53465">
        <w:rPr>
          <w:sz w:val="28"/>
          <w:szCs w:val="28"/>
        </w:rPr>
        <w:t xml:space="preserve">актом освидетельствования на состояние алкогольного опьянения, из которого видно, что </w:t>
      </w:r>
      <w:r>
        <w:rPr>
          <w:sz w:val="28"/>
          <w:szCs w:val="28"/>
        </w:rPr>
        <w:t>Дерезин</w:t>
      </w:r>
      <w:r w:rsidRPr="00E53465">
        <w:rPr>
          <w:sz w:val="28"/>
          <w:szCs w:val="28"/>
        </w:rPr>
        <w:t xml:space="preserve"> при управлении транспортным средством находился в состоянии алкогольного опьянения.</w:t>
      </w:r>
    </w:p>
    <w:p w:rsidR="00323D74" w:rsidRPr="00E53465" w:rsidRDefault="00323D74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Привед</w:t>
      </w:r>
      <w:r>
        <w:rPr>
          <w:sz w:val="28"/>
          <w:szCs w:val="28"/>
        </w:rPr>
        <w:t>е</w:t>
      </w:r>
      <w:r w:rsidRPr="00E53465">
        <w:rPr>
          <w:sz w:val="28"/>
          <w:szCs w:val="28"/>
        </w:rPr>
        <w:t>нные доказательства получены с соблюдением требований закона, содержат необходимые для разрешения дела сведения и не вызывают сомнений в своей достоверности.</w:t>
      </w:r>
    </w:p>
    <w:p w:rsidR="00323D74" w:rsidRPr="00E53465" w:rsidRDefault="00323D74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E53465">
        <w:rPr>
          <w:sz w:val="28"/>
          <w:szCs w:val="28"/>
        </w:rPr>
        <w:t>се собранные по делу доказательства</w:t>
      </w:r>
      <w:r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>получили оценку в соответствии с требованиями ст. 26.11 КоАП РФ. Оснований для переоценки этих доказательств не имеется.</w:t>
      </w:r>
    </w:p>
    <w:p w:rsidR="00323D74" w:rsidRDefault="00323D74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323D74" w:rsidRDefault="00323D74" w:rsidP="007A14D8">
      <w:pPr>
        <w:suppressAutoHyphens/>
        <w:ind w:firstLine="709"/>
        <w:jc w:val="both"/>
        <w:rPr>
          <w:sz w:val="28"/>
          <w:szCs w:val="28"/>
        </w:rPr>
      </w:pPr>
      <w:r w:rsidRPr="007A14D8">
        <w:rPr>
          <w:sz w:val="28"/>
          <w:szCs w:val="28"/>
        </w:rPr>
        <w:t xml:space="preserve">Доводы </w:t>
      </w:r>
      <w:r>
        <w:rPr>
          <w:sz w:val="28"/>
          <w:szCs w:val="28"/>
        </w:rPr>
        <w:t>Дерезина</w:t>
      </w:r>
      <w:r w:rsidRPr="007A14D8">
        <w:rPr>
          <w:sz w:val="28"/>
          <w:szCs w:val="28"/>
        </w:rPr>
        <w:t xml:space="preserve"> о том, что </w:t>
      </w:r>
      <w:r>
        <w:rPr>
          <w:sz w:val="28"/>
          <w:szCs w:val="28"/>
        </w:rPr>
        <w:t>признательные первоначальные объяснения относительно обстоятельств совершения административного правонарушения даны им под воздействием стрессового состояния</w:t>
      </w:r>
      <w:r w:rsidRPr="007A14D8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что якобы автомобилем он не управлял, </w:t>
      </w:r>
      <w:r w:rsidRPr="007A14D8">
        <w:rPr>
          <w:sz w:val="28"/>
          <w:szCs w:val="28"/>
        </w:rPr>
        <w:t xml:space="preserve">являются </w:t>
      </w:r>
      <w:r>
        <w:rPr>
          <w:sz w:val="28"/>
          <w:szCs w:val="28"/>
        </w:rPr>
        <w:t>голословными, материалами дела не подтверждены</w:t>
      </w:r>
      <w:r w:rsidRPr="007A14D8">
        <w:rPr>
          <w:sz w:val="28"/>
          <w:szCs w:val="28"/>
        </w:rPr>
        <w:t xml:space="preserve"> и даны им во избежание привлечения к административной ответственности.</w:t>
      </w:r>
    </w:p>
    <w:p w:rsidR="00323D74" w:rsidRPr="00E53465" w:rsidRDefault="00323D74" w:rsidP="007A14D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</w:t>
      </w:r>
      <w:r w:rsidRPr="00E53465">
        <w:rPr>
          <w:sz w:val="28"/>
          <w:szCs w:val="28"/>
        </w:rPr>
        <w:t xml:space="preserve"> совокупность положенных в </w:t>
      </w:r>
      <w:r>
        <w:rPr>
          <w:sz w:val="28"/>
          <w:szCs w:val="28"/>
        </w:rPr>
        <w:t>основу судебного  постановления</w:t>
      </w:r>
      <w:r w:rsidRPr="00E53465">
        <w:rPr>
          <w:sz w:val="28"/>
          <w:szCs w:val="28"/>
        </w:rPr>
        <w:t xml:space="preserve"> доказательств свидетельствует о наличии в действиях </w:t>
      </w:r>
      <w:r>
        <w:rPr>
          <w:sz w:val="28"/>
          <w:szCs w:val="28"/>
        </w:rPr>
        <w:t xml:space="preserve">Дерезина </w:t>
      </w:r>
      <w:r w:rsidRPr="00E53465">
        <w:rPr>
          <w:sz w:val="28"/>
          <w:szCs w:val="28"/>
        </w:rPr>
        <w:t xml:space="preserve">события и состава административного правонарушения, предусмотренного ч. 1 ст. 12.8 КоАП РФ. </w:t>
      </w:r>
    </w:p>
    <w:p w:rsidR="00323D74" w:rsidRPr="00E53465" w:rsidRDefault="00323D74" w:rsidP="00BF156B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Нарушений, которые могли бы дать основания для вывода о необходимости отмены либо изменения постановления </w:t>
      </w:r>
      <w:r>
        <w:rPr>
          <w:sz w:val="28"/>
          <w:szCs w:val="28"/>
        </w:rPr>
        <w:t>председателя суда</w:t>
      </w:r>
      <w:r w:rsidRPr="00E53465">
        <w:rPr>
          <w:sz w:val="28"/>
          <w:szCs w:val="28"/>
        </w:rPr>
        <w:t>, из дела не усматривается.</w:t>
      </w:r>
    </w:p>
    <w:p w:rsidR="00323D74" w:rsidRPr="000478DC" w:rsidRDefault="00323D74" w:rsidP="000478DC">
      <w:pPr>
        <w:suppressAutoHyphens/>
        <w:ind w:firstLine="709"/>
        <w:jc w:val="both"/>
        <w:rPr>
          <w:sz w:val="28"/>
          <w:szCs w:val="28"/>
        </w:rPr>
      </w:pPr>
      <w:r w:rsidRPr="000478DC">
        <w:rPr>
          <w:sz w:val="28"/>
          <w:szCs w:val="28"/>
        </w:rPr>
        <w:t>Наказание назначено в пределах санкции соответствующей статьи и соответствует данным о личности и тяжести содеянного.</w:t>
      </w:r>
    </w:p>
    <w:p w:rsidR="00323D74" w:rsidRPr="00E53465" w:rsidRDefault="00323D74" w:rsidP="002B403F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На основании изложенного, руководствуясь ст. 30.7 КоАП РФ, судья</w:t>
      </w:r>
    </w:p>
    <w:p w:rsidR="00323D74" w:rsidRPr="00E53465" w:rsidRDefault="00323D74" w:rsidP="002B403F">
      <w:pPr>
        <w:suppressAutoHyphens/>
        <w:ind w:firstLine="709"/>
        <w:jc w:val="both"/>
        <w:rPr>
          <w:sz w:val="28"/>
          <w:szCs w:val="28"/>
        </w:rPr>
      </w:pPr>
    </w:p>
    <w:p w:rsidR="00323D74" w:rsidRPr="00E53465" w:rsidRDefault="00323D74" w:rsidP="000430D8">
      <w:pPr>
        <w:pStyle w:val="BodyText2"/>
        <w:suppressAutoHyphens/>
        <w:jc w:val="center"/>
        <w:rPr>
          <w:sz w:val="28"/>
          <w:szCs w:val="28"/>
        </w:rPr>
      </w:pPr>
      <w:r w:rsidRPr="00E53465">
        <w:rPr>
          <w:sz w:val="28"/>
          <w:szCs w:val="28"/>
        </w:rPr>
        <w:t>РЕШИЛ:</w:t>
      </w:r>
    </w:p>
    <w:p w:rsidR="00323D74" w:rsidRPr="00E53465" w:rsidRDefault="00323D74" w:rsidP="00395486">
      <w:pPr>
        <w:suppressAutoHyphens/>
        <w:ind w:firstLine="709"/>
        <w:jc w:val="both"/>
        <w:rPr>
          <w:sz w:val="28"/>
          <w:szCs w:val="28"/>
        </w:rPr>
      </w:pPr>
    </w:p>
    <w:p w:rsidR="00323D74" w:rsidRPr="00E53465" w:rsidRDefault="00323D74" w:rsidP="00395486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Постановление </w:t>
      </w:r>
      <w:r>
        <w:rPr>
          <w:sz w:val="28"/>
          <w:szCs w:val="28"/>
        </w:rPr>
        <w:t>председателя</w:t>
      </w:r>
      <w:r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Ростовского-на-Дону</w:t>
      </w:r>
      <w:r w:rsidRPr="00E53465">
        <w:rPr>
          <w:sz w:val="28"/>
          <w:szCs w:val="28"/>
        </w:rPr>
        <w:t xml:space="preserve"> гарнизонного военного суда от </w:t>
      </w:r>
      <w:r>
        <w:rPr>
          <w:sz w:val="28"/>
          <w:szCs w:val="28"/>
        </w:rPr>
        <w:t>24</w:t>
      </w:r>
      <w:r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июня</w:t>
      </w:r>
      <w:r w:rsidRPr="00E5346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E53465">
          <w:rPr>
            <w:sz w:val="28"/>
            <w:szCs w:val="28"/>
          </w:rPr>
          <w:t>2015 г</w:t>
        </w:r>
      </w:smartTag>
      <w:r w:rsidRPr="00E53465">
        <w:rPr>
          <w:sz w:val="28"/>
          <w:szCs w:val="28"/>
        </w:rPr>
        <w:t xml:space="preserve">. о назначении </w:t>
      </w:r>
      <w:r>
        <w:rPr>
          <w:sz w:val="28"/>
          <w:szCs w:val="28"/>
        </w:rPr>
        <w:t>Дерезину Дмитрию Юрьевичу</w:t>
      </w:r>
      <w:r w:rsidRPr="00E53465">
        <w:rPr>
          <w:sz w:val="28"/>
          <w:szCs w:val="28"/>
        </w:rPr>
        <w:t xml:space="preserve"> административного наказания за совершение правонарушения, предусмотренного ч. 1 ст. 12.8 КоАП РФ, оставить без изменения, а жалобу </w:t>
      </w:r>
      <w:r>
        <w:rPr>
          <w:sz w:val="28"/>
          <w:szCs w:val="28"/>
        </w:rPr>
        <w:t>Дерезина Д.Ю.</w:t>
      </w:r>
      <w:r w:rsidRPr="00E53465">
        <w:rPr>
          <w:sz w:val="28"/>
          <w:szCs w:val="28"/>
        </w:rPr>
        <w:t xml:space="preserve"> – без удовлетворения.</w:t>
      </w:r>
    </w:p>
    <w:p w:rsidR="00323D74" w:rsidRPr="00E53465" w:rsidRDefault="00323D74" w:rsidP="002B403F">
      <w:pPr>
        <w:suppressAutoHyphens/>
        <w:ind w:firstLine="709"/>
        <w:jc w:val="both"/>
        <w:rPr>
          <w:sz w:val="28"/>
          <w:szCs w:val="28"/>
        </w:rPr>
      </w:pPr>
    </w:p>
    <w:p w:rsidR="00323D74" w:rsidRPr="00E53465" w:rsidRDefault="00323D74" w:rsidP="002B403F">
      <w:pPr>
        <w:suppressAutoHyphens/>
        <w:ind w:firstLine="709"/>
        <w:jc w:val="both"/>
        <w:rPr>
          <w:sz w:val="28"/>
          <w:szCs w:val="28"/>
        </w:rPr>
      </w:pPr>
    </w:p>
    <w:p w:rsidR="00323D74" w:rsidRPr="00E53465" w:rsidRDefault="00323D74" w:rsidP="00012CE2">
      <w:pPr>
        <w:suppressAutoHyphens/>
        <w:jc w:val="both"/>
        <w:rPr>
          <w:sz w:val="28"/>
          <w:szCs w:val="28"/>
        </w:rPr>
      </w:pPr>
      <w:r w:rsidRPr="00E53465">
        <w:rPr>
          <w:sz w:val="28"/>
          <w:szCs w:val="28"/>
        </w:rPr>
        <w:t>С</w:t>
      </w:r>
      <w:r>
        <w:rPr>
          <w:sz w:val="28"/>
          <w:szCs w:val="28"/>
        </w:rPr>
        <w:t>удья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А.А. Магомадов</w:t>
      </w:r>
    </w:p>
    <w:p w:rsidR="00323D74" w:rsidRPr="006961FA" w:rsidRDefault="00323D74" w:rsidP="002B403F">
      <w:pPr>
        <w:suppressAutoHyphens/>
        <w:ind w:firstLine="709"/>
        <w:jc w:val="both"/>
        <w:rPr>
          <w:sz w:val="26"/>
          <w:szCs w:val="26"/>
        </w:rPr>
      </w:pPr>
    </w:p>
    <w:sectPr w:rsidR="00323D74" w:rsidRPr="006961FA" w:rsidSect="00AE4C9B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23D74" w:rsidRDefault="00323D74" w:rsidP="00F11951">
      <w:r>
        <w:separator/>
      </w:r>
    </w:p>
  </w:endnote>
  <w:endnote w:type="continuationSeparator" w:id="0">
    <w:p w:rsidR="00323D74" w:rsidRDefault="00323D74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23D74" w:rsidRDefault="00323D74" w:rsidP="00F11951">
      <w:r>
        <w:separator/>
      </w:r>
    </w:p>
  </w:footnote>
  <w:footnote w:type="continuationSeparator" w:id="0">
    <w:p w:rsidR="00323D74" w:rsidRDefault="00323D74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3D74" w:rsidRDefault="00323D74">
    <w:pPr>
      <w:pStyle w:val="Header"/>
      <w:jc w:val="center"/>
    </w:pPr>
    <w:fldSimple w:instr=" PAGE   \* MERGEFORMAT ">
      <w:r>
        <w:rPr>
          <w:noProof/>
        </w:rPr>
        <w:t>2</w:t>
      </w:r>
    </w:fldSimple>
  </w:p>
  <w:p w:rsidR="00323D74" w:rsidRDefault="00323D74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4"/>
  <w:embedSystemFont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12CE2"/>
    <w:rsid w:val="00016461"/>
    <w:rsid w:val="00023BEB"/>
    <w:rsid w:val="00023F8C"/>
    <w:rsid w:val="000277F3"/>
    <w:rsid w:val="00041BF3"/>
    <w:rsid w:val="0004226D"/>
    <w:rsid w:val="000430D8"/>
    <w:rsid w:val="000478DC"/>
    <w:rsid w:val="00056FB0"/>
    <w:rsid w:val="00076FF7"/>
    <w:rsid w:val="00085AEF"/>
    <w:rsid w:val="000A3308"/>
    <w:rsid w:val="000B4FC8"/>
    <w:rsid w:val="000C493A"/>
    <w:rsid w:val="000D7492"/>
    <w:rsid w:val="000E10F5"/>
    <w:rsid w:val="000F177A"/>
    <w:rsid w:val="000F2CDC"/>
    <w:rsid w:val="001008E8"/>
    <w:rsid w:val="00100D29"/>
    <w:rsid w:val="001056FB"/>
    <w:rsid w:val="00152F17"/>
    <w:rsid w:val="00162499"/>
    <w:rsid w:val="00174D3B"/>
    <w:rsid w:val="00190247"/>
    <w:rsid w:val="001B05F1"/>
    <w:rsid w:val="001B43D9"/>
    <w:rsid w:val="001C0BA0"/>
    <w:rsid w:val="001C2EE6"/>
    <w:rsid w:val="001C4D2D"/>
    <w:rsid w:val="001D3895"/>
    <w:rsid w:val="001D4F1D"/>
    <w:rsid w:val="0021121D"/>
    <w:rsid w:val="00216447"/>
    <w:rsid w:val="00220E1E"/>
    <w:rsid w:val="00240C83"/>
    <w:rsid w:val="002614F0"/>
    <w:rsid w:val="0026592B"/>
    <w:rsid w:val="0027305D"/>
    <w:rsid w:val="00274E09"/>
    <w:rsid w:val="002770A7"/>
    <w:rsid w:val="00293048"/>
    <w:rsid w:val="002935C4"/>
    <w:rsid w:val="002A77D8"/>
    <w:rsid w:val="002B347E"/>
    <w:rsid w:val="002B403F"/>
    <w:rsid w:val="002B6F03"/>
    <w:rsid w:val="002C5799"/>
    <w:rsid w:val="002E096A"/>
    <w:rsid w:val="002E2469"/>
    <w:rsid w:val="002E2B97"/>
    <w:rsid w:val="002E7335"/>
    <w:rsid w:val="002F0A02"/>
    <w:rsid w:val="00303C48"/>
    <w:rsid w:val="003122A3"/>
    <w:rsid w:val="00323D74"/>
    <w:rsid w:val="00325AD2"/>
    <w:rsid w:val="003524F5"/>
    <w:rsid w:val="0035278F"/>
    <w:rsid w:val="00361527"/>
    <w:rsid w:val="00373DB0"/>
    <w:rsid w:val="00381104"/>
    <w:rsid w:val="00395486"/>
    <w:rsid w:val="003A61F7"/>
    <w:rsid w:val="003C5DC3"/>
    <w:rsid w:val="003D75D6"/>
    <w:rsid w:val="003E1BC2"/>
    <w:rsid w:val="0040103A"/>
    <w:rsid w:val="00410FD6"/>
    <w:rsid w:val="004136E9"/>
    <w:rsid w:val="00415D7B"/>
    <w:rsid w:val="004178B3"/>
    <w:rsid w:val="00444E7D"/>
    <w:rsid w:val="0049212D"/>
    <w:rsid w:val="004B0513"/>
    <w:rsid w:val="004C65DE"/>
    <w:rsid w:val="004D0F5F"/>
    <w:rsid w:val="004D33A2"/>
    <w:rsid w:val="004D3CCF"/>
    <w:rsid w:val="004E1480"/>
    <w:rsid w:val="004F1EFC"/>
    <w:rsid w:val="004F70B0"/>
    <w:rsid w:val="00530023"/>
    <w:rsid w:val="00535FA3"/>
    <w:rsid w:val="00536002"/>
    <w:rsid w:val="00542C71"/>
    <w:rsid w:val="00551BAA"/>
    <w:rsid w:val="00552817"/>
    <w:rsid w:val="005649F9"/>
    <w:rsid w:val="005B50D2"/>
    <w:rsid w:val="005C02EA"/>
    <w:rsid w:val="005C0874"/>
    <w:rsid w:val="005F7694"/>
    <w:rsid w:val="00600EE9"/>
    <w:rsid w:val="006914C4"/>
    <w:rsid w:val="00695366"/>
    <w:rsid w:val="006961FA"/>
    <w:rsid w:val="006A2618"/>
    <w:rsid w:val="006B44A7"/>
    <w:rsid w:val="006D6BFE"/>
    <w:rsid w:val="006F26E7"/>
    <w:rsid w:val="006F5D46"/>
    <w:rsid w:val="006F5E4A"/>
    <w:rsid w:val="00703200"/>
    <w:rsid w:val="0070372E"/>
    <w:rsid w:val="00712A39"/>
    <w:rsid w:val="0071789D"/>
    <w:rsid w:val="0072124D"/>
    <w:rsid w:val="00730AFE"/>
    <w:rsid w:val="00752093"/>
    <w:rsid w:val="00766B92"/>
    <w:rsid w:val="0077470B"/>
    <w:rsid w:val="00777CDD"/>
    <w:rsid w:val="00791DE0"/>
    <w:rsid w:val="00792C97"/>
    <w:rsid w:val="0079785C"/>
    <w:rsid w:val="007A14D8"/>
    <w:rsid w:val="007C09A2"/>
    <w:rsid w:val="007D7C34"/>
    <w:rsid w:val="00801226"/>
    <w:rsid w:val="008017A1"/>
    <w:rsid w:val="00803843"/>
    <w:rsid w:val="00813C5D"/>
    <w:rsid w:val="008153D3"/>
    <w:rsid w:val="008276E5"/>
    <w:rsid w:val="008339E9"/>
    <w:rsid w:val="008544F7"/>
    <w:rsid w:val="00871C94"/>
    <w:rsid w:val="00876232"/>
    <w:rsid w:val="0087789B"/>
    <w:rsid w:val="008858CB"/>
    <w:rsid w:val="008905C8"/>
    <w:rsid w:val="00890752"/>
    <w:rsid w:val="00893BBE"/>
    <w:rsid w:val="008A1E0A"/>
    <w:rsid w:val="008A2AD2"/>
    <w:rsid w:val="008B480B"/>
    <w:rsid w:val="008E6A47"/>
    <w:rsid w:val="009168E0"/>
    <w:rsid w:val="00941BDD"/>
    <w:rsid w:val="0094276A"/>
    <w:rsid w:val="009465E5"/>
    <w:rsid w:val="00960E2E"/>
    <w:rsid w:val="00960E40"/>
    <w:rsid w:val="009662E8"/>
    <w:rsid w:val="00967253"/>
    <w:rsid w:val="00982B40"/>
    <w:rsid w:val="00983DEE"/>
    <w:rsid w:val="0098455F"/>
    <w:rsid w:val="00990F06"/>
    <w:rsid w:val="009A5D39"/>
    <w:rsid w:val="009C08C8"/>
    <w:rsid w:val="009D034D"/>
    <w:rsid w:val="009D57C1"/>
    <w:rsid w:val="009E78AB"/>
    <w:rsid w:val="00A134EC"/>
    <w:rsid w:val="00A14362"/>
    <w:rsid w:val="00A329AA"/>
    <w:rsid w:val="00A47A0F"/>
    <w:rsid w:val="00A53744"/>
    <w:rsid w:val="00A64D63"/>
    <w:rsid w:val="00A74D3E"/>
    <w:rsid w:val="00A76499"/>
    <w:rsid w:val="00A8235A"/>
    <w:rsid w:val="00A97B34"/>
    <w:rsid w:val="00AB5BF8"/>
    <w:rsid w:val="00AB6F98"/>
    <w:rsid w:val="00AD3F03"/>
    <w:rsid w:val="00AE0101"/>
    <w:rsid w:val="00AE4C9B"/>
    <w:rsid w:val="00AF300A"/>
    <w:rsid w:val="00AF53FD"/>
    <w:rsid w:val="00B13443"/>
    <w:rsid w:val="00B37B59"/>
    <w:rsid w:val="00B516B6"/>
    <w:rsid w:val="00B819A9"/>
    <w:rsid w:val="00B832EE"/>
    <w:rsid w:val="00B87157"/>
    <w:rsid w:val="00BC1F01"/>
    <w:rsid w:val="00BD6A2F"/>
    <w:rsid w:val="00BF156B"/>
    <w:rsid w:val="00C01393"/>
    <w:rsid w:val="00C20CD8"/>
    <w:rsid w:val="00C423D4"/>
    <w:rsid w:val="00C472C1"/>
    <w:rsid w:val="00C5283B"/>
    <w:rsid w:val="00C6065F"/>
    <w:rsid w:val="00C62659"/>
    <w:rsid w:val="00C7484C"/>
    <w:rsid w:val="00C80ECF"/>
    <w:rsid w:val="00C82ABD"/>
    <w:rsid w:val="00C86A8A"/>
    <w:rsid w:val="00CB5C95"/>
    <w:rsid w:val="00CE6AB7"/>
    <w:rsid w:val="00CE6BF3"/>
    <w:rsid w:val="00D01575"/>
    <w:rsid w:val="00D023D4"/>
    <w:rsid w:val="00D03519"/>
    <w:rsid w:val="00D21DDF"/>
    <w:rsid w:val="00D27806"/>
    <w:rsid w:val="00D4378E"/>
    <w:rsid w:val="00D815AE"/>
    <w:rsid w:val="00D829FB"/>
    <w:rsid w:val="00D8693F"/>
    <w:rsid w:val="00D92F70"/>
    <w:rsid w:val="00DB5B96"/>
    <w:rsid w:val="00DB6E03"/>
    <w:rsid w:val="00DB7C02"/>
    <w:rsid w:val="00DD09D7"/>
    <w:rsid w:val="00DE12DB"/>
    <w:rsid w:val="00E066F6"/>
    <w:rsid w:val="00E11CBA"/>
    <w:rsid w:val="00E156D1"/>
    <w:rsid w:val="00E1612C"/>
    <w:rsid w:val="00E41E61"/>
    <w:rsid w:val="00E46C46"/>
    <w:rsid w:val="00E47CE1"/>
    <w:rsid w:val="00E53465"/>
    <w:rsid w:val="00E751F6"/>
    <w:rsid w:val="00E80CCE"/>
    <w:rsid w:val="00E817BB"/>
    <w:rsid w:val="00EA2154"/>
    <w:rsid w:val="00EA5274"/>
    <w:rsid w:val="00EA6B71"/>
    <w:rsid w:val="00ED0873"/>
    <w:rsid w:val="00EF634E"/>
    <w:rsid w:val="00F00B64"/>
    <w:rsid w:val="00F11951"/>
    <w:rsid w:val="00F53420"/>
    <w:rsid w:val="00F53FE1"/>
    <w:rsid w:val="00F56C77"/>
    <w:rsid w:val="00F652F8"/>
    <w:rsid w:val="00F712A8"/>
    <w:rsid w:val="00F72F6D"/>
    <w:rsid w:val="00F94254"/>
    <w:rsid w:val="00FB1589"/>
    <w:rsid w:val="00FC4B14"/>
    <w:rsid w:val="00FD1F20"/>
    <w:rsid w:val="00FE3D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2">
    <w:name w:val="Body Text 2"/>
    <w:basedOn w:val="Normal"/>
    <w:link w:val="BodyText2Char"/>
    <w:uiPriority w:val="99"/>
    <w:semiHidden/>
    <w:rsid w:val="0004226D"/>
    <w:rPr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3">
    <w:name w:val="Body Text 3"/>
    <w:basedOn w:val="Normal"/>
    <w:link w:val="BodyText3Char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rsid w:val="00542C71"/>
    <w:rPr>
      <w:rFonts w:cs="Times New Roman"/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5372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2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2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2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2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2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2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2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1934</TotalTime>
  <Pages>2</Pages>
  <Words>654</Words>
  <Characters>3731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Магомадов</cp:lastModifiedBy>
  <cp:revision>94</cp:revision>
  <cp:lastPrinted>2015-07-23T06:14:00Z</cp:lastPrinted>
  <dcterms:created xsi:type="dcterms:W3CDTF">2015-02-10T06:26:00Z</dcterms:created>
  <dcterms:modified xsi:type="dcterms:W3CDTF">2015-07-23T06:31:00Z</dcterms:modified>
</cp:coreProperties>
</file>