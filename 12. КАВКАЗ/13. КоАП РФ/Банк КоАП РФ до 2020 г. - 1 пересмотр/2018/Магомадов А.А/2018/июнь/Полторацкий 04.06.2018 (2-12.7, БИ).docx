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42BC" w:rsidRPr="001561EE" w:rsidRDefault="00A842BC" w:rsidP="001561EE">
      <w:pPr>
        <w:suppressAutoHyphens/>
        <w:jc w:val="right"/>
        <w:rPr>
          <w:i/>
          <w:sz w:val="20"/>
          <w:szCs w:val="20"/>
        </w:rPr>
      </w:pPr>
      <w:r w:rsidRPr="001561EE">
        <w:rPr>
          <w:i/>
          <w:sz w:val="20"/>
          <w:szCs w:val="20"/>
        </w:rPr>
        <w:t>Заместитель председателя суда Меняйло А.Н.</w:t>
      </w:r>
    </w:p>
    <w:p w:rsidR="00A842BC" w:rsidRPr="001561EE" w:rsidRDefault="00A842BC" w:rsidP="001561EE">
      <w:pPr>
        <w:suppressAutoHyphens/>
        <w:jc w:val="center"/>
        <w:rPr>
          <w:sz w:val="20"/>
          <w:szCs w:val="20"/>
        </w:rPr>
      </w:pPr>
    </w:p>
    <w:p w:rsidR="00A842BC" w:rsidRPr="005D0D45" w:rsidRDefault="00A842BC" w:rsidP="001561EE">
      <w:pPr>
        <w:suppressAutoHyphens/>
        <w:jc w:val="center"/>
        <w:rPr>
          <w:sz w:val="28"/>
          <w:szCs w:val="28"/>
        </w:rPr>
      </w:pPr>
      <w:r w:rsidRPr="005D0D45">
        <w:rPr>
          <w:sz w:val="28"/>
          <w:szCs w:val="28"/>
        </w:rPr>
        <w:t>РЕШЕНИЕ № 7-</w:t>
      </w:r>
      <w:r>
        <w:rPr>
          <w:sz w:val="28"/>
          <w:szCs w:val="28"/>
        </w:rPr>
        <w:t>31</w:t>
      </w:r>
      <w:r w:rsidRPr="005D0D45">
        <w:rPr>
          <w:sz w:val="28"/>
          <w:szCs w:val="28"/>
        </w:rPr>
        <w:t>/201</w:t>
      </w:r>
      <w:r>
        <w:rPr>
          <w:sz w:val="28"/>
          <w:szCs w:val="28"/>
        </w:rPr>
        <w:t>8</w:t>
      </w:r>
    </w:p>
    <w:p w:rsidR="00A842BC" w:rsidRPr="005D0D45" w:rsidRDefault="00A842BC" w:rsidP="001561EE">
      <w:pPr>
        <w:suppressAutoHyphens/>
        <w:jc w:val="center"/>
        <w:rPr>
          <w:sz w:val="28"/>
          <w:szCs w:val="28"/>
        </w:rPr>
      </w:pPr>
      <w:r w:rsidRPr="005D0D45">
        <w:rPr>
          <w:sz w:val="28"/>
          <w:szCs w:val="28"/>
        </w:rPr>
        <w:t>(дело № 5-</w:t>
      </w:r>
      <w:r>
        <w:rPr>
          <w:sz w:val="28"/>
          <w:szCs w:val="28"/>
        </w:rPr>
        <w:t>24</w:t>
      </w:r>
      <w:r w:rsidRPr="005D0D45">
        <w:rPr>
          <w:sz w:val="28"/>
          <w:szCs w:val="28"/>
        </w:rPr>
        <w:t>/201</w:t>
      </w:r>
      <w:r>
        <w:rPr>
          <w:sz w:val="28"/>
          <w:szCs w:val="28"/>
        </w:rPr>
        <w:t>7</w:t>
      </w:r>
      <w:r w:rsidRPr="005D0D45">
        <w:rPr>
          <w:sz w:val="28"/>
          <w:szCs w:val="28"/>
        </w:rPr>
        <w:t>)</w:t>
      </w:r>
    </w:p>
    <w:p w:rsidR="00A842BC" w:rsidRPr="005D0D45" w:rsidRDefault="00A842BC" w:rsidP="001561EE">
      <w:pPr>
        <w:suppressAutoHyphens/>
        <w:rPr>
          <w:sz w:val="28"/>
          <w:szCs w:val="28"/>
        </w:rPr>
      </w:pPr>
    </w:p>
    <w:p w:rsidR="00A842BC" w:rsidRPr="005D0D45" w:rsidRDefault="00A842BC" w:rsidP="001561EE">
      <w:pPr>
        <w:suppressAutoHyphens/>
        <w:rPr>
          <w:sz w:val="28"/>
          <w:szCs w:val="28"/>
        </w:rPr>
      </w:pPr>
      <w:r>
        <w:rPr>
          <w:sz w:val="28"/>
          <w:szCs w:val="28"/>
        </w:rPr>
        <w:t>4</w:t>
      </w:r>
      <w:r w:rsidRPr="005D0D45">
        <w:rPr>
          <w:sz w:val="28"/>
          <w:szCs w:val="28"/>
        </w:rPr>
        <w:t xml:space="preserve"> </w:t>
      </w:r>
      <w:r>
        <w:rPr>
          <w:sz w:val="28"/>
          <w:szCs w:val="28"/>
        </w:rPr>
        <w:t>июня</w:t>
      </w:r>
      <w:r w:rsidRPr="005D0D45">
        <w:rPr>
          <w:sz w:val="28"/>
          <w:szCs w:val="28"/>
        </w:rPr>
        <w:t xml:space="preserve"> 201</w:t>
      </w:r>
      <w:r>
        <w:rPr>
          <w:sz w:val="28"/>
          <w:szCs w:val="28"/>
        </w:rPr>
        <w:t xml:space="preserve">8 </w:t>
      </w:r>
      <w:r w:rsidRPr="005D0D45">
        <w:rPr>
          <w:sz w:val="28"/>
          <w:szCs w:val="28"/>
        </w:rPr>
        <w:t xml:space="preserve">г.                                                                     </w:t>
      </w:r>
      <w:r w:rsidRPr="005D0D45">
        <w:rPr>
          <w:sz w:val="28"/>
          <w:szCs w:val="28"/>
        </w:rPr>
        <w:tab/>
        <w:t xml:space="preserve">       </w:t>
      </w:r>
      <w:r>
        <w:rPr>
          <w:sz w:val="28"/>
          <w:szCs w:val="28"/>
        </w:rPr>
        <w:t xml:space="preserve"> </w:t>
      </w:r>
      <w:r w:rsidRPr="005D0D45">
        <w:rPr>
          <w:sz w:val="28"/>
          <w:szCs w:val="28"/>
        </w:rPr>
        <w:t>г. Ростов-на-Дону</w:t>
      </w:r>
    </w:p>
    <w:p w:rsidR="00A842BC" w:rsidRPr="005D0D45" w:rsidRDefault="00A842BC" w:rsidP="001561EE">
      <w:pPr>
        <w:suppressAutoHyphens/>
        <w:ind w:firstLine="709"/>
        <w:jc w:val="both"/>
        <w:rPr>
          <w:sz w:val="28"/>
          <w:szCs w:val="28"/>
        </w:rPr>
      </w:pPr>
    </w:p>
    <w:p w:rsidR="00A842BC" w:rsidRPr="005D0D45" w:rsidRDefault="00A842BC" w:rsidP="001561EE">
      <w:pPr>
        <w:suppressAutoHyphens/>
        <w:ind w:firstLine="709"/>
        <w:jc w:val="both"/>
        <w:rPr>
          <w:sz w:val="28"/>
          <w:szCs w:val="28"/>
        </w:rPr>
      </w:pPr>
      <w:r w:rsidRPr="005D0D45">
        <w:rPr>
          <w:sz w:val="28"/>
          <w:szCs w:val="28"/>
        </w:rPr>
        <w:t xml:space="preserve">Судья Северо-Кавказского окружного военного суда </w:t>
      </w:r>
      <w:r>
        <w:rPr>
          <w:sz w:val="28"/>
          <w:szCs w:val="28"/>
        </w:rPr>
        <w:t xml:space="preserve">Магомадов Алексей Абдулмажитович </w:t>
      </w:r>
      <w:r w:rsidRPr="005D0D45">
        <w:rPr>
          <w:sz w:val="28"/>
          <w:szCs w:val="28"/>
        </w:rPr>
        <w:t xml:space="preserve">(г. Ростов-на-Дону, просп. М. Нагибина, д. 28/1), при секретаре       </w:t>
      </w:r>
      <w:r>
        <w:rPr>
          <w:sz w:val="28"/>
          <w:szCs w:val="28"/>
        </w:rPr>
        <w:t>Филонове Е.О.</w:t>
      </w:r>
      <w:r w:rsidRPr="005D0D45">
        <w:rPr>
          <w:sz w:val="28"/>
          <w:szCs w:val="28"/>
        </w:rPr>
        <w:t>,</w:t>
      </w:r>
      <w:r>
        <w:rPr>
          <w:sz w:val="28"/>
          <w:szCs w:val="28"/>
        </w:rPr>
        <w:t xml:space="preserve"> </w:t>
      </w:r>
      <w:r w:rsidRPr="005D0D45">
        <w:rPr>
          <w:sz w:val="28"/>
          <w:szCs w:val="28"/>
        </w:rPr>
        <w:t xml:space="preserve">рассмотрев дело об административном правонарушении по жалобе военнослужащего </w:t>
      </w:r>
      <w:r>
        <w:rPr>
          <w:sz w:val="28"/>
          <w:szCs w:val="28"/>
        </w:rPr>
        <w:t>войсковой части 49371 младшего сержанта</w:t>
      </w:r>
    </w:p>
    <w:p w:rsidR="00A842BC" w:rsidRDefault="00A842BC" w:rsidP="001561EE">
      <w:pPr>
        <w:suppressAutoHyphens/>
        <w:ind w:left="4560"/>
        <w:jc w:val="both"/>
        <w:rPr>
          <w:sz w:val="28"/>
          <w:szCs w:val="28"/>
        </w:rPr>
      </w:pPr>
    </w:p>
    <w:p w:rsidR="00A842BC" w:rsidRDefault="00A842BC" w:rsidP="001561EE">
      <w:pPr>
        <w:suppressAutoHyphens/>
        <w:ind w:left="4560"/>
        <w:jc w:val="both"/>
        <w:rPr>
          <w:sz w:val="28"/>
          <w:szCs w:val="28"/>
        </w:rPr>
      </w:pPr>
      <w:r>
        <w:rPr>
          <w:sz w:val="28"/>
          <w:szCs w:val="28"/>
        </w:rPr>
        <w:t>Полторацкого Яна Сергеевича</w:t>
      </w:r>
      <w:r w:rsidRPr="005D0D45">
        <w:rPr>
          <w:sz w:val="28"/>
          <w:szCs w:val="28"/>
        </w:rPr>
        <w:t xml:space="preserve">, родившегося </w:t>
      </w:r>
      <w:r>
        <w:rPr>
          <w:sz w:val="28"/>
          <w:szCs w:val="28"/>
        </w:rPr>
        <w:t>4</w:t>
      </w:r>
      <w:r w:rsidRPr="005D0D45">
        <w:rPr>
          <w:sz w:val="28"/>
          <w:szCs w:val="28"/>
        </w:rPr>
        <w:t xml:space="preserve"> </w:t>
      </w:r>
      <w:r>
        <w:rPr>
          <w:sz w:val="28"/>
          <w:szCs w:val="28"/>
        </w:rPr>
        <w:t xml:space="preserve">августа </w:t>
      </w:r>
      <w:r w:rsidRPr="005D0D45">
        <w:rPr>
          <w:sz w:val="28"/>
          <w:szCs w:val="28"/>
        </w:rPr>
        <w:t>19</w:t>
      </w:r>
      <w:r>
        <w:rPr>
          <w:sz w:val="28"/>
          <w:szCs w:val="28"/>
        </w:rPr>
        <w:t>82</w:t>
      </w:r>
      <w:r w:rsidRPr="005D0D45">
        <w:rPr>
          <w:sz w:val="28"/>
          <w:szCs w:val="28"/>
        </w:rPr>
        <w:t xml:space="preserve"> г. в </w:t>
      </w:r>
      <w:r>
        <w:rPr>
          <w:sz w:val="28"/>
          <w:szCs w:val="28"/>
        </w:rPr>
        <w:t>г.</w:t>
      </w:r>
      <w:r w:rsidRPr="005D0D45">
        <w:rPr>
          <w:sz w:val="28"/>
          <w:szCs w:val="28"/>
        </w:rPr>
        <w:t xml:space="preserve"> </w:t>
      </w:r>
      <w:r>
        <w:rPr>
          <w:sz w:val="28"/>
          <w:szCs w:val="28"/>
        </w:rPr>
        <w:t>Ейске Краснодарского края</w:t>
      </w:r>
      <w:r w:rsidRPr="005D0D45">
        <w:rPr>
          <w:sz w:val="28"/>
          <w:szCs w:val="28"/>
        </w:rPr>
        <w:t xml:space="preserve">, </w:t>
      </w:r>
      <w:r w:rsidRPr="00F25885">
        <w:rPr>
          <w:sz w:val="28"/>
          <w:szCs w:val="28"/>
        </w:rPr>
        <w:t>подвергавшегося административн</w:t>
      </w:r>
      <w:r>
        <w:rPr>
          <w:sz w:val="28"/>
          <w:szCs w:val="28"/>
        </w:rPr>
        <w:t>о</w:t>
      </w:r>
      <w:r w:rsidRPr="00F25885">
        <w:rPr>
          <w:sz w:val="28"/>
          <w:szCs w:val="28"/>
        </w:rPr>
        <w:t>м</w:t>
      </w:r>
      <w:r>
        <w:rPr>
          <w:sz w:val="28"/>
          <w:szCs w:val="28"/>
        </w:rPr>
        <w:t>у</w:t>
      </w:r>
      <w:r w:rsidRPr="00F25885">
        <w:rPr>
          <w:sz w:val="28"/>
          <w:szCs w:val="28"/>
        </w:rPr>
        <w:t xml:space="preserve"> наказани</w:t>
      </w:r>
      <w:r>
        <w:rPr>
          <w:sz w:val="28"/>
          <w:szCs w:val="28"/>
        </w:rPr>
        <w:t>ю</w:t>
      </w:r>
      <w:r w:rsidRPr="00F25885">
        <w:rPr>
          <w:sz w:val="28"/>
          <w:szCs w:val="28"/>
        </w:rPr>
        <w:t xml:space="preserve"> </w:t>
      </w:r>
      <w:r>
        <w:rPr>
          <w:sz w:val="28"/>
          <w:szCs w:val="28"/>
        </w:rPr>
        <w:t xml:space="preserve">25 октября </w:t>
      </w:r>
      <w:r w:rsidRPr="00F25885">
        <w:rPr>
          <w:sz w:val="28"/>
          <w:szCs w:val="28"/>
        </w:rPr>
        <w:t>201</w:t>
      </w:r>
      <w:r>
        <w:rPr>
          <w:sz w:val="28"/>
          <w:szCs w:val="28"/>
        </w:rPr>
        <w:t>6</w:t>
      </w:r>
      <w:r w:rsidRPr="00F25885">
        <w:rPr>
          <w:sz w:val="28"/>
          <w:szCs w:val="28"/>
        </w:rPr>
        <w:t xml:space="preserve"> г. по ч. </w:t>
      </w:r>
      <w:r>
        <w:rPr>
          <w:sz w:val="28"/>
          <w:szCs w:val="28"/>
        </w:rPr>
        <w:t>1</w:t>
      </w:r>
      <w:r w:rsidRPr="00F25885">
        <w:rPr>
          <w:sz w:val="28"/>
          <w:szCs w:val="28"/>
        </w:rPr>
        <w:t xml:space="preserve"> ст. 12.</w:t>
      </w:r>
      <w:r>
        <w:rPr>
          <w:sz w:val="28"/>
          <w:szCs w:val="28"/>
        </w:rPr>
        <w:t>8 КоАП РФ</w:t>
      </w:r>
      <w:r w:rsidRPr="00F25885">
        <w:rPr>
          <w:sz w:val="28"/>
          <w:szCs w:val="28"/>
        </w:rPr>
        <w:t xml:space="preserve">, </w:t>
      </w:r>
      <w:r w:rsidRPr="005D0D45">
        <w:rPr>
          <w:sz w:val="28"/>
          <w:szCs w:val="28"/>
        </w:rPr>
        <w:t xml:space="preserve">проживающего по адресу: </w:t>
      </w:r>
      <w:r>
        <w:rPr>
          <w:sz w:val="28"/>
          <w:szCs w:val="28"/>
        </w:rPr>
        <w:t>Краснодарский край, г. Ейск, ул. Островского, д. 13, кв. 8,</w:t>
      </w:r>
    </w:p>
    <w:p w:rsidR="00A842BC" w:rsidRPr="005D0D45" w:rsidRDefault="00A842BC" w:rsidP="001561EE">
      <w:pPr>
        <w:suppressAutoHyphens/>
        <w:ind w:left="4560"/>
        <w:jc w:val="both"/>
        <w:rPr>
          <w:sz w:val="28"/>
          <w:szCs w:val="28"/>
        </w:rPr>
      </w:pPr>
    </w:p>
    <w:p w:rsidR="00A842BC" w:rsidRPr="005D0D45" w:rsidRDefault="00A842BC" w:rsidP="001561EE">
      <w:pPr>
        <w:suppressAutoHyphens/>
        <w:jc w:val="both"/>
        <w:rPr>
          <w:sz w:val="28"/>
          <w:szCs w:val="28"/>
        </w:rPr>
      </w:pPr>
      <w:r w:rsidRPr="005D0D45">
        <w:rPr>
          <w:sz w:val="28"/>
          <w:szCs w:val="28"/>
        </w:rPr>
        <w:t xml:space="preserve">на постановление </w:t>
      </w:r>
      <w:r>
        <w:rPr>
          <w:sz w:val="28"/>
          <w:szCs w:val="28"/>
        </w:rPr>
        <w:t>заместителя председателя Краснодарского гарнизонного военного суда от 3</w:t>
      </w:r>
      <w:r w:rsidRPr="005D0D45">
        <w:rPr>
          <w:sz w:val="28"/>
          <w:szCs w:val="28"/>
        </w:rPr>
        <w:t xml:space="preserve"> </w:t>
      </w:r>
      <w:r>
        <w:rPr>
          <w:sz w:val="28"/>
          <w:szCs w:val="28"/>
        </w:rPr>
        <w:t>мая</w:t>
      </w:r>
      <w:r w:rsidRPr="005D0D45">
        <w:rPr>
          <w:sz w:val="28"/>
          <w:szCs w:val="28"/>
        </w:rPr>
        <w:t xml:space="preserve"> 201</w:t>
      </w:r>
      <w:r>
        <w:rPr>
          <w:sz w:val="28"/>
          <w:szCs w:val="28"/>
        </w:rPr>
        <w:t>8</w:t>
      </w:r>
      <w:r w:rsidRPr="005D0D45">
        <w:rPr>
          <w:sz w:val="28"/>
          <w:szCs w:val="28"/>
        </w:rPr>
        <w:t xml:space="preserve"> г. о назначении административного наказания за совершение правонарушения, предусмотренного ч. </w:t>
      </w:r>
      <w:r>
        <w:rPr>
          <w:sz w:val="28"/>
          <w:szCs w:val="28"/>
        </w:rPr>
        <w:t>2</w:t>
      </w:r>
      <w:r w:rsidRPr="005D0D45">
        <w:rPr>
          <w:sz w:val="28"/>
          <w:szCs w:val="28"/>
        </w:rPr>
        <w:t xml:space="preserve"> ст. 12.</w:t>
      </w:r>
      <w:r>
        <w:rPr>
          <w:sz w:val="28"/>
          <w:szCs w:val="28"/>
        </w:rPr>
        <w:t>7</w:t>
      </w:r>
      <w:r w:rsidRPr="005D0D45">
        <w:rPr>
          <w:sz w:val="28"/>
          <w:szCs w:val="28"/>
        </w:rPr>
        <w:t xml:space="preserve"> КоАП РФ,</w:t>
      </w:r>
    </w:p>
    <w:p w:rsidR="00A842BC" w:rsidRDefault="00A842BC" w:rsidP="001561EE">
      <w:pPr>
        <w:suppressAutoHyphens/>
        <w:jc w:val="center"/>
        <w:rPr>
          <w:sz w:val="28"/>
          <w:szCs w:val="28"/>
        </w:rPr>
      </w:pPr>
      <w:bookmarkStart w:id="0" w:name="bookmark1"/>
    </w:p>
    <w:p w:rsidR="00A842BC" w:rsidRDefault="00A842BC" w:rsidP="001561EE">
      <w:pPr>
        <w:suppressAutoHyphens/>
        <w:jc w:val="center"/>
        <w:rPr>
          <w:sz w:val="28"/>
          <w:szCs w:val="28"/>
        </w:rPr>
      </w:pPr>
      <w:r w:rsidRPr="005D0D45">
        <w:rPr>
          <w:sz w:val="28"/>
          <w:szCs w:val="28"/>
        </w:rPr>
        <w:t>УСТАНОВИЛ:</w:t>
      </w:r>
      <w:bookmarkEnd w:id="0"/>
    </w:p>
    <w:p w:rsidR="00A842BC" w:rsidRPr="005D0D45" w:rsidRDefault="00A842BC" w:rsidP="001561EE">
      <w:pPr>
        <w:suppressAutoHyphens/>
        <w:jc w:val="center"/>
        <w:rPr>
          <w:sz w:val="28"/>
          <w:szCs w:val="28"/>
        </w:rPr>
      </w:pPr>
    </w:p>
    <w:p w:rsidR="00A842BC" w:rsidRPr="005D0D45" w:rsidRDefault="00A842BC" w:rsidP="001561EE">
      <w:pPr>
        <w:suppressAutoHyphens/>
        <w:ind w:firstLine="709"/>
        <w:jc w:val="both"/>
        <w:rPr>
          <w:sz w:val="28"/>
          <w:szCs w:val="28"/>
        </w:rPr>
      </w:pPr>
      <w:r w:rsidRPr="005D0D45">
        <w:rPr>
          <w:sz w:val="28"/>
          <w:szCs w:val="28"/>
        </w:rPr>
        <w:t xml:space="preserve">Согласно постановлению </w:t>
      </w:r>
      <w:r>
        <w:rPr>
          <w:sz w:val="28"/>
          <w:szCs w:val="28"/>
        </w:rPr>
        <w:t>заместителя председателя суда 20 апреля</w:t>
      </w:r>
      <w:r w:rsidRPr="005D0D45">
        <w:rPr>
          <w:sz w:val="28"/>
          <w:szCs w:val="28"/>
        </w:rPr>
        <w:t xml:space="preserve"> 201</w:t>
      </w:r>
      <w:r>
        <w:rPr>
          <w:sz w:val="28"/>
          <w:szCs w:val="28"/>
        </w:rPr>
        <w:t>8</w:t>
      </w:r>
      <w:r w:rsidRPr="005D0D45">
        <w:rPr>
          <w:sz w:val="28"/>
          <w:szCs w:val="28"/>
        </w:rPr>
        <w:t xml:space="preserve"> г. </w:t>
      </w:r>
      <w:r>
        <w:rPr>
          <w:sz w:val="28"/>
          <w:szCs w:val="28"/>
        </w:rPr>
        <w:t xml:space="preserve">на ул. Б. Хмельницкого в г. Ейске Краснодарского края </w:t>
      </w:r>
      <w:r w:rsidRPr="005D0D45">
        <w:rPr>
          <w:sz w:val="28"/>
          <w:szCs w:val="28"/>
        </w:rPr>
        <w:t xml:space="preserve">водитель </w:t>
      </w:r>
      <w:r>
        <w:rPr>
          <w:sz w:val="28"/>
          <w:szCs w:val="28"/>
        </w:rPr>
        <w:t>Полторацкий</w:t>
      </w:r>
      <w:r w:rsidRPr="005D0D45">
        <w:rPr>
          <w:sz w:val="28"/>
          <w:szCs w:val="28"/>
        </w:rPr>
        <w:t xml:space="preserve">, </w:t>
      </w:r>
      <w:r w:rsidRPr="00F9791F">
        <w:rPr>
          <w:sz w:val="28"/>
          <w:szCs w:val="28"/>
        </w:rPr>
        <w:t>лиш</w:t>
      </w:r>
      <w:r>
        <w:rPr>
          <w:sz w:val="28"/>
          <w:szCs w:val="28"/>
        </w:rPr>
        <w:t>е</w:t>
      </w:r>
      <w:r w:rsidRPr="00F9791F">
        <w:rPr>
          <w:sz w:val="28"/>
          <w:szCs w:val="28"/>
        </w:rPr>
        <w:t xml:space="preserve">нный права управления транспортными средствами, </w:t>
      </w:r>
      <w:r w:rsidRPr="005D0D45">
        <w:rPr>
          <w:sz w:val="28"/>
          <w:szCs w:val="28"/>
        </w:rPr>
        <w:t>в нарушение требований п. 2.</w:t>
      </w:r>
      <w:r>
        <w:rPr>
          <w:sz w:val="28"/>
          <w:szCs w:val="28"/>
        </w:rPr>
        <w:t>1.1</w:t>
      </w:r>
      <w:r w:rsidRPr="005D0D45">
        <w:rPr>
          <w:sz w:val="28"/>
          <w:szCs w:val="28"/>
        </w:rPr>
        <w:t xml:space="preserve"> Правил дорожного движения РФ управлял транспортным средством, чем совершил административ</w:t>
      </w:r>
      <w:r w:rsidRPr="005D0D45">
        <w:rPr>
          <w:sz w:val="28"/>
          <w:szCs w:val="28"/>
        </w:rPr>
        <w:softHyphen/>
        <w:t xml:space="preserve">ное правонарушение, предусмотренное ч. </w:t>
      </w:r>
      <w:r>
        <w:rPr>
          <w:sz w:val="28"/>
          <w:szCs w:val="28"/>
        </w:rPr>
        <w:t>2</w:t>
      </w:r>
      <w:r w:rsidRPr="005D0D45">
        <w:rPr>
          <w:sz w:val="28"/>
          <w:szCs w:val="28"/>
        </w:rPr>
        <w:t xml:space="preserve"> ст. 12.</w:t>
      </w:r>
      <w:r>
        <w:rPr>
          <w:sz w:val="28"/>
          <w:szCs w:val="28"/>
        </w:rPr>
        <w:t>7</w:t>
      </w:r>
      <w:r w:rsidRPr="005D0D45">
        <w:rPr>
          <w:sz w:val="28"/>
          <w:szCs w:val="28"/>
        </w:rPr>
        <w:t xml:space="preserve"> КоАП РФ. В связи с этим </w:t>
      </w:r>
      <w:r>
        <w:rPr>
          <w:sz w:val="28"/>
          <w:szCs w:val="28"/>
        </w:rPr>
        <w:t>Полторацкому</w:t>
      </w:r>
      <w:r w:rsidRPr="005D0D45">
        <w:rPr>
          <w:sz w:val="28"/>
          <w:szCs w:val="28"/>
        </w:rPr>
        <w:t xml:space="preserve"> назначено административное наказание в виде </w:t>
      </w:r>
      <w:r>
        <w:rPr>
          <w:sz w:val="28"/>
          <w:szCs w:val="28"/>
        </w:rPr>
        <w:t>штрафа в размере 30 000 руб</w:t>
      </w:r>
      <w:r w:rsidRPr="005D0D45">
        <w:rPr>
          <w:sz w:val="28"/>
          <w:szCs w:val="28"/>
        </w:rPr>
        <w:t>.</w:t>
      </w:r>
    </w:p>
    <w:p w:rsidR="00A842BC" w:rsidRPr="005D0D45" w:rsidRDefault="00A842BC" w:rsidP="001561EE">
      <w:pPr>
        <w:suppressAutoHyphens/>
        <w:ind w:firstLine="709"/>
        <w:jc w:val="both"/>
        <w:rPr>
          <w:sz w:val="28"/>
          <w:szCs w:val="28"/>
        </w:rPr>
      </w:pPr>
      <w:r w:rsidRPr="005D0D45">
        <w:rPr>
          <w:sz w:val="28"/>
          <w:szCs w:val="28"/>
        </w:rPr>
        <w:t xml:space="preserve">В жалобе на постановление по делу об административном правонарушении </w:t>
      </w:r>
      <w:r>
        <w:rPr>
          <w:sz w:val="28"/>
          <w:szCs w:val="28"/>
        </w:rPr>
        <w:t>Полторацкий</w:t>
      </w:r>
      <w:r w:rsidRPr="005D0D45">
        <w:rPr>
          <w:sz w:val="28"/>
          <w:szCs w:val="28"/>
        </w:rPr>
        <w:t xml:space="preserve"> прос</w:t>
      </w:r>
      <w:r>
        <w:rPr>
          <w:sz w:val="28"/>
          <w:szCs w:val="28"/>
        </w:rPr>
        <w:t>и</w:t>
      </w:r>
      <w:r w:rsidRPr="005D0D45">
        <w:rPr>
          <w:sz w:val="28"/>
          <w:szCs w:val="28"/>
        </w:rPr>
        <w:t>т суд</w:t>
      </w:r>
      <w:r>
        <w:rPr>
          <w:sz w:val="28"/>
          <w:szCs w:val="28"/>
        </w:rPr>
        <w:t>ебное</w:t>
      </w:r>
      <w:r w:rsidRPr="005D0D45">
        <w:rPr>
          <w:sz w:val="28"/>
          <w:szCs w:val="28"/>
        </w:rPr>
        <w:t xml:space="preserve"> постановление ввиду незаконности </w:t>
      </w:r>
      <w:r>
        <w:rPr>
          <w:sz w:val="28"/>
          <w:szCs w:val="28"/>
        </w:rPr>
        <w:t xml:space="preserve">и необоснованности </w:t>
      </w:r>
      <w:r w:rsidRPr="005D0D45">
        <w:rPr>
          <w:sz w:val="28"/>
          <w:szCs w:val="28"/>
        </w:rPr>
        <w:t>отменить</w:t>
      </w:r>
      <w:r>
        <w:rPr>
          <w:sz w:val="28"/>
          <w:szCs w:val="28"/>
        </w:rPr>
        <w:t>, производство по делу прекратить.</w:t>
      </w:r>
    </w:p>
    <w:p w:rsidR="00A842BC" w:rsidRDefault="00A842BC" w:rsidP="001561EE">
      <w:pPr>
        <w:suppressAutoHyphens/>
        <w:ind w:firstLine="709"/>
        <w:jc w:val="both"/>
        <w:rPr>
          <w:sz w:val="28"/>
          <w:szCs w:val="28"/>
        </w:rPr>
      </w:pPr>
      <w:r w:rsidRPr="001D1102">
        <w:rPr>
          <w:sz w:val="28"/>
          <w:szCs w:val="28"/>
        </w:rPr>
        <w:t>В обоснование автор жалоб</w:t>
      </w:r>
      <w:r>
        <w:rPr>
          <w:sz w:val="28"/>
          <w:szCs w:val="28"/>
        </w:rPr>
        <w:t xml:space="preserve">ы, </w:t>
      </w:r>
      <w:r w:rsidRPr="00361612">
        <w:rPr>
          <w:sz w:val="28"/>
          <w:szCs w:val="28"/>
        </w:rPr>
        <w:t xml:space="preserve">ссылаясь на нормы КоАП РФ, утверждает, что </w:t>
      </w:r>
      <w:r>
        <w:rPr>
          <w:sz w:val="28"/>
          <w:szCs w:val="28"/>
        </w:rPr>
        <w:t>заместитель председателя суда, приобщив к материалам дела документы, подтверждающие обжалование им в суд и органы прокуратуры постановления мирового судьи о лишении его права управления транспортными средствами, какой-либо оценки им в своем постановлении не дал</w:t>
      </w:r>
      <w:r w:rsidRPr="00032D49">
        <w:rPr>
          <w:sz w:val="28"/>
          <w:szCs w:val="28"/>
        </w:rPr>
        <w:t>.</w:t>
      </w:r>
    </w:p>
    <w:p w:rsidR="00A842BC" w:rsidRDefault="00A842BC" w:rsidP="001561EE">
      <w:pPr>
        <w:suppressAutoHyphens/>
        <w:ind w:firstLine="709"/>
        <w:jc w:val="both"/>
        <w:rPr>
          <w:sz w:val="28"/>
          <w:szCs w:val="28"/>
        </w:rPr>
      </w:pPr>
      <w:r>
        <w:rPr>
          <w:sz w:val="28"/>
          <w:szCs w:val="28"/>
        </w:rPr>
        <w:t>По мнению автора жалобы, указанное постановление мирового судьи вынесено в отношении него с нарушением правил подсудности, поскольку на момент совершения административного правонарушении он обладал статусом военнослужащего, и дело подлежало рассмотрению судьей гарнизонного военного суда.</w:t>
      </w:r>
    </w:p>
    <w:p w:rsidR="00A842BC" w:rsidRPr="00032D49" w:rsidRDefault="00A842BC" w:rsidP="001561EE">
      <w:pPr>
        <w:suppressAutoHyphens/>
        <w:ind w:firstLine="709"/>
        <w:jc w:val="both"/>
        <w:rPr>
          <w:sz w:val="28"/>
          <w:szCs w:val="28"/>
        </w:rPr>
      </w:pPr>
      <w:r>
        <w:rPr>
          <w:sz w:val="28"/>
          <w:szCs w:val="28"/>
        </w:rPr>
        <w:t>Кроме того, заместитель председателя суда необоснованно отказал в  ходатайстве о приостановлении производства по делу до разрешения его вышеуказанных обращений об отмене данного постановления мирового судьи, поданных в органы прокуратуры и городской суд.</w:t>
      </w:r>
    </w:p>
    <w:p w:rsidR="00A842BC" w:rsidRPr="005D0D45" w:rsidRDefault="00A842BC" w:rsidP="001561EE">
      <w:pPr>
        <w:suppressAutoHyphens/>
        <w:ind w:firstLine="709"/>
        <w:jc w:val="both"/>
        <w:rPr>
          <w:sz w:val="28"/>
          <w:szCs w:val="28"/>
        </w:rPr>
      </w:pPr>
      <w:r w:rsidRPr="005D0D45">
        <w:rPr>
          <w:sz w:val="28"/>
          <w:szCs w:val="28"/>
        </w:rPr>
        <w:t xml:space="preserve">Рассмотрев материалы дела и доводы жалобы, нахожу </w:t>
      </w:r>
      <w:r>
        <w:rPr>
          <w:sz w:val="28"/>
          <w:szCs w:val="28"/>
        </w:rPr>
        <w:t>жалобу</w:t>
      </w:r>
      <w:r w:rsidRPr="005D0D45">
        <w:rPr>
          <w:sz w:val="28"/>
          <w:szCs w:val="28"/>
        </w:rPr>
        <w:t xml:space="preserve"> не подлежащей удовлетворению.</w:t>
      </w:r>
    </w:p>
    <w:p w:rsidR="00A842BC" w:rsidRPr="005D0D45" w:rsidRDefault="00A842BC" w:rsidP="001561EE">
      <w:pPr>
        <w:suppressAutoHyphens/>
        <w:ind w:firstLine="709"/>
        <w:jc w:val="both"/>
        <w:rPr>
          <w:sz w:val="28"/>
          <w:szCs w:val="28"/>
        </w:rPr>
      </w:pPr>
      <w:r w:rsidRPr="005D0D45">
        <w:rPr>
          <w:sz w:val="28"/>
          <w:szCs w:val="28"/>
        </w:rPr>
        <w:t xml:space="preserve">Вывод </w:t>
      </w:r>
      <w:r>
        <w:rPr>
          <w:sz w:val="28"/>
          <w:szCs w:val="28"/>
        </w:rPr>
        <w:t xml:space="preserve">заместителя председателя суда </w:t>
      </w:r>
      <w:r w:rsidRPr="005D0D45">
        <w:rPr>
          <w:sz w:val="28"/>
          <w:szCs w:val="28"/>
        </w:rPr>
        <w:t xml:space="preserve">в постановлении о признании в действиях </w:t>
      </w:r>
      <w:r>
        <w:rPr>
          <w:sz w:val="28"/>
          <w:szCs w:val="28"/>
        </w:rPr>
        <w:t>Полторацкого</w:t>
      </w:r>
      <w:r w:rsidRPr="005D0D45">
        <w:rPr>
          <w:sz w:val="28"/>
          <w:szCs w:val="28"/>
        </w:rPr>
        <w:t xml:space="preserve">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w:t>
      </w:r>
    </w:p>
    <w:p w:rsidR="00A842BC" w:rsidRPr="005D0D45" w:rsidRDefault="00A842BC" w:rsidP="001561EE">
      <w:pPr>
        <w:suppressAutoHyphens/>
        <w:ind w:firstLine="709"/>
        <w:jc w:val="both"/>
        <w:rPr>
          <w:sz w:val="28"/>
          <w:szCs w:val="28"/>
        </w:rPr>
      </w:pPr>
      <w:r w:rsidRPr="005D0D45">
        <w:rPr>
          <w:sz w:val="28"/>
          <w:szCs w:val="28"/>
        </w:rPr>
        <w:t xml:space="preserve">Факт совершения </w:t>
      </w:r>
      <w:r>
        <w:rPr>
          <w:sz w:val="28"/>
          <w:szCs w:val="28"/>
        </w:rPr>
        <w:t>Полторацким</w:t>
      </w:r>
      <w:r w:rsidRPr="005D0D45">
        <w:rPr>
          <w:sz w:val="28"/>
          <w:szCs w:val="28"/>
        </w:rPr>
        <w:t xml:space="preserve"> административного правонарушения при указанных обстоятельствах подтверждается протоколами об </w:t>
      </w:r>
      <w:r>
        <w:rPr>
          <w:sz w:val="28"/>
          <w:szCs w:val="28"/>
        </w:rPr>
        <w:t>административном правонарушении и</w:t>
      </w:r>
      <w:r w:rsidRPr="005D0D45">
        <w:rPr>
          <w:sz w:val="28"/>
          <w:szCs w:val="28"/>
        </w:rPr>
        <w:t xml:space="preserve"> об отстранении от управления транспортным средством,</w:t>
      </w:r>
      <w:r>
        <w:rPr>
          <w:sz w:val="28"/>
          <w:szCs w:val="28"/>
        </w:rPr>
        <w:t xml:space="preserve"> копией вступившего в законную силу постановления мирового судьи судебного участка № 20 г. Ейска Краснодарского края от 23 сентября 2016 г. и иными документами, свидетельствующими о том, что водитель Полторацкий, лишенный соответствующего специального права, управлял транспортным средством</w:t>
      </w:r>
      <w:r w:rsidRPr="005D0D45">
        <w:rPr>
          <w:sz w:val="28"/>
          <w:szCs w:val="28"/>
        </w:rPr>
        <w:t>.</w:t>
      </w:r>
    </w:p>
    <w:p w:rsidR="00A842BC" w:rsidRPr="005D0D45" w:rsidRDefault="00A842BC" w:rsidP="001561EE">
      <w:pPr>
        <w:suppressAutoHyphens/>
        <w:ind w:firstLine="709"/>
        <w:jc w:val="both"/>
        <w:rPr>
          <w:sz w:val="28"/>
          <w:szCs w:val="28"/>
        </w:rPr>
      </w:pPr>
      <w:r>
        <w:rPr>
          <w:sz w:val="28"/>
          <w:szCs w:val="28"/>
        </w:rPr>
        <w:t>П</w:t>
      </w:r>
      <w:r w:rsidRPr="005D0D45">
        <w:rPr>
          <w:sz w:val="28"/>
          <w:szCs w:val="28"/>
        </w:rPr>
        <w:t>ривед</w:t>
      </w:r>
      <w:r>
        <w:rPr>
          <w:sz w:val="28"/>
          <w:szCs w:val="28"/>
        </w:rPr>
        <w:t>е</w:t>
      </w:r>
      <w:r w:rsidRPr="005D0D45">
        <w:rPr>
          <w:sz w:val="28"/>
          <w:szCs w:val="28"/>
        </w:rPr>
        <w:t>нные доказательства получены с соблюдением требований закона, содержат необходимые для разрешения дела сведения.</w:t>
      </w:r>
    </w:p>
    <w:p w:rsidR="00A842BC" w:rsidRPr="005D0D45" w:rsidRDefault="00A842BC" w:rsidP="001561EE">
      <w:pPr>
        <w:suppressAutoHyphens/>
        <w:ind w:firstLine="709"/>
        <w:jc w:val="both"/>
        <w:rPr>
          <w:sz w:val="28"/>
          <w:szCs w:val="28"/>
        </w:rPr>
      </w:pPr>
      <w:r w:rsidRPr="005D0D45">
        <w:rPr>
          <w:sz w:val="28"/>
          <w:szCs w:val="28"/>
        </w:rPr>
        <w:t>Все собранные по делу доказательства получили оценку в соответствии с требованиями ст. 26.11 КоАП РФ. Оснований для переоценки этих доказательств не имеется.</w:t>
      </w:r>
    </w:p>
    <w:p w:rsidR="00A842BC" w:rsidRDefault="00A842BC" w:rsidP="001561EE">
      <w:pPr>
        <w:suppressAutoHyphens/>
        <w:ind w:firstLine="709"/>
        <w:jc w:val="both"/>
        <w:rPr>
          <w:sz w:val="28"/>
          <w:szCs w:val="28"/>
        </w:rPr>
      </w:pPr>
      <w:r w:rsidRPr="005D0D45">
        <w:rPr>
          <w:sz w:val="28"/>
          <w:szCs w:val="28"/>
        </w:rPr>
        <w:t>Нормы материального и процессуального права при разрешении дела применены правильно.</w:t>
      </w:r>
    </w:p>
    <w:p w:rsidR="00A842BC" w:rsidRDefault="00A842BC" w:rsidP="001561EE">
      <w:pPr>
        <w:suppressAutoHyphens/>
        <w:ind w:firstLine="709"/>
        <w:jc w:val="both"/>
        <w:rPr>
          <w:sz w:val="28"/>
          <w:szCs w:val="28"/>
        </w:rPr>
      </w:pPr>
      <w:r>
        <w:rPr>
          <w:sz w:val="28"/>
          <w:szCs w:val="28"/>
        </w:rPr>
        <w:t>Вопреки ошибочному мнению Полторацкого факт обращения в органы прокуратуры и обжалования в суд 28 апреля 2018 г. постановления мирового судьи от 23 сентября 2016 г., в соответствии с которым он лишен права управления транспортным средством, какого-либо правового значения для разрешения настоящего дела не имеет, поскольку данное постановление мирового судьи вступило в законную силу и до настоящего времени не отменено</w:t>
      </w:r>
      <w:r w:rsidRPr="00370D15">
        <w:rPr>
          <w:sz w:val="28"/>
          <w:szCs w:val="28"/>
        </w:rPr>
        <w:t>.</w:t>
      </w:r>
    </w:p>
    <w:p w:rsidR="00A842BC" w:rsidRDefault="00A842BC" w:rsidP="001561EE">
      <w:pPr>
        <w:suppressAutoHyphens/>
        <w:ind w:firstLine="709"/>
        <w:jc w:val="both"/>
        <w:rPr>
          <w:iCs/>
          <w:sz w:val="28"/>
          <w:szCs w:val="28"/>
        </w:rPr>
      </w:pPr>
      <w:r>
        <w:rPr>
          <w:iCs/>
          <w:sz w:val="28"/>
          <w:szCs w:val="28"/>
        </w:rPr>
        <w:t>По этим же основаниям беспредметным является и довод жалобы о рассмотрении мировым судьей дела об административном правонарушении с нарушением правил подсудности.</w:t>
      </w:r>
    </w:p>
    <w:p w:rsidR="00A842BC" w:rsidRPr="00FB4A9D" w:rsidRDefault="00A842BC" w:rsidP="001561EE">
      <w:pPr>
        <w:suppressAutoHyphens/>
        <w:ind w:firstLine="709"/>
        <w:jc w:val="both"/>
        <w:rPr>
          <w:sz w:val="28"/>
          <w:szCs w:val="28"/>
        </w:rPr>
      </w:pPr>
      <w:r>
        <w:rPr>
          <w:sz w:val="28"/>
          <w:szCs w:val="28"/>
        </w:rPr>
        <w:t>Ссылку автора жалобы на то, что заместитель председателя суда не приостановил производство по делу, также нельзя признать обоснованной, поскольку законодательством об административных правонарушениях институт приостановления производства по делу не предусмотрен. Кроме того, как видно из материалов дела, соответствующего ходатайства о приостановлении производства по делу об административном правонарушении Полторацкий не заявлял</w:t>
      </w:r>
      <w:r w:rsidRPr="00FB4A9D">
        <w:rPr>
          <w:sz w:val="28"/>
          <w:szCs w:val="28"/>
        </w:rPr>
        <w:t>.</w:t>
      </w:r>
    </w:p>
    <w:p w:rsidR="00A842BC" w:rsidRDefault="00A842BC" w:rsidP="001561EE">
      <w:pPr>
        <w:suppressAutoHyphens/>
        <w:ind w:firstLine="709"/>
        <w:jc w:val="both"/>
        <w:rPr>
          <w:sz w:val="28"/>
          <w:szCs w:val="28"/>
        </w:rPr>
      </w:pPr>
      <w:r w:rsidRPr="005D0D45">
        <w:rPr>
          <w:sz w:val="28"/>
          <w:szCs w:val="28"/>
        </w:rPr>
        <w:t>Таким образом, совокупность</w:t>
      </w:r>
      <w:r>
        <w:rPr>
          <w:sz w:val="28"/>
          <w:szCs w:val="28"/>
        </w:rPr>
        <w:t xml:space="preserve"> положенных в основу судебного </w:t>
      </w:r>
      <w:r w:rsidRPr="005D0D45">
        <w:rPr>
          <w:sz w:val="28"/>
          <w:szCs w:val="28"/>
        </w:rPr>
        <w:t xml:space="preserve">постановления доказательств свидетельствует о наличии в действиях </w:t>
      </w:r>
      <w:r>
        <w:rPr>
          <w:sz w:val="28"/>
          <w:szCs w:val="28"/>
        </w:rPr>
        <w:t>Полторацкого</w:t>
      </w:r>
      <w:r w:rsidRPr="005D0D45">
        <w:rPr>
          <w:sz w:val="28"/>
          <w:szCs w:val="28"/>
        </w:rPr>
        <w:t xml:space="preserve"> события и состава административного правонарушения, предусмо</w:t>
      </w:r>
      <w:r>
        <w:rPr>
          <w:sz w:val="28"/>
          <w:szCs w:val="28"/>
        </w:rPr>
        <w:t>тренного ч. 2 ст. 12.7 КоАП РФ.</w:t>
      </w:r>
    </w:p>
    <w:p w:rsidR="00A842BC" w:rsidRPr="000C0938" w:rsidRDefault="00A842BC" w:rsidP="001561EE">
      <w:pPr>
        <w:autoSpaceDE w:val="0"/>
        <w:autoSpaceDN w:val="0"/>
        <w:adjustRightInd w:val="0"/>
        <w:ind w:firstLine="709"/>
        <w:jc w:val="both"/>
        <w:rPr>
          <w:sz w:val="28"/>
          <w:szCs w:val="28"/>
        </w:rPr>
      </w:pPr>
      <w:r>
        <w:rPr>
          <w:sz w:val="28"/>
          <w:szCs w:val="28"/>
        </w:rPr>
        <w:t>Н</w:t>
      </w:r>
      <w:r w:rsidRPr="000C0938">
        <w:rPr>
          <w:sz w:val="28"/>
          <w:szCs w:val="28"/>
        </w:rPr>
        <w:t xml:space="preserve">арушений, </w:t>
      </w:r>
      <w:r>
        <w:rPr>
          <w:sz w:val="28"/>
          <w:szCs w:val="28"/>
        </w:rPr>
        <w:t>влекущих безусловную о</w:t>
      </w:r>
      <w:r w:rsidRPr="000C0938">
        <w:rPr>
          <w:sz w:val="28"/>
          <w:szCs w:val="28"/>
        </w:rPr>
        <w:t>тмен</w:t>
      </w:r>
      <w:r>
        <w:rPr>
          <w:sz w:val="28"/>
          <w:szCs w:val="28"/>
        </w:rPr>
        <w:t>у</w:t>
      </w:r>
      <w:r w:rsidRPr="000C0938">
        <w:rPr>
          <w:sz w:val="28"/>
          <w:szCs w:val="28"/>
        </w:rPr>
        <w:t xml:space="preserve"> </w:t>
      </w:r>
      <w:r>
        <w:rPr>
          <w:sz w:val="28"/>
          <w:szCs w:val="28"/>
        </w:rPr>
        <w:t xml:space="preserve">или изменение судебного </w:t>
      </w:r>
      <w:r w:rsidRPr="000C0938">
        <w:rPr>
          <w:sz w:val="28"/>
          <w:szCs w:val="28"/>
        </w:rPr>
        <w:t xml:space="preserve">постановления, </w:t>
      </w:r>
      <w:r>
        <w:rPr>
          <w:sz w:val="28"/>
          <w:szCs w:val="28"/>
        </w:rPr>
        <w:t>по</w:t>
      </w:r>
      <w:r w:rsidRPr="000C0938">
        <w:rPr>
          <w:sz w:val="28"/>
          <w:szCs w:val="28"/>
        </w:rPr>
        <w:t xml:space="preserve"> дел</w:t>
      </w:r>
      <w:r>
        <w:rPr>
          <w:sz w:val="28"/>
          <w:szCs w:val="28"/>
        </w:rPr>
        <w:t>у</w:t>
      </w:r>
      <w:r w:rsidRPr="000C0938">
        <w:rPr>
          <w:sz w:val="28"/>
          <w:szCs w:val="28"/>
        </w:rPr>
        <w:t xml:space="preserve"> не </w:t>
      </w:r>
      <w:r>
        <w:rPr>
          <w:sz w:val="28"/>
          <w:szCs w:val="28"/>
        </w:rPr>
        <w:t>допущено</w:t>
      </w:r>
      <w:r w:rsidRPr="000C0938">
        <w:rPr>
          <w:sz w:val="28"/>
          <w:szCs w:val="28"/>
        </w:rPr>
        <w:t>.</w:t>
      </w:r>
    </w:p>
    <w:p w:rsidR="00A842BC" w:rsidRPr="00DB3479" w:rsidRDefault="00A842BC" w:rsidP="001561EE">
      <w:pPr>
        <w:suppressAutoHyphens/>
        <w:ind w:firstLine="709"/>
        <w:jc w:val="both"/>
        <w:rPr>
          <w:sz w:val="28"/>
          <w:szCs w:val="28"/>
        </w:rPr>
      </w:pPr>
      <w:r w:rsidRPr="00DB3479">
        <w:rPr>
          <w:sz w:val="28"/>
          <w:szCs w:val="28"/>
        </w:rPr>
        <w:t xml:space="preserve">Назначенное </w:t>
      </w:r>
      <w:r>
        <w:rPr>
          <w:sz w:val="28"/>
          <w:szCs w:val="28"/>
        </w:rPr>
        <w:t>Полторацкому</w:t>
      </w:r>
      <w:r w:rsidRPr="00DB3479">
        <w:rPr>
          <w:sz w:val="28"/>
          <w:szCs w:val="28"/>
        </w:rPr>
        <w:t xml:space="preserve"> административное наказание соответствует тяжести содеянного, данным о личности виновного и определено </w:t>
      </w:r>
      <w:r>
        <w:rPr>
          <w:sz w:val="28"/>
          <w:szCs w:val="28"/>
        </w:rPr>
        <w:t xml:space="preserve">в пределах </w:t>
      </w:r>
      <w:r w:rsidRPr="00DB3479">
        <w:rPr>
          <w:sz w:val="28"/>
          <w:szCs w:val="28"/>
        </w:rPr>
        <w:t>санкци</w:t>
      </w:r>
      <w:r>
        <w:rPr>
          <w:sz w:val="28"/>
          <w:szCs w:val="28"/>
        </w:rPr>
        <w:t>и</w:t>
      </w:r>
      <w:r w:rsidRPr="00DB3479">
        <w:rPr>
          <w:sz w:val="28"/>
          <w:szCs w:val="28"/>
        </w:rPr>
        <w:t xml:space="preserve"> ч. </w:t>
      </w:r>
      <w:r>
        <w:rPr>
          <w:sz w:val="28"/>
          <w:szCs w:val="28"/>
        </w:rPr>
        <w:t>2</w:t>
      </w:r>
      <w:r w:rsidRPr="00DB3479">
        <w:rPr>
          <w:sz w:val="28"/>
          <w:szCs w:val="28"/>
        </w:rPr>
        <w:t xml:space="preserve"> ст. 12.</w:t>
      </w:r>
      <w:r>
        <w:rPr>
          <w:sz w:val="28"/>
          <w:szCs w:val="28"/>
        </w:rPr>
        <w:t>7</w:t>
      </w:r>
      <w:r w:rsidRPr="00DB3479">
        <w:rPr>
          <w:sz w:val="28"/>
          <w:szCs w:val="28"/>
        </w:rPr>
        <w:t xml:space="preserve"> КоАП РФ.</w:t>
      </w:r>
    </w:p>
    <w:p w:rsidR="00A842BC" w:rsidRPr="005D0D45" w:rsidRDefault="00A842BC" w:rsidP="001561EE">
      <w:pPr>
        <w:suppressAutoHyphens/>
        <w:ind w:firstLine="709"/>
        <w:jc w:val="both"/>
        <w:rPr>
          <w:sz w:val="28"/>
          <w:szCs w:val="28"/>
        </w:rPr>
      </w:pPr>
      <w:r w:rsidRPr="005D0D45">
        <w:rPr>
          <w:sz w:val="28"/>
          <w:szCs w:val="28"/>
        </w:rPr>
        <w:t>На основании изложенного, руководствуясь ст. 30.6 и 30.7 КоАП РФ, судья</w:t>
      </w:r>
    </w:p>
    <w:p w:rsidR="00A842BC" w:rsidRDefault="00A842BC" w:rsidP="001561EE">
      <w:pPr>
        <w:pStyle w:val="BodyText2"/>
        <w:suppressAutoHyphens/>
        <w:jc w:val="center"/>
        <w:rPr>
          <w:sz w:val="28"/>
          <w:szCs w:val="28"/>
        </w:rPr>
      </w:pPr>
    </w:p>
    <w:p w:rsidR="00A842BC" w:rsidRDefault="00A842BC" w:rsidP="001561EE">
      <w:pPr>
        <w:pStyle w:val="BodyText2"/>
        <w:suppressAutoHyphens/>
        <w:jc w:val="center"/>
        <w:rPr>
          <w:sz w:val="28"/>
          <w:szCs w:val="28"/>
        </w:rPr>
      </w:pPr>
      <w:r w:rsidRPr="005D0D45">
        <w:rPr>
          <w:sz w:val="28"/>
          <w:szCs w:val="28"/>
        </w:rPr>
        <w:t>РЕШИЛ:</w:t>
      </w:r>
    </w:p>
    <w:p w:rsidR="00A842BC" w:rsidRPr="005D0D45" w:rsidRDefault="00A842BC" w:rsidP="001561EE">
      <w:pPr>
        <w:pStyle w:val="BodyText2"/>
        <w:suppressAutoHyphens/>
        <w:jc w:val="center"/>
        <w:rPr>
          <w:sz w:val="28"/>
          <w:szCs w:val="28"/>
        </w:rPr>
      </w:pPr>
    </w:p>
    <w:p w:rsidR="00A842BC" w:rsidRPr="005D0D45" w:rsidRDefault="00A842BC" w:rsidP="001561EE">
      <w:pPr>
        <w:suppressAutoHyphens/>
        <w:ind w:firstLine="709"/>
        <w:jc w:val="both"/>
        <w:rPr>
          <w:sz w:val="28"/>
          <w:szCs w:val="28"/>
        </w:rPr>
      </w:pPr>
      <w:r w:rsidRPr="005D0D45">
        <w:rPr>
          <w:sz w:val="28"/>
          <w:szCs w:val="28"/>
        </w:rPr>
        <w:t xml:space="preserve">Постановление </w:t>
      </w:r>
      <w:r>
        <w:rPr>
          <w:sz w:val="28"/>
          <w:szCs w:val="28"/>
        </w:rPr>
        <w:t>заместителя председателя Краснодарского</w:t>
      </w:r>
      <w:r w:rsidRPr="005D0D45">
        <w:rPr>
          <w:sz w:val="28"/>
          <w:szCs w:val="28"/>
        </w:rPr>
        <w:t xml:space="preserve"> гарнизонного военного суда от</w:t>
      </w:r>
      <w:r>
        <w:rPr>
          <w:sz w:val="28"/>
          <w:szCs w:val="28"/>
        </w:rPr>
        <w:t xml:space="preserve"> 3 мая </w:t>
      </w:r>
      <w:r w:rsidRPr="005D0D45">
        <w:rPr>
          <w:sz w:val="28"/>
          <w:szCs w:val="28"/>
        </w:rPr>
        <w:t>201</w:t>
      </w:r>
      <w:r>
        <w:rPr>
          <w:sz w:val="28"/>
          <w:szCs w:val="28"/>
        </w:rPr>
        <w:t>8</w:t>
      </w:r>
      <w:r w:rsidRPr="005D0D45">
        <w:rPr>
          <w:sz w:val="28"/>
          <w:szCs w:val="28"/>
        </w:rPr>
        <w:t xml:space="preserve"> г. о назначении </w:t>
      </w:r>
      <w:r w:rsidRPr="00D25AD0">
        <w:rPr>
          <w:sz w:val="28"/>
          <w:szCs w:val="28"/>
        </w:rPr>
        <w:t>Полторацко</w:t>
      </w:r>
      <w:r>
        <w:rPr>
          <w:sz w:val="28"/>
          <w:szCs w:val="28"/>
        </w:rPr>
        <w:t>му</w:t>
      </w:r>
      <w:r w:rsidRPr="00D25AD0">
        <w:rPr>
          <w:sz w:val="28"/>
          <w:szCs w:val="28"/>
        </w:rPr>
        <w:t xml:space="preserve"> Ян</w:t>
      </w:r>
      <w:r>
        <w:rPr>
          <w:sz w:val="28"/>
          <w:szCs w:val="28"/>
        </w:rPr>
        <w:t>у</w:t>
      </w:r>
      <w:r w:rsidRPr="00D25AD0">
        <w:rPr>
          <w:sz w:val="28"/>
          <w:szCs w:val="28"/>
        </w:rPr>
        <w:t xml:space="preserve"> Сергеевич</w:t>
      </w:r>
      <w:r>
        <w:rPr>
          <w:sz w:val="28"/>
          <w:szCs w:val="28"/>
        </w:rPr>
        <w:t>у</w:t>
      </w:r>
      <w:r w:rsidRPr="00D25AD0">
        <w:rPr>
          <w:sz w:val="28"/>
          <w:szCs w:val="28"/>
        </w:rPr>
        <w:t xml:space="preserve"> </w:t>
      </w:r>
      <w:r w:rsidRPr="005D0D45">
        <w:rPr>
          <w:sz w:val="28"/>
          <w:szCs w:val="28"/>
        </w:rPr>
        <w:t xml:space="preserve">административного наказания за совершение </w:t>
      </w:r>
      <w:r>
        <w:rPr>
          <w:sz w:val="28"/>
          <w:szCs w:val="28"/>
        </w:rPr>
        <w:t xml:space="preserve">административного </w:t>
      </w:r>
      <w:r w:rsidRPr="005D0D45">
        <w:rPr>
          <w:sz w:val="28"/>
          <w:szCs w:val="28"/>
        </w:rPr>
        <w:t xml:space="preserve">правонарушения, предусмотренного ч. </w:t>
      </w:r>
      <w:r>
        <w:rPr>
          <w:sz w:val="28"/>
          <w:szCs w:val="28"/>
        </w:rPr>
        <w:t>2</w:t>
      </w:r>
      <w:r w:rsidRPr="005D0D45">
        <w:rPr>
          <w:sz w:val="28"/>
          <w:szCs w:val="28"/>
        </w:rPr>
        <w:t xml:space="preserve"> ст. 12.</w:t>
      </w:r>
      <w:r>
        <w:rPr>
          <w:sz w:val="28"/>
          <w:szCs w:val="28"/>
        </w:rPr>
        <w:t>7</w:t>
      </w:r>
      <w:r w:rsidRPr="005D0D45">
        <w:rPr>
          <w:sz w:val="28"/>
          <w:szCs w:val="28"/>
        </w:rPr>
        <w:t xml:space="preserve"> КоАП РФ, оставить без изменения, а жалобу </w:t>
      </w:r>
      <w:r>
        <w:rPr>
          <w:sz w:val="28"/>
          <w:szCs w:val="28"/>
        </w:rPr>
        <w:t>Полторацкого</w:t>
      </w:r>
      <w:r w:rsidRPr="008859AD">
        <w:rPr>
          <w:sz w:val="28"/>
          <w:szCs w:val="28"/>
        </w:rPr>
        <w:t xml:space="preserve"> </w:t>
      </w:r>
      <w:r>
        <w:rPr>
          <w:sz w:val="28"/>
          <w:szCs w:val="28"/>
        </w:rPr>
        <w:t>Я.С.</w:t>
      </w:r>
      <w:r w:rsidRPr="005D0D45">
        <w:rPr>
          <w:sz w:val="28"/>
          <w:szCs w:val="28"/>
        </w:rPr>
        <w:t xml:space="preserve"> – без удовлетворения.</w:t>
      </w:r>
    </w:p>
    <w:p w:rsidR="00A842BC" w:rsidRDefault="00A842BC" w:rsidP="001561EE">
      <w:pPr>
        <w:suppressAutoHyphens/>
        <w:ind w:firstLine="709"/>
        <w:jc w:val="both"/>
        <w:rPr>
          <w:sz w:val="28"/>
          <w:szCs w:val="28"/>
        </w:rPr>
      </w:pPr>
    </w:p>
    <w:p w:rsidR="00A842BC" w:rsidRPr="005D0D45" w:rsidRDefault="00A842BC" w:rsidP="001561EE">
      <w:pPr>
        <w:suppressAutoHyphens/>
        <w:ind w:firstLine="709"/>
        <w:jc w:val="both"/>
        <w:rPr>
          <w:sz w:val="28"/>
          <w:szCs w:val="28"/>
        </w:rPr>
      </w:pPr>
    </w:p>
    <w:p w:rsidR="00A842BC" w:rsidRPr="00352D35" w:rsidRDefault="00A842BC" w:rsidP="001561EE">
      <w:pPr>
        <w:suppressAutoHyphens/>
        <w:jc w:val="both"/>
        <w:rPr>
          <w:sz w:val="28"/>
          <w:szCs w:val="28"/>
        </w:rPr>
      </w:pPr>
      <w:r w:rsidRPr="005D0D45">
        <w:rPr>
          <w:sz w:val="28"/>
          <w:szCs w:val="28"/>
        </w:rPr>
        <w:t>Судья</w:t>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Pr>
          <w:sz w:val="28"/>
          <w:szCs w:val="28"/>
        </w:rPr>
        <w:t xml:space="preserve">          А.А. Магомадов</w:t>
      </w:r>
    </w:p>
    <w:sectPr w:rsidR="00A842BC" w:rsidRPr="00352D35" w:rsidSect="00F16746">
      <w:headerReference w:type="default" r:id="rId6"/>
      <w:pgSz w:w="11906" w:h="16838" w:code="9"/>
      <w:pgMar w:top="1134" w:right="680"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842BC" w:rsidRDefault="00A842BC" w:rsidP="00F11951">
      <w:r>
        <w:separator/>
      </w:r>
    </w:p>
  </w:endnote>
  <w:endnote w:type="continuationSeparator" w:id="0">
    <w:p w:rsidR="00A842BC" w:rsidRDefault="00A842BC"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842BC" w:rsidRDefault="00A842BC" w:rsidP="00F11951">
      <w:r>
        <w:separator/>
      </w:r>
    </w:p>
  </w:footnote>
  <w:footnote w:type="continuationSeparator" w:id="0">
    <w:p w:rsidR="00A842BC" w:rsidRDefault="00A842BC"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42BC" w:rsidRDefault="00A842BC">
    <w:pPr>
      <w:pStyle w:val="Header"/>
      <w:jc w:val="center"/>
    </w:pPr>
    <w:fldSimple w:instr=" PAGE   \* MERGEFORMAT ">
      <w:r>
        <w:rPr>
          <w:noProof/>
        </w:rPr>
        <w:t>3</w:t>
      </w:r>
    </w:fldSimple>
  </w:p>
  <w:p w:rsidR="00A842BC" w:rsidRDefault="00A842BC">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4"/>
  <w:embedSystemFonts/>
  <w:defaultTabStop w:val="708"/>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13A7"/>
    <w:rsid w:val="00001FC2"/>
    <w:rsid w:val="00011198"/>
    <w:rsid w:val="00011251"/>
    <w:rsid w:val="00016461"/>
    <w:rsid w:val="00017475"/>
    <w:rsid w:val="00023BEB"/>
    <w:rsid w:val="0002489A"/>
    <w:rsid w:val="00025987"/>
    <w:rsid w:val="000277F3"/>
    <w:rsid w:val="00032A02"/>
    <w:rsid w:val="00032D49"/>
    <w:rsid w:val="000363F9"/>
    <w:rsid w:val="00040898"/>
    <w:rsid w:val="00041BF3"/>
    <w:rsid w:val="0004226D"/>
    <w:rsid w:val="000430D8"/>
    <w:rsid w:val="000671C6"/>
    <w:rsid w:val="00080307"/>
    <w:rsid w:val="00081D16"/>
    <w:rsid w:val="00085AAB"/>
    <w:rsid w:val="00085AEF"/>
    <w:rsid w:val="00087770"/>
    <w:rsid w:val="000915C4"/>
    <w:rsid w:val="00091DAA"/>
    <w:rsid w:val="00092F4B"/>
    <w:rsid w:val="0009511C"/>
    <w:rsid w:val="00096916"/>
    <w:rsid w:val="000A1F8C"/>
    <w:rsid w:val="000A3308"/>
    <w:rsid w:val="000A35DF"/>
    <w:rsid w:val="000A46EC"/>
    <w:rsid w:val="000B0381"/>
    <w:rsid w:val="000C0938"/>
    <w:rsid w:val="000C3F0A"/>
    <w:rsid w:val="000C47EC"/>
    <w:rsid w:val="000D0106"/>
    <w:rsid w:val="000D7492"/>
    <w:rsid w:val="000D7675"/>
    <w:rsid w:val="000E10F5"/>
    <w:rsid w:val="000F177A"/>
    <w:rsid w:val="000F2B7A"/>
    <w:rsid w:val="000F2CDC"/>
    <w:rsid w:val="000F2E7F"/>
    <w:rsid w:val="000F5247"/>
    <w:rsid w:val="000F6D83"/>
    <w:rsid w:val="00100D29"/>
    <w:rsid w:val="00102DD4"/>
    <w:rsid w:val="00104661"/>
    <w:rsid w:val="001056FB"/>
    <w:rsid w:val="00111803"/>
    <w:rsid w:val="00111E7B"/>
    <w:rsid w:val="00115E18"/>
    <w:rsid w:val="00116F23"/>
    <w:rsid w:val="001300CB"/>
    <w:rsid w:val="001364CB"/>
    <w:rsid w:val="00152F17"/>
    <w:rsid w:val="00154638"/>
    <w:rsid w:val="001561EE"/>
    <w:rsid w:val="001609EB"/>
    <w:rsid w:val="00162499"/>
    <w:rsid w:val="00171E13"/>
    <w:rsid w:val="00174D3B"/>
    <w:rsid w:val="00176D6F"/>
    <w:rsid w:val="00180720"/>
    <w:rsid w:val="00184839"/>
    <w:rsid w:val="00187438"/>
    <w:rsid w:val="00192C76"/>
    <w:rsid w:val="0019407F"/>
    <w:rsid w:val="00195729"/>
    <w:rsid w:val="00197005"/>
    <w:rsid w:val="001B05F1"/>
    <w:rsid w:val="001B2EE6"/>
    <w:rsid w:val="001B3FAE"/>
    <w:rsid w:val="001B43D9"/>
    <w:rsid w:val="001B695E"/>
    <w:rsid w:val="001C2EE6"/>
    <w:rsid w:val="001C4D2D"/>
    <w:rsid w:val="001D1102"/>
    <w:rsid w:val="001D3895"/>
    <w:rsid w:val="001D4F1D"/>
    <w:rsid w:val="001E17BF"/>
    <w:rsid w:val="001E2ED7"/>
    <w:rsid w:val="002017F5"/>
    <w:rsid w:val="002031A5"/>
    <w:rsid w:val="002125B1"/>
    <w:rsid w:val="00212E25"/>
    <w:rsid w:val="00213C20"/>
    <w:rsid w:val="00216447"/>
    <w:rsid w:val="00220E1E"/>
    <w:rsid w:val="00232C18"/>
    <w:rsid w:val="0023445C"/>
    <w:rsid w:val="002359AD"/>
    <w:rsid w:val="00240D55"/>
    <w:rsid w:val="00241F70"/>
    <w:rsid w:val="00244C57"/>
    <w:rsid w:val="002455F3"/>
    <w:rsid w:val="00253E46"/>
    <w:rsid w:val="002564E8"/>
    <w:rsid w:val="002614F0"/>
    <w:rsid w:val="0026592B"/>
    <w:rsid w:val="002674CC"/>
    <w:rsid w:val="00267732"/>
    <w:rsid w:val="00270707"/>
    <w:rsid w:val="00270D66"/>
    <w:rsid w:val="002730E0"/>
    <w:rsid w:val="00274E09"/>
    <w:rsid w:val="002770A7"/>
    <w:rsid w:val="0029151C"/>
    <w:rsid w:val="002935C4"/>
    <w:rsid w:val="00295E67"/>
    <w:rsid w:val="002A77D8"/>
    <w:rsid w:val="002B295F"/>
    <w:rsid w:val="002B347E"/>
    <w:rsid w:val="002B3BD1"/>
    <w:rsid w:val="002B403F"/>
    <w:rsid w:val="002B487F"/>
    <w:rsid w:val="002B5CD3"/>
    <w:rsid w:val="002B7FC3"/>
    <w:rsid w:val="002C3CDB"/>
    <w:rsid w:val="002D0917"/>
    <w:rsid w:val="002D6BCF"/>
    <w:rsid w:val="002E062B"/>
    <w:rsid w:val="002E096A"/>
    <w:rsid w:val="002E2469"/>
    <w:rsid w:val="002E2B97"/>
    <w:rsid w:val="002E2D8E"/>
    <w:rsid w:val="002E4313"/>
    <w:rsid w:val="002E7391"/>
    <w:rsid w:val="00303C48"/>
    <w:rsid w:val="003122A3"/>
    <w:rsid w:val="003123A0"/>
    <w:rsid w:val="00313993"/>
    <w:rsid w:val="003140A8"/>
    <w:rsid w:val="00314943"/>
    <w:rsid w:val="00321444"/>
    <w:rsid w:val="00325AD2"/>
    <w:rsid w:val="0033064A"/>
    <w:rsid w:val="00330FC5"/>
    <w:rsid w:val="00332C51"/>
    <w:rsid w:val="003403EA"/>
    <w:rsid w:val="003524F5"/>
    <w:rsid w:val="0035278F"/>
    <w:rsid w:val="00352D35"/>
    <w:rsid w:val="003558EF"/>
    <w:rsid w:val="003569D3"/>
    <w:rsid w:val="00360B3D"/>
    <w:rsid w:val="00361527"/>
    <w:rsid w:val="00361612"/>
    <w:rsid w:val="003655F9"/>
    <w:rsid w:val="00370D15"/>
    <w:rsid w:val="00371943"/>
    <w:rsid w:val="00373DB0"/>
    <w:rsid w:val="0037411B"/>
    <w:rsid w:val="00377F25"/>
    <w:rsid w:val="00391F0F"/>
    <w:rsid w:val="00395486"/>
    <w:rsid w:val="003A37E7"/>
    <w:rsid w:val="003A57E7"/>
    <w:rsid w:val="003A61F7"/>
    <w:rsid w:val="003B11A1"/>
    <w:rsid w:val="003B159A"/>
    <w:rsid w:val="003B21A4"/>
    <w:rsid w:val="003B275D"/>
    <w:rsid w:val="003C5131"/>
    <w:rsid w:val="003C5D88"/>
    <w:rsid w:val="003C5DC3"/>
    <w:rsid w:val="003D6D33"/>
    <w:rsid w:val="003E1BC2"/>
    <w:rsid w:val="003F7A42"/>
    <w:rsid w:val="0040103A"/>
    <w:rsid w:val="00404543"/>
    <w:rsid w:val="00405853"/>
    <w:rsid w:val="00405AB9"/>
    <w:rsid w:val="00410FD6"/>
    <w:rsid w:val="0041331C"/>
    <w:rsid w:val="00415D7B"/>
    <w:rsid w:val="004178B3"/>
    <w:rsid w:val="0042122C"/>
    <w:rsid w:val="00433A88"/>
    <w:rsid w:val="00444B3B"/>
    <w:rsid w:val="00444E7D"/>
    <w:rsid w:val="00452470"/>
    <w:rsid w:val="00452AE4"/>
    <w:rsid w:val="00466F78"/>
    <w:rsid w:val="00480E0F"/>
    <w:rsid w:val="004851DD"/>
    <w:rsid w:val="0049212D"/>
    <w:rsid w:val="00494591"/>
    <w:rsid w:val="00495AD5"/>
    <w:rsid w:val="004B019B"/>
    <w:rsid w:val="004B0513"/>
    <w:rsid w:val="004B7529"/>
    <w:rsid w:val="004C65DE"/>
    <w:rsid w:val="004D0838"/>
    <w:rsid w:val="004D0A27"/>
    <w:rsid w:val="004D3CCF"/>
    <w:rsid w:val="004D66AC"/>
    <w:rsid w:val="004E1480"/>
    <w:rsid w:val="004F2292"/>
    <w:rsid w:val="004F3628"/>
    <w:rsid w:val="004F4FF7"/>
    <w:rsid w:val="004F70B0"/>
    <w:rsid w:val="004F7EFA"/>
    <w:rsid w:val="00501F49"/>
    <w:rsid w:val="00503968"/>
    <w:rsid w:val="00510C25"/>
    <w:rsid w:val="005174E8"/>
    <w:rsid w:val="00525619"/>
    <w:rsid w:val="00530023"/>
    <w:rsid w:val="00534051"/>
    <w:rsid w:val="00536002"/>
    <w:rsid w:val="00542C71"/>
    <w:rsid w:val="00551BAA"/>
    <w:rsid w:val="005525A9"/>
    <w:rsid w:val="00552817"/>
    <w:rsid w:val="0055400B"/>
    <w:rsid w:val="00554ED7"/>
    <w:rsid w:val="00555729"/>
    <w:rsid w:val="005632C1"/>
    <w:rsid w:val="005649F9"/>
    <w:rsid w:val="00584DA5"/>
    <w:rsid w:val="005854B2"/>
    <w:rsid w:val="00595E60"/>
    <w:rsid w:val="005A03FC"/>
    <w:rsid w:val="005A0B7D"/>
    <w:rsid w:val="005A38CE"/>
    <w:rsid w:val="005C01B1"/>
    <w:rsid w:val="005C02EA"/>
    <w:rsid w:val="005C0744"/>
    <w:rsid w:val="005C0874"/>
    <w:rsid w:val="005C1BBF"/>
    <w:rsid w:val="005C6393"/>
    <w:rsid w:val="005D0122"/>
    <w:rsid w:val="005D0D45"/>
    <w:rsid w:val="005D0EBE"/>
    <w:rsid w:val="005D5927"/>
    <w:rsid w:val="005D76EC"/>
    <w:rsid w:val="005F2074"/>
    <w:rsid w:val="005F639B"/>
    <w:rsid w:val="00600EE9"/>
    <w:rsid w:val="0060166B"/>
    <w:rsid w:val="006220AC"/>
    <w:rsid w:val="0062319C"/>
    <w:rsid w:val="006244F5"/>
    <w:rsid w:val="00625938"/>
    <w:rsid w:val="006274D3"/>
    <w:rsid w:val="006303F3"/>
    <w:rsid w:val="006331F0"/>
    <w:rsid w:val="0063527D"/>
    <w:rsid w:val="00635C22"/>
    <w:rsid w:val="00637526"/>
    <w:rsid w:val="0064179A"/>
    <w:rsid w:val="00645749"/>
    <w:rsid w:val="00646E5B"/>
    <w:rsid w:val="00656C66"/>
    <w:rsid w:val="006675EE"/>
    <w:rsid w:val="00675E19"/>
    <w:rsid w:val="00677D7D"/>
    <w:rsid w:val="00692C9B"/>
    <w:rsid w:val="00694FEB"/>
    <w:rsid w:val="006961FA"/>
    <w:rsid w:val="006979C4"/>
    <w:rsid w:val="006A2618"/>
    <w:rsid w:val="006A2E8B"/>
    <w:rsid w:val="006A32EF"/>
    <w:rsid w:val="006B1FFC"/>
    <w:rsid w:val="006B44A7"/>
    <w:rsid w:val="006B4D0C"/>
    <w:rsid w:val="006D1769"/>
    <w:rsid w:val="006D4CB8"/>
    <w:rsid w:val="006D6D8D"/>
    <w:rsid w:val="006D75E3"/>
    <w:rsid w:val="006E756E"/>
    <w:rsid w:val="006F1FE6"/>
    <w:rsid w:val="006F26E7"/>
    <w:rsid w:val="006F58A1"/>
    <w:rsid w:val="006F5D46"/>
    <w:rsid w:val="00703200"/>
    <w:rsid w:val="0070372E"/>
    <w:rsid w:val="007069F0"/>
    <w:rsid w:val="00706BFE"/>
    <w:rsid w:val="00712A39"/>
    <w:rsid w:val="00715F52"/>
    <w:rsid w:val="0072124D"/>
    <w:rsid w:val="0072379B"/>
    <w:rsid w:val="00725AEE"/>
    <w:rsid w:val="00730AFE"/>
    <w:rsid w:val="00736331"/>
    <w:rsid w:val="00736F08"/>
    <w:rsid w:val="00741299"/>
    <w:rsid w:val="00752093"/>
    <w:rsid w:val="0075464C"/>
    <w:rsid w:val="007578FB"/>
    <w:rsid w:val="007578FD"/>
    <w:rsid w:val="00764D02"/>
    <w:rsid w:val="007659B5"/>
    <w:rsid w:val="00767C8F"/>
    <w:rsid w:val="00773730"/>
    <w:rsid w:val="00777CDD"/>
    <w:rsid w:val="007857EB"/>
    <w:rsid w:val="00791C8E"/>
    <w:rsid w:val="00792C97"/>
    <w:rsid w:val="007A38BC"/>
    <w:rsid w:val="007A4D6A"/>
    <w:rsid w:val="007A6019"/>
    <w:rsid w:val="007A7519"/>
    <w:rsid w:val="007B0E35"/>
    <w:rsid w:val="007B2405"/>
    <w:rsid w:val="007B5BE0"/>
    <w:rsid w:val="007C09A2"/>
    <w:rsid w:val="007C141F"/>
    <w:rsid w:val="007C684E"/>
    <w:rsid w:val="007D22DA"/>
    <w:rsid w:val="007D7C34"/>
    <w:rsid w:val="007E51A1"/>
    <w:rsid w:val="007F6BED"/>
    <w:rsid w:val="00803843"/>
    <w:rsid w:val="0080777F"/>
    <w:rsid w:val="00813C5D"/>
    <w:rsid w:val="008153D3"/>
    <w:rsid w:val="0081665B"/>
    <w:rsid w:val="00822E4C"/>
    <w:rsid w:val="00830771"/>
    <w:rsid w:val="008339E9"/>
    <w:rsid w:val="00835163"/>
    <w:rsid w:val="00846AD0"/>
    <w:rsid w:val="008536F8"/>
    <w:rsid w:val="00855143"/>
    <w:rsid w:val="00874A80"/>
    <w:rsid w:val="00876232"/>
    <w:rsid w:val="0087789B"/>
    <w:rsid w:val="00877B38"/>
    <w:rsid w:val="0088540D"/>
    <w:rsid w:val="008859AD"/>
    <w:rsid w:val="008905C8"/>
    <w:rsid w:val="00890752"/>
    <w:rsid w:val="00893BBE"/>
    <w:rsid w:val="00895752"/>
    <w:rsid w:val="008977CD"/>
    <w:rsid w:val="00897F25"/>
    <w:rsid w:val="008A1E0A"/>
    <w:rsid w:val="008A2AD2"/>
    <w:rsid w:val="008A6FE6"/>
    <w:rsid w:val="008B480B"/>
    <w:rsid w:val="008B5DC8"/>
    <w:rsid w:val="008C2EEA"/>
    <w:rsid w:val="008C4976"/>
    <w:rsid w:val="008E2E68"/>
    <w:rsid w:val="008E4109"/>
    <w:rsid w:val="008E4275"/>
    <w:rsid w:val="008E54C2"/>
    <w:rsid w:val="008E6A47"/>
    <w:rsid w:val="008F6AB6"/>
    <w:rsid w:val="008F7B9C"/>
    <w:rsid w:val="0090199D"/>
    <w:rsid w:val="00901FCC"/>
    <w:rsid w:val="00907589"/>
    <w:rsid w:val="0090776D"/>
    <w:rsid w:val="0091269E"/>
    <w:rsid w:val="00913FB9"/>
    <w:rsid w:val="00914F41"/>
    <w:rsid w:val="009168E0"/>
    <w:rsid w:val="0091798C"/>
    <w:rsid w:val="0092280D"/>
    <w:rsid w:val="009328BA"/>
    <w:rsid w:val="00941BDD"/>
    <w:rsid w:val="0094276A"/>
    <w:rsid w:val="00943776"/>
    <w:rsid w:val="009465E5"/>
    <w:rsid w:val="009474E8"/>
    <w:rsid w:val="009527AB"/>
    <w:rsid w:val="00954BDF"/>
    <w:rsid w:val="009552BD"/>
    <w:rsid w:val="009560BD"/>
    <w:rsid w:val="00957446"/>
    <w:rsid w:val="00960E11"/>
    <w:rsid w:val="00960E2E"/>
    <w:rsid w:val="00960E40"/>
    <w:rsid w:val="009615BD"/>
    <w:rsid w:val="009637C5"/>
    <w:rsid w:val="009662E8"/>
    <w:rsid w:val="00967253"/>
    <w:rsid w:val="009704CC"/>
    <w:rsid w:val="009706FF"/>
    <w:rsid w:val="009740FF"/>
    <w:rsid w:val="00976769"/>
    <w:rsid w:val="00977B7B"/>
    <w:rsid w:val="00983DEE"/>
    <w:rsid w:val="0098455F"/>
    <w:rsid w:val="00986160"/>
    <w:rsid w:val="00990F06"/>
    <w:rsid w:val="00991854"/>
    <w:rsid w:val="009A1446"/>
    <w:rsid w:val="009A5D39"/>
    <w:rsid w:val="009B0B65"/>
    <w:rsid w:val="009B3F2E"/>
    <w:rsid w:val="009C08C8"/>
    <w:rsid w:val="009C6050"/>
    <w:rsid w:val="009D034D"/>
    <w:rsid w:val="009D1E52"/>
    <w:rsid w:val="009D22EB"/>
    <w:rsid w:val="009D3A6A"/>
    <w:rsid w:val="009D6782"/>
    <w:rsid w:val="009D77B7"/>
    <w:rsid w:val="009E0A3E"/>
    <w:rsid w:val="009E1CC5"/>
    <w:rsid w:val="009E7718"/>
    <w:rsid w:val="009E78AB"/>
    <w:rsid w:val="009F019E"/>
    <w:rsid w:val="009F3C17"/>
    <w:rsid w:val="009F4F03"/>
    <w:rsid w:val="00A049F6"/>
    <w:rsid w:val="00A102E5"/>
    <w:rsid w:val="00A134EC"/>
    <w:rsid w:val="00A14362"/>
    <w:rsid w:val="00A16663"/>
    <w:rsid w:val="00A22EA0"/>
    <w:rsid w:val="00A2617D"/>
    <w:rsid w:val="00A27980"/>
    <w:rsid w:val="00A315C7"/>
    <w:rsid w:val="00A319C7"/>
    <w:rsid w:val="00A31D60"/>
    <w:rsid w:val="00A322D9"/>
    <w:rsid w:val="00A32492"/>
    <w:rsid w:val="00A329AA"/>
    <w:rsid w:val="00A32F55"/>
    <w:rsid w:val="00A4030F"/>
    <w:rsid w:val="00A47A0F"/>
    <w:rsid w:val="00A53744"/>
    <w:rsid w:val="00A61243"/>
    <w:rsid w:val="00A6250C"/>
    <w:rsid w:val="00A630D1"/>
    <w:rsid w:val="00A64D63"/>
    <w:rsid w:val="00A71155"/>
    <w:rsid w:val="00A71EE0"/>
    <w:rsid w:val="00A74D3E"/>
    <w:rsid w:val="00A762B4"/>
    <w:rsid w:val="00A80147"/>
    <w:rsid w:val="00A8235A"/>
    <w:rsid w:val="00A842BC"/>
    <w:rsid w:val="00A85ABB"/>
    <w:rsid w:val="00A87690"/>
    <w:rsid w:val="00A97448"/>
    <w:rsid w:val="00AA4874"/>
    <w:rsid w:val="00AA7B5E"/>
    <w:rsid w:val="00AB2896"/>
    <w:rsid w:val="00AB373A"/>
    <w:rsid w:val="00AB5BF8"/>
    <w:rsid w:val="00AB6F98"/>
    <w:rsid w:val="00AB7F8A"/>
    <w:rsid w:val="00AC401B"/>
    <w:rsid w:val="00AC79F2"/>
    <w:rsid w:val="00AC7A9A"/>
    <w:rsid w:val="00AD0469"/>
    <w:rsid w:val="00AD3F03"/>
    <w:rsid w:val="00AD3F16"/>
    <w:rsid w:val="00AE0101"/>
    <w:rsid w:val="00AE2EB8"/>
    <w:rsid w:val="00AF300A"/>
    <w:rsid w:val="00AF53FD"/>
    <w:rsid w:val="00AF6720"/>
    <w:rsid w:val="00B037B3"/>
    <w:rsid w:val="00B04206"/>
    <w:rsid w:val="00B219BB"/>
    <w:rsid w:val="00B2438F"/>
    <w:rsid w:val="00B26174"/>
    <w:rsid w:val="00B2773F"/>
    <w:rsid w:val="00B3245F"/>
    <w:rsid w:val="00B3365E"/>
    <w:rsid w:val="00B36D2D"/>
    <w:rsid w:val="00B370EC"/>
    <w:rsid w:val="00B44EA2"/>
    <w:rsid w:val="00B455F1"/>
    <w:rsid w:val="00B465E7"/>
    <w:rsid w:val="00B516B6"/>
    <w:rsid w:val="00B51E55"/>
    <w:rsid w:val="00B537C7"/>
    <w:rsid w:val="00B578CA"/>
    <w:rsid w:val="00B65513"/>
    <w:rsid w:val="00B678B1"/>
    <w:rsid w:val="00B75A8A"/>
    <w:rsid w:val="00B832EE"/>
    <w:rsid w:val="00B92912"/>
    <w:rsid w:val="00B94755"/>
    <w:rsid w:val="00B961AD"/>
    <w:rsid w:val="00B96E53"/>
    <w:rsid w:val="00BB0E2E"/>
    <w:rsid w:val="00BB321F"/>
    <w:rsid w:val="00BC1F01"/>
    <w:rsid w:val="00BC5BBB"/>
    <w:rsid w:val="00BD1E81"/>
    <w:rsid w:val="00BE28A1"/>
    <w:rsid w:val="00BE2E99"/>
    <w:rsid w:val="00BF156B"/>
    <w:rsid w:val="00C0135A"/>
    <w:rsid w:val="00C01393"/>
    <w:rsid w:val="00C02EF8"/>
    <w:rsid w:val="00C07B58"/>
    <w:rsid w:val="00C11F43"/>
    <w:rsid w:val="00C1216F"/>
    <w:rsid w:val="00C12436"/>
    <w:rsid w:val="00C159FF"/>
    <w:rsid w:val="00C20CD8"/>
    <w:rsid w:val="00C21271"/>
    <w:rsid w:val="00C223C1"/>
    <w:rsid w:val="00C24E1C"/>
    <w:rsid w:val="00C302EC"/>
    <w:rsid w:val="00C33605"/>
    <w:rsid w:val="00C374C5"/>
    <w:rsid w:val="00C423D4"/>
    <w:rsid w:val="00C472C1"/>
    <w:rsid w:val="00C57FA8"/>
    <w:rsid w:val="00C62659"/>
    <w:rsid w:val="00C65FDF"/>
    <w:rsid w:val="00C6705D"/>
    <w:rsid w:val="00C74485"/>
    <w:rsid w:val="00C7484C"/>
    <w:rsid w:val="00C800E6"/>
    <w:rsid w:val="00C82421"/>
    <w:rsid w:val="00C824E2"/>
    <w:rsid w:val="00C82ABD"/>
    <w:rsid w:val="00C87281"/>
    <w:rsid w:val="00C92AC0"/>
    <w:rsid w:val="00CB1F0A"/>
    <w:rsid w:val="00CB2AC0"/>
    <w:rsid w:val="00CB5C95"/>
    <w:rsid w:val="00CB7A5D"/>
    <w:rsid w:val="00CC0713"/>
    <w:rsid w:val="00CC5E4B"/>
    <w:rsid w:val="00CD00A0"/>
    <w:rsid w:val="00CD0719"/>
    <w:rsid w:val="00CD1E2F"/>
    <w:rsid w:val="00CD59D1"/>
    <w:rsid w:val="00CD5F35"/>
    <w:rsid w:val="00CE52A3"/>
    <w:rsid w:val="00CE6483"/>
    <w:rsid w:val="00CE6AB7"/>
    <w:rsid w:val="00CF0371"/>
    <w:rsid w:val="00CF359B"/>
    <w:rsid w:val="00CF5548"/>
    <w:rsid w:val="00CF74EF"/>
    <w:rsid w:val="00D023D4"/>
    <w:rsid w:val="00D03519"/>
    <w:rsid w:val="00D05AE4"/>
    <w:rsid w:val="00D101D7"/>
    <w:rsid w:val="00D114E3"/>
    <w:rsid w:val="00D147DB"/>
    <w:rsid w:val="00D20156"/>
    <w:rsid w:val="00D21DDF"/>
    <w:rsid w:val="00D25AD0"/>
    <w:rsid w:val="00D25CCB"/>
    <w:rsid w:val="00D27806"/>
    <w:rsid w:val="00D35EAB"/>
    <w:rsid w:val="00D4319F"/>
    <w:rsid w:val="00D4378E"/>
    <w:rsid w:val="00D46B15"/>
    <w:rsid w:val="00D54F4F"/>
    <w:rsid w:val="00D64FC3"/>
    <w:rsid w:val="00D774ED"/>
    <w:rsid w:val="00D80A47"/>
    <w:rsid w:val="00D829FB"/>
    <w:rsid w:val="00D853DE"/>
    <w:rsid w:val="00D92F70"/>
    <w:rsid w:val="00D9610E"/>
    <w:rsid w:val="00DA11AB"/>
    <w:rsid w:val="00DA1D02"/>
    <w:rsid w:val="00DB3479"/>
    <w:rsid w:val="00DB5B96"/>
    <w:rsid w:val="00DB6E03"/>
    <w:rsid w:val="00DC2B2C"/>
    <w:rsid w:val="00DC51E2"/>
    <w:rsid w:val="00DC6370"/>
    <w:rsid w:val="00DD09D7"/>
    <w:rsid w:val="00DD517C"/>
    <w:rsid w:val="00DE211E"/>
    <w:rsid w:val="00DF5387"/>
    <w:rsid w:val="00E04A58"/>
    <w:rsid w:val="00E11CBA"/>
    <w:rsid w:val="00E159BE"/>
    <w:rsid w:val="00E1612C"/>
    <w:rsid w:val="00E25C4F"/>
    <w:rsid w:val="00E410F5"/>
    <w:rsid w:val="00E41E61"/>
    <w:rsid w:val="00E424E1"/>
    <w:rsid w:val="00E46C46"/>
    <w:rsid w:val="00E53465"/>
    <w:rsid w:val="00E60134"/>
    <w:rsid w:val="00E66712"/>
    <w:rsid w:val="00E71E54"/>
    <w:rsid w:val="00E748E0"/>
    <w:rsid w:val="00E817BB"/>
    <w:rsid w:val="00E92D66"/>
    <w:rsid w:val="00E9796F"/>
    <w:rsid w:val="00EA2154"/>
    <w:rsid w:val="00EA6B71"/>
    <w:rsid w:val="00EC31C0"/>
    <w:rsid w:val="00EC6155"/>
    <w:rsid w:val="00ED00EC"/>
    <w:rsid w:val="00ED0873"/>
    <w:rsid w:val="00EE2706"/>
    <w:rsid w:val="00EF02E8"/>
    <w:rsid w:val="00EF634E"/>
    <w:rsid w:val="00F00B64"/>
    <w:rsid w:val="00F03EC7"/>
    <w:rsid w:val="00F11951"/>
    <w:rsid w:val="00F16746"/>
    <w:rsid w:val="00F21BDD"/>
    <w:rsid w:val="00F25885"/>
    <w:rsid w:val="00F27143"/>
    <w:rsid w:val="00F27DB8"/>
    <w:rsid w:val="00F40D1A"/>
    <w:rsid w:val="00F47047"/>
    <w:rsid w:val="00F53420"/>
    <w:rsid w:val="00F53FE1"/>
    <w:rsid w:val="00F561D3"/>
    <w:rsid w:val="00F56C77"/>
    <w:rsid w:val="00F62D16"/>
    <w:rsid w:val="00F64566"/>
    <w:rsid w:val="00F652F8"/>
    <w:rsid w:val="00F712A8"/>
    <w:rsid w:val="00F72BBF"/>
    <w:rsid w:val="00F72F6D"/>
    <w:rsid w:val="00F75340"/>
    <w:rsid w:val="00F92C31"/>
    <w:rsid w:val="00F933B8"/>
    <w:rsid w:val="00F94254"/>
    <w:rsid w:val="00F95843"/>
    <w:rsid w:val="00F9791F"/>
    <w:rsid w:val="00FA7A14"/>
    <w:rsid w:val="00FB1589"/>
    <w:rsid w:val="00FB17D0"/>
    <w:rsid w:val="00FB32BE"/>
    <w:rsid w:val="00FB40BD"/>
    <w:rsid w:val="00FB4A9D"/>
    <w:rsid w:val="00FB7678"/>
    <w:rsid w:val="00FC4B14"/>
    <w:rsid w:val="00FD2146"/>
    <w:rsid w:val="00FD489F"/>
    <w:rsid w:val="00FE050E"/>
    <w:rsid w:val="00FE161C"/>
    <w:rsid w:val="00FE3D59"/>
    <w:rsid w:val="00FE7988"/>
    <w:rsid w:val="00FF12BD"/>
    <w:rsid w:val="00FF4625"/>
    <w:rsid w:val="00FF515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26D"/>
    <w:rPr>
      <w:rFonts w:ascii="Times New Roman" w:eastAsia="Times New Roman" w:hAnsi="Times New Roman"/>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0F2CDC"/>
    <w:pPr>
      <w:ind w:firstLine="709"/>
      <w:jc w:val="both"/>
    </w:pPr>
    <w:rPr>
      <w:rFonts w:ascii="Times New Roman" w:hAnsi="Times New Roman"/>
      <w:sz w:val="28"/>
      <w:szCs w:val="28"/>
      <w:lang w:eastAsia="en-US"/>
    </w:rPr>
  </w:style>
  <w:style w:type="paragraph" w:styleId="BodyText">
    <w:name w:val="Body Text"/>
    <w:basedOn w:val="Normal"/>
    <w:link w:val="BodyTextChar"/>
    <w:uiPriority w:val="99"/>
    <w:semiHidden/>
    <w:rsid w:val="0004226D"/>
    <w:pPr>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04226D"/>
    <w:rPr>
      <w:rFonts w:ascii="Courier New" w:hAnsi="Courier New" w:cs="Courier New"/>
      <w:sz w:val="24"/>
      <w:szCs w:val="24"/>
      <w:lang w:eastAsia="ru-RU"/>
    </w:rPr>
  </w:style>
  <w:style w:type="paragraph" w:styleId="BodyTextIndent">
    <w:name w:val="Body Text Indent"/>
    <w:basedOn w:val="Normal"/>
    <w:link w:val="BodyTextIndentChar"/>
    <w:uiPriority w:val="99"/>
    <w:rsid w:val="0004226D"/>
    <w:pPr>
      <w:ind w:firstLine="720"/>
      <w:jc w:val="both"/>
    </w:pPr>
    <w:rPr>
      <w:sz w:val="28"/>
      <w:szCs w:val="28"/>
    </w:rPr>
  </w:style>
  <w:style w:type="character" w:customStyle="1" w:styleId="BodyTextIndentChar">
    <w:name w:val="Body Text Indent Char"/>
    <w:basedOn w:val="DefaultParagraphFont"/>
    <w:link w:val="BodyTextIndent"/>
    <w:uiPriority w:val="99"/>
    <w:locked/>
    <w:rsid w:val="0004226D"/>
    <w:rPr>
      <w:rFonts w:ascii="Times New Roman" w:hAnsi="Times New Roman" w:cs="Times New Roman"/>
      <w:sz w:val="24"/>
      <w:szCs w:val="24"/>
      <w:lang w:eastAsia="ru-RU"/>
    </w:rPr>
  </w:style>
  <w:style w:type="paragraph" w:styleId="BodyText2">
    <w:name w:val="Body Text 2"/>
    <w:basedOn w:val="Normal"/>
    <w:link w:val="BodyText2Char"/>
    <w:uiPriority w:val="99"/>
    <w:semiHidden/>
    <w:rsid w:val="0004226D"/>
    <w:rPr>
      <w:sz w:val="26"/>
      <w:szCs w:val="26"/>
    </w:rPr>
  </w:style>
  <w:style w:type="character" w:customStyle="1" w:styleId="BodyText2Char">
    <w:name w:val="Body Text 2 Char"/>
    <w:basedOn w:val="DefaultParagraphFont"/>
    <w:link w:val="BodyText2"/>
    <w:uiPriority w:val="99"/>
    <w:semiHidden/>
    <w:locked/>
    <w:rsid w:val="0004226D"/>
    <w:rPr>
      <w:rFonts w:ascii="Times New Roman" w:hAnsi="Times New Roman" w:cs="Times New Roman"/>
      <w:sz w:val="24"/>
      <w:szCs w:val="24"/>
      <w:lang w:eastAsia="ru-RU"/>
    </w:rPr>
  </w:style>
  <w:style w:type="paragraph" w:styleId="BodyText3">
    <w:name w:val="Body Text 3"/>
    <w:basedOn w:val="Normal"/>
    <w:link w:val="BodyText3Char"/>
    <w:uiPriority w:val="99"/>
    <w:semiHidden/>
    <w:rsid w:val="002B403F"/>
    <w:pPr>
      <w:spacing w:after="120"/>
    </w:pPr>
    <w:rPr>
      <w:sz w:val="16"/>
      <w:szCs w:val="16"/>
    </w:rPr>
  </w:style>
  <w:style w:type="character" w:customStyle="1" w:styleId="BodyText3Char">
    <w:name w:val="Body Text 3 Char"/>
    <w:basedOn w:val="DefaultParagraphFont"/>
    <w:link w:val="BodyText3"/>
    <w:uiPriority w:val="99"/>
    <w:semiHidden/>
    <w:locked/>
    <w:rsid w:val="002B403F"/>
    <w:rPr>
      <w:rFonts w:ascii="Times New Roman" w:hAnsi="Times New Roman" w:cs="Times New Roman"/>
      <w:sz w:val="16"/>
      <w:szCs w:val="16"/>
      <w:lang w:eastAsia="ru-RU"/>
    </w:rPr>
  </w:style>
  <w:style w:type="paragraph" w:styleId="Header">
    <w:name w:val="header"/>
    <w:basedOn w:val="Normal"/>
    <w:link w:val="HeaderChar"/>
    <w:uiPriority w:val="99"/>
    <w:rsid w:val="00F11951"/>
    <w:pPr>
      <w:tabs>
        <w:tab w:val="center" w:pos="4677"/>
        <w:tab w:val="right" w:pos="9355"/>
      </w:tabs>
    </w:pPr>
  </w:style>
  <w:style w:type="character" w:customStyle="1" w:styleId="HeaderChar">
    <w:name w:val="Header Char"/>
    <w:basedOn w:val="DefaultParagraphFont"/>
    <w:link w:val="Header"/>
    <w:uiPriority w:val="99"/>
    <w:locked/>
    <w:rsid w:val="00F11951"/>
    <w:rPr>
      <w:rFonts w:ascii="Times New Roman" w:hAnsi="Times New Roman" w:cs="Times New Roman"/>
      <w:sz w:val="24"/>
      <w:szCs w:val="24"/>
      <w:lang w:eastAsia="ru-RU"/>
    </w:rPr>
  </w:style>
  <w:style w:type="paragraph" w:styleId="Footer">
    <w:name w:val="footer"/>
    <w:basedOn w:val="Normal"/>
    <w:link w:val="FooterChar"/>
    <w:uiPriority w:val="99"/>
    <w:semiHidden/>
    <w:rsid w:val="00F11951"/>
    <w:pPr>
      <w:tabs>
        <w:tab w:val="center" w:pos="4677"/>
        <w:tab w:val="right" w:pos="9355"/>
      </w:tabs>
    </w:pPr>
  </w:style>
  <w:style w:type="character" w:customStyle="1" w:styleId="FooterChar">
    <w:name w:val="Footer Char"/>
    <w:basedOn w:val="DefaultParagraphFont"/>
    <w:link w:val="Footer"/>
    <w:uiPriority w:val="99"/>
    <w:semiHidden/>
    <w:locked/>
    <w:rsid w:val="00F11951"/>
    <w:rPr>
      <w:rFonts w:ascii="Times New Roman" w:hAnsi="Times New Roman" w:cs="Times New Roman"/>
      <w:sz w:val="24"/>
      <w:szCs w:val="24"/>
      <w:lang w:eastAsia="ru-RU"/>
    </w:rPr>
  </w:style>
  <w:style w:type="character" w:styleId="Hyperlink">
    <w:name w:val="Hyperlink"/>
    <w:basedOn w:val="DefaultParagraphFont"/>
    <w:uiPriority w:val="99"/>
    <w:rsid w:val="00542C71"/>
    <w:rPr>
      <w:rFonts w:cs="Times New Roman"/>
      <w:color w:val="0000FF"/>
      <w:u w:val="single"/>
    </w:rPr>
  </w:style>
  <w:style w:type="paragraph" w:customStyle="1" w:styleId="ConsPlusNormal">
    <w:name w:val="ConsPlusNormal"/>
    <w:uiPriority w:val="99"/>
    <w:rsid w:val="00C57FA8"/>
    <w:pPr>
      <w:autoSpaceDE w:val="0"/>
      <w:autoSpaceDN w:val="0"/>
      <w:adjustRightInd w:val="0"/>
    </w:pPr>
    <w:rPr>
      <w:rFonts w:ascii="Arial" w:hAnsi="Arial" w:cs="Arial"/>
      <w:sz w:val="20"/>
      <w:szCs w:val="20"/>
    </w:rPr>
  </w:style>
  <w:style w:type="paragraph" w:customStyle="1" w:styleId="ConsPlusTitle">
    <w:name w:val="ConsPlusTitle"/>
    <w:uiPriority w:val="99"/>
    <w:rsid w:val="002E7391"/>
    <w:pPr>
      <w:autoSpaceDE w:val="0"/>
      <w:autoSpaceDN w:val="0"/>
      <w:adjustRightInd w:val="0"/>
    </w:pPr>
    <w:rPr>
      <w:rFonts w:ascii="Arial" w:hAnsi="Arial" w:cs="Arial"/>
      <w:b/>
      <w:bCs/>
      <w:sz w:val="20"/>
      <w:szCs w:val="20"/>
    </w:rPr>
  </w:style>
</w:styles>
</file>

<file path=word/webSettings.xml><?xml version="1.0" encoding="utf-8"?>
<w:webSettings xmlns:r="http://schemas.openxmlformats.org/officeDocument/2006/relationships" xmlns:w="http://schemas.openxmlformats.org/wordprocessingml/2006/main">
  <w:divs>
    <w:div w:id="1888056857">
      <w:marLeft w:val="0"/>
      <w:marRight w:val="0"/>
      <w:marTop w:val="0"/>
      <w:marBottom w:val="0"/>
      <w:divBdr>
        <w:top w:val="none" w:sz="0" w:space="0" w:color="auto"/>
        <w:left w:val="none" w:sz="0" w:space="0" w:color="auto"/>
        <w:bottom w:val="none" w:sz="0" w:space="0" w:color="auto"/>
        <w:right w:val="none" w:sz="0" w:space="0" w:color="auto"/>
      </w:divBdr>
    </w:div>
    <w:div w:id="1888056858">
      <w:marLeft w:val="0"/>
      <w:marRight w:val="0"/>
      <w:marTop w:val="0"/>
      <w:marBottom w:val="0"/>
      <w:divBdr>
        <w:top w:val="none" w:sz="0" w:space="0" w:color="auto"/>
        <w:left w:val="none" w:sz="0" w:space="0" w:color="auto"/>
        <w:bottom w:val="none" w:sz="0" w:space="0" w:color="auto"/>
        <w:right w:val="none" w:sz="0" w:space="0" w:color="auto"/>
      </w:divBdr>
    </w:div>
    <w:div w:id="1888056859">
      <w:marLeft w:val="0"/>
      <w:marRight w:val="0"/>
      <w:marTop w:val="0"/>
      <w:marBottom w:val="0"/>
      <w:divBdr>
        <w:top w:val="none" w:sz="0" w:space="0" w:color="auto"/>
        <w:left w:val="none" w:sz="0" w:space="0" w:color="auto"/>
        <w:bottom w:val="none" w:sz="0" w:space="0" w:color="auto"/>
        <w:right w:val="none" w:sz="0" w:space="0" w:color="auto"/>
      </w:divBdr>
    </w:div>
    <w:div w:id="1888056860">
      <w:marLeft w:val="0"/>
      <w:marRight w:val="0"/>
      <w:marTop w:val="0"/>
      <w:marBottom w:val="0"/>
      <w:divBdr>
        <w:top w:val="none" w:sz="0" w:space="0" w:color="auto"/>
        <w:left w:val="none" w:sz="0" w:space="0" w:color="auto"/>
        <w:bottom w:val="none" w:sz="0" w:space="0" w:color="auto"/>
        <w:right w:val="none" w:sz="0" w:space="0" w:color="auto"/>
      </w:divBdr>
    </w:div>
    <w:div w:id="1888056861">
      <w:marLeft w:val="0"/>
      <w:marRight w:val="0"/>
      <w:marTop w:val="0"/>
      <w:marBottom w:val="0"/>
      <w:divBdr>
        <w:top w:val="none" w:sz="0" w:space="0" w:color="auto"/>
        <w:left w:val="none" w:sz="0" w:space="0" w:color="auto"/>
        <w:bottom w:val="none" w:sz="0" w:space="0" w:color="auto"/>
        <w:right w:val="none" w:sz="0" w:space="0" w:color="auto"/>
      </w:divBdr>
    </w:div>
    <w:div w:id="1888056862">
      <w:marLeft w:val="0"/>
      <w:marRight w:val="0"/>
      <w:marTop w:val="0"/>
      <w:marBottom w:val="0"/>
      <w:divBdr>
        <w:top w:val="none" w:sz="0" w:space="0" w:color="auto"/>
        <w:left w:val="none" w:sz="0" w:space="0" w:color="auto"/>
        <w:bottom w:val="none" w:sz="0" w:space="0" w:color="auto"/>
        <w:right w:val="none" w:sz="0" w:space="0" w:color="auto"/>
      </w:divBdr>
    </w:div>
    <w:div w:id="1888056863">
      <w:marLeft w:val="0"/>
      <w:marRight w:val="0"/>
      <w:marTop w:val="0"/>
      <w:marBottom w:val="0"/>
      <w:divBdr>
        <w:top w:val="none" w:sz="0" w:space="0" w:color="auto"/>
        <w:left w:val="none" w:sz="0" w:space="0" w:color="auto"/>
        <w:bottom w:val="none" w:sz="0" w:space="0" w:color="auto"/>
        <w:right w:val="none" w:sz="0" w:space="0" w:color="auto"/>
      </w:divBdr>
    </w:div>
    <w:div w:id="1888056864">
      <w:marLeft w:val="0"/>
      <w:marRight w:val="0"/>
      <w:marTop w:val="0"/>
      <w:marBottom w:val="0"/>
      <w:divBdr>
        <w:top w:val="none" w:sz="0" w:space="0" w:color="auto"/>
        <w:left w:val="none" w:sz="0" w:space="0" w:color="auto"/>
        <w:bottom w:val="none" w:sz="0" w:space="0" w:color="auto"/>
        <w:right w:val="none" w:sz="0" w:space="0" w:color="auto"/>
      </w:divBdr>
    </w:div>
    <w:div w:id="1888056865">
      <w:marLeft w:val="0"/>
      <w:marRight w:val="0"/>
      <w:marTop w:val="0"/>
      <w:marBottom w:val="0"/>
      <w:divBdr>
        <w:top w:val="none" w:sz="0" w:space="0" w:color="auto"/>
        <w:left w:val="none" w:sz="0" w:space="0" w:color="auto"/>
        <w:bottom w:val="none" w:sz="0" w:space="0" w:color="auto"/>
        <w:right w:val="none" w:sz="0" w:space="0" w:color="auto"/>
      </w:divBdr>
    </w:div>
    <w:div w:id="1888056866">
      <w:marLeft w:val="0"/>
      <w:marRight w:val="0"/>
      <w:marTop w:val="0"/>
      <w:marBottom w:val="0"/>
      <w:divBdr>
        <w:top w:val="none" w:sz="0" w:space="0" w:color="auto"/>
        <w:left w:val="none" w:sz="0" w:space="0" w:color="auto"/>
        <w:bottom w:val="none" w:sz="0" w:space="0" w:color="auto"/>
        <w:right w:val="none" w:sz="0" w:space="0" w:color="auto"/>
      </w:divBdr>
    </w:div>
    <w:div w:id="1888056867">
      <w:marLeft w:val="0"/>
      <w:marRight w:val="0"/>
      <w:marTop w:val="0"/>
      <w:marBottom w:val="0"/>
      <w:divBdr>
        <w:top w:val="none" w:sz="0" w:space="0" w:color="auto"/>
        <w:left w:val="none" w:sz="0" w:space="0" w:color="auto"/>
        <w:bottom w:val="none" w:sz="0" w:space="0" w:color="auto"/>
        <w:right w:val="none" w:sz="0" w:space="0" w:color="auto"/>
      </w:divBdr>
    </w:div>
    <w:div w:id="188805686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3323</TotalTime>
  <Pages>3</Pages>
  <Words>846</Words>
  <Characters>4828</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Магомадов</cp:lastModifiedBy>
  <cp:revision>292</cp:revision>
  <cp:lastPrinted>2018-06-05T06:53:00Z</cp:lastPrinted>
  <dcterms:created xsi:type="dcterms:W3CDTF">2015-02-10T06:26:00Z</dcterms:created>
  <dcterms:modified xsi:type="dcterms:W3CDTF">2018-06-05T06:53:00Z</dcterms:modified>
</cp:coreProperties>
</file>